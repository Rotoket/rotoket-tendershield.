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FBE" w:rsidRPr="00A005A9" w:rsidRDefault="00EB1FBE" w:rsidP="00EB1FBE">
      <w:pPr>
        <w:autoSpaceDE w:val="0"/>
        <w:autoSpaceDN w:val="0"/>
        <w:adjustRightInd w:val="0"/>
        <w:ind w:firstLine="6379"/>
        <w:jc w:val="left"/>
        <w:rPr>
          <w:rFonts w:eastAsia="Calibri"/>
          <w:iCs/>
          <w:lang w:eastAsia="en-US"/>
        </w:rPr>
      </w:pPr>
      <w:r w:rsidRPr="00A005A9">
        <w:rPr>
          <w:rFonts w:eastAsia="Calibri"/>
          <w:iCs/>
          <w:lang w:eastAsia="en-US"/>
        </w:rPr>
        <w:t>Приложение № 4</w:t>
      </w:r>
    </w:p>
    <w:p w:rsidR="00EB1FBE" w:rsidRPr="00A005A9" w:rsidRDefault="00EB1FBE" w:rsidP="00EB1FBE">
      <w:pPr>
        <w:autoSpaceDE w:val="0"/>
        <w:autoSpaceDN w:val="0"/>
        <w:adjustRightInd w:val="0"/>
        <w:ind w:firstLine="6379"/>
        <w:jc w:val="left"/>
        <w:rPr>
          <w:rFonts w:eastAsia="Calibri"/>
          <w:iCs/>
          <w:lang w:eastAsia="en-US"/>
        </w:rPr>
      </w:pPr>
      <w:r w:rsidRPr="00A005A9">
        <w:rPr>
          <w:rFonts w:eastAsia="Calibri"/>
          <w:iCs/>
          <w:lang w:eastAsia="en-US"/>
        </w:rPr>
        <w:t>к извещению</w:t>
      </w:r>
    </w:p>
    <w:p w:rsidR="00EB1FBE" w:rsidRPr="00A005A9" w:rsidRDefault="00EB1FBE" w:rsidP="00EB1FBE">
      <w:pPr>
        <w:autoSpaceDE w:val="0"/>
        <w:autoSpaceDN w:val="0"/>
        <w:adjustRightInd w:val="0"/>
        <w:ind w:firstLine="6379"/>
        <w:jc w:val="left"/>
        <w:rPr>
          <w:rFonts w:eastAsia="Calibri"/>
          <w:iCs/>
          <w:lang w:eastAsia="en-US"/>
        </w:rPr>
      </w:pPr>
      <w:r w:rsidRPr="00A005A9">
        <w:rPr>
          <w:rFonts w:eastAsia="Calibri"/>
          <w:iCs/>
          <w:lang w:eastAsia="en-US"/>
        </w:rPr>
        <w:t>Утверждаю:</w:t>
      </w:r>
    </w:p>
    <w:p w:rsidR="00EB1FBE" w:rsidRPr="00A005A9" w:rsidRDefault="00EB1FBE" w:rsidP="00EB1FBE">
      <w:pPr>
        <w:autoSpaceDE w:val="0"/>
        <w:autoSpaceDN w:val="0"/>
        <w:adjustRightInd w:val="0"/>
        <w:ind w:left="6379"/>
        <w:jc w:val="left"/>
        <w:rPr>
          <w:rFonts w:eastAsia="Calibri"/>
          <w:iCs/>
          <w:lang w:eastAsia="en-US"/>
        </w:rPr>
      </w:pPr>
      <w:proofErr w:type="spellStart"/>
      <w:r>
        <w:rPr>
          <w:rFonts w:eastAsia="Calibri"/>
          <w:iCs/>
          <w:lang w:eastAsia="en-US"/>
        </w:rPr>
        <w:t>Стульнова</w:t>
      </w:r>
      <w:proofErr w:type="spellEnd"/>
      <w:r>
        <w:rPr>
          <w:rFonts w:eastAsia="Calibri"/>
          <w:iCs/>
          <w:lang w:eastAsia="en-US"/>
        </w:rPr>
        <w:t xml:space="preserve"> Наталья Александровна</w:t>
      </w:r>
    </w:p>
    <w:p w:rsidR="00EB1FBE" w:rsidRPr="00A005A9" w:rsidRDefault="00EB1FBE" w:rsidP="00EB1FBE">
      <w:pPr>
        <w:autoSpaceDE w:val="0"/>
        <w:autoSpaceDN w:val="0"/>
        <w:adjustRightInd w:val="0"/>
        <w:ind w:firstLine="6379"/>
        <w:jc w:val="left"/>
        <w:rPr>
          <w:rFonts w:eastAsia="Calibri"/>
          <w:iCs/>
          <w:lang w:eastAsia="en-US"/>
        </w:rPr>
      </w:pPr>
      <w:r>
        <w:rPr>
          <w:rFonts w:eastAsia="Calibri"/>
          <w:iCs/>
          <w:lang w:eastAsia="en-US"/>
        </w:rPr>
        <w:t>н</w:t>
      </w:r>
      <w:r w:rsidRPr="00A005A9">
        <w:rPr>
          <w:rFonts w:eastAsia="Calibri"/>
          <w:iCs/>
          <w:lang w:eastAsia="en-US"/>
        </w:rPr>
        <w:t>ачальник Управления</w:t>
      </w:r>
    </w:p>
    <w:p w:rsidR="00EB1FBE" w:rsidRPr="00A005A9" w:rsidRDefault="00EB1FBE" w:rsidP="00EB1FBE">
      <w:pPr>
        <w:autoSpaceDE w:val="0"/>
        <w:autoSpaceDN w:val="0"/>
        <w:adjustRightInd w:val="0"/>
        <w:ind w:firstLine="6379"/>
        <w:jc w:val="left"/>
        <w:rPr>
          <w:rFonts w:eastAsia="Calibri"/>
          <w:iCs/>
          <w:lang w:eastAsia="en-US"/>
        </w:rPr>
      </w:pPr>
      <w:r w:rsidRPr="00A005A9">
        <w:rPr>
          <w:rFonts w:eastAsia="Calibri"/>
          <w:iCs/>
          <w:lang w:eastAsia="en-US"/>
        </w:rPr>
        <w:t>муниципальной собственности</w:t>
      </w:r>
    </w:p>
    <w:p w:rsidR="00EB1FBE" w:rsidRPr="00A005A9" w:rsidRDefault="00EB1FBE" w:rsidP="00EB1FBE">
      <w:pPr>
        <w:autoSpaceDE w:val="0"/>
        <w:autoSpaceDN w:val="0"/>
        <w:adjustRightInd w:val="0"/>
        <w:ind w:firstLine="6379"/>
        <w:jc w:val="left"/>
        <w:rPr>
          <w:rFonts w:eastAsia="Calibri"/>
          <w:iCs/>
          <w:lang w:eastAsia="en-US"/>
        </w:rPr>
      </w:pPr>
      <w:r w:rsidRPr="00A005A9">
        <w:rPr>
          <w:rFonts w:eastAsia="Calibri"/>
          <w:iCs/>
          <w:lang w:eastAsia="en-US"/>
        </w:rPr>
        <w:t>г. Владивостока</w:t>
      </w:r>
    </w:p>
    <w:p w:rsidR="008712B9" w:rsidRDefault="008712B9" w:rsidP="00290C89">
      <w:pPr>
        <w:jc w:val="center"/>
        <w:rPr>
          <w:b/>
          <w:sz w:val="28"/>
          <w:szCs w:val="28"/>
        </w:rPr>
      </w:pPr>
    </w:p>
    <w:p w:rsidR="00290C89" w:rsidRPr="009B00B4" w:rsidRDefault="00290C89" w:rsidP="00290C89">
      <w:pPr>
        <w:jc w:val="center"/>
        <w:rPr>
          <w:b/>
          <w:sz w:val="28"/>
          <w:szCs w:val="28"/>
        </w:rPr>
      </w:pPr>
      <w:r w:rsidRPr="009B00B4">
        <w:rPr>
          <w:b/>
          <w:sz w:val="28"/>
          <w:szCs w:val="28"/>
        </w:rPr>
        <w:t>МУНИЦИПАЛЬНЫЙ КОНТРАКТ № ______</w:t>
      </w:r>
    </w:p>
    <w:p w:rsidR="00F0569F" w:rsidRPr="00F0569F" w:rsidRDefault="00BC63E6" w:rsidP="00F0569F">
      <w:pPr>
        <w:autoSpaceDE w:val="0"/>
        <w:autoSpaceDN w:val="0"/>
        <w:ind w:firstLine="709"/>
        <w:jc w:val="center"/>
        <w:rPr>
          <w:b/>
          <w:sz w:val="28"/>
          <w:szCs w:val="28"/>
        </w:rPr>
      </w:pPr>
      <w:r w:rsidRPr="00F0569F">
        <w:rPr>
          <w:b/>
          <w:sz w:val="28"/>
          <w:szCs w:val="28"/>
        </w:rPr>
        <w:t xml:space="preserve">на оказание </w:t>
      </w:r>
      <w:r w:rsidR="00D27937" w:rsidRPr="00F0569F">
        <w:rPr>
          <w:b/>
          <w:sz w:val="28"/>
          <w:szCs w:val="28"/>
        </w:rPr>
        <w:t>у</w:t>
      </w:r>
      <w:r w:rsidR="00D27937" w:rsidRPr="00F0569F">
        <w:rPr>
          <w:b/>
          <w:noProof/>
          <w:sz w:val="28"/>
          <w:szCs w:val="28"/>
        </w:rPr>
        <w:t xml:space="preserve">слуг </w:t>
      </w:r>
      <w:r w:rsidR="00FE6A58" w:rsidRPr="00F0569F">
        <w:rPr>
          <w:b/>
          <w:noProof/>
          <w:sz w:val="28"/>
          <w:szCs w:val="28"/>
        </w:rPr>
        <w:t>по оценке рыночной стоимости</w:t>
      </w:r>
      <w:r w:rsidR="00F0569F" w:rsidRPr="00F0569F">
        <w:rPr>
          <w:b/>
          <w:sz w:val="28"/>
          <w:szCs w:val="28"/>
        </w:rPr>
        <w:t xml:space="preserve"> объект</w:t>
      </w:r>
      <w:r w:rsidR="00A063AB">
        <w:rPr>
          <w:b/>
          <w:sz w:val="28"/>
          <w:szCs w:val="28"/>
        </w:rPr>
        <w:t xml:space="preserve">ов </w:t>
      </w:r>
      <w:r w:rsidR="00F0569F" w:rsidRPr="00F0569F">
        <w:rPr>
          <w:b/>
          <w:sz w:val="28"/>
          <w:szCs w:val="28"/>
        </w:rPr>
        <w:t>недвижимости, находящ</w:t>
      </w:r>
      <w:r w:rsidR="00A063AB">
        <w:rPr>
          <w:b/>
          <w:sz w:val="28"/>
          <w:szCs w:val="28"/>
        </w:rPr>
        <w:t>их</w:t>
      </w:r>
      <w:r w:rsidR="00F0569F" w:rsidRPr="00F0569F">
        <w:rPr>
          <w:b/>
          <w:sz w:val="28"/>
          <w:szCs w:val="28"/>
        </w:rPr>
        <w:t>ся в муниципальной собственности Владивостокского городского округа, с предоставлением положительного экспертного заключения</w:t>
      </w:r>
    </w:p>
    <w:p w:rsidR="00BC63E6" w:rsidRPr="00F0569F" w:rsidRDefault="00BC63E6" w:rsidP="00F0569F">
      <w:pPr>
        <w:widowControl w:val="0"/>
        <w:tabs>
          <w:tab w:val="num" w:pos="980"/>
        </w:tabs>
        <w:jc w:val="center"/>
        <w:rPr>
          <w:b/>
          <w:sz w:val="28"/>
          <w:szCs w:val="28"/>
        </w:rPr>
      </w:pPr>
      <w:r w:rsidRPr="00F0569F">
        <w:rPr>
          <w:b/>
          <w:sz w:val="28"/>
          <w:szCs w:val="28"/>
        </w:rPr>
        <w:t>(проект)</w:t>
      </w:r>
    </w:p>
    <w:p w:rsidR="00B21319" w:rsidRPr="009B00B4" w:rsidRDefault="00B21319" w:rsidP="00B21319">
      <w:pPr>
        <w:outlineLvl w:val="0"/>
        <w:rPr>
          <w:sz w:val="28"/>
          <w:szCs w:val="28"/>
        </w:rPr>
      </w:pPr>
      <w:r w:rsidRPr="009B00B4">
        <w:rPr>
          <w:sz w:val="28"/>
          <w:szCs w:val="28"/>
        </w:rPr>
        <w:t xml:space="preserve">г. Владивосток                                                  </w:t>
      </w:r>
      <w:r w:rsidR="00944385" w:rsidRPr="009B00B4">
        <w:rPr>
          <w:sz w:val="28"/>
          <w:szCs w:val="28"/>
        </w:rPr>
        <w:t xml:space="preserve">            «___» __________20</w:t>
      </w:r>
      <w:r w:rsidR="00E03238">
        <w:rPr>
          <w:sz w:val="28"/>
          <w:szCs w:val="28"/>
        </w:rPr>
        <w:t>2</w:t>
      </w:r>
      <w:r w:rsidR="00A86205">
        <w:rPr>
          <w:sz w:val="28"/>
          <w:szCs w:val="28"/>
        </w:rPr>
        <w:t>_</w:t>
      </w:r>
      <w:r w:rsidRPr="009B00B4">
        <w:rPr>
          <w:sz w:val="28"/>
          <w:szCs w:val="28"/>
        </w:rPr>
        <w:t xml:space="preserve"> г.</w:t>
      </w:r>
    </w:p>
    <w:p w:rsidR="00B21319" w:rsidRPr="009B00B4" w:rsidRDefault="00B21319" w:rsidP="00B21319">
      <w:pPr>
        <w:ind w:left="426"/>
        <w:outlineLvl w:val="0"/>
        <w:rPr>
          <w:sz w:val="28"/>
          <w:szCs w:val="28"/>
        </w:rPr>
      </w:pPr>
    </w:p>
    <w:p w:rsidR="00B21319" w:rsidRPr="009B00B4" w:rsidRDefault="00B21319" w:rsidP="00461542">
      <w:pPr>
        <w:jc w:val="left"/>
        <w:rPr>
          <w:b/>
          <w:sz w:val="28"/>
          <w:szCs w:val="28"/>
        </w:rPr>
      </w:pPr>
      <w:r w:rsidRPr="009B00B4">
        <w:rPr>
          <w:b/>
          <w:sz w:val="28"/>
          <w:szCs w:val="28"/>
        </w:rPr>
        <w:t>Идентификационный код закупк</w:t>
      </w:r>
      <w:r w:rsidR="00C266DE" w:rsidRPr="009B00B4">
        <w:rPr>
          <w:b/>
          <w:sz w:val="28"/>
          <w:szCs w:val="28"/>
        </w:rPr>
        <w:t>и:</w:t>
      </w:r>
      <w:r w:rsidR="009F0264">
        <w:rPr>
          <w:b/>
          <w:sz w:val="28"/>
          <w:szCs w:val="28"/>
        </w:rPr>
        <w:t xml:space="preserve"> </w:t>
      </w:r>
      <w:r w:rsidR="002934E7" w:rsidRPr="002934E7">
        <w:rPr>
          <w:b/>
          <w:sz w:val="28"/>
          <w:szCs w:val="28"/>
        </w:rPr>
        <w:t>253253609760825400100100450026831244</w:t>
      </w:r>
      <w:bookmarkStart w:id="0" w:name="_GoBack"/>
      <w:bookmarkEnd w:id="0"/>
    </w:p>
    <w:p w:rsidR="00BA66E9" w:rsidRDefault="00BA66E9" w:rsidP="00BA66E9">
      <w:pPr>
        <w:spacing w:after="120"/>
        <w:ind w:firstLine="851"/>
        <w:rPr>
          <w:sz w:val="28"/>
          <w:szCs w:val="28"/>
        </w:rPr>
      </w:pPr>
    </w:p>
    <w:p w:rsidR="00BA66E9" w:rsidRPr="00596590" w:rsidRDefault="00BA66E9" w:rsidP="00BA66E9">
      <w:pPr>
        <w:spacing w:after="120"/>
        <w:ind w:firstLine="851"/>
        <w:rPr>
          <w:sz w:val="28"/>
          <w:szCs w:val="28"/>
        </w:rPr>
      </w:pPr>
      <w:proofErr w:type="gramStart"/>
      <w:r w:rsidRPr="00596590">
        <w:rPr>
          <w:sz w:val="28"/>
          <w:szCs w:val="28"/>
        </w:rPr>
        <w:t xml:space="preserve">Управление муниципальной собственности г. Владивостока, от имени Владивостокского городского округа, именуемое в дальнейшем ЗАКАЗЧИК, </w:t>
      </w:r>
      <w:r w:rsidR="00931F8C">
        <w:rPr>
          <w:sz w:val="28"/>
          <w:szCs w:val="28"/>
        </w:rPr>
        <w:br/>
      </w:r>
      <w:r w:rsidRPr="00596590">
        <w:rPr>
          <w:sz w:val="28"/>
          <w:szCs w:val="28"/>
        </w:rPr>
        <w:t xml:space="preserve">в лице начальника управления </w:t>
      </w:r>
      <w:proofErr w:type="spellStart"/>
      <w:r w:rsidR="00F25409">
        <w:rPr>
          <w:sz w:val="28"/>
          <w:szCs w:val="28"/>
        </w:rPr>
        <w:t>Стульновой</w:t>
      </w:r>
      <w:proofErr w:type="spellEnd"/>
      <w:r w:rsidR="00F25409">
        <w:rPr>
          <w:sz w:val="28"/>
          <w:szCs w:val="28"/>
        </w:rPr>
        <w:t xml:space="preserve"> Н</w:t>
      </w:r>
      <w:r>
        <w:rPr>
          <w:sz w:val="28"/>
          <w:szCs w:val="28"/>
        </w:rPr>
        <w:t>.А</w:t>
      </w:r>
      <w:r w:rsidRPr="00596590">
        <w:rPr>
          <w:sz w:val="28"/>
          <w:szCs w:val="28"/>
        </w:rPr>
        <w:t xml:space="preserve">., действующего на основании Положения об Управлении муниципальной собственности г. Владивостока, утвержденного постановлением администрации города Владивостока от 04.08.2000 № 1439, </w:t>
      </w:r>
      <w:r>
        <w:rPr>
          <w:sz w:val="28"/>
          <w:szCs w:val="28"/>
        </w:rPr>
        <w:t xml:space="preserve">распоряжения администрации города Владивостока от </w:t>
      </w:r>
      <w:r w:rsidR="004E69E2">
        <w:rPr>
          <w:sz w:val="28"/>
          <w:szCs w:val="28"/>
        </w:rPr>
        <w:t>19</w:t>
      </w:r>
      <w:r>
        <w:rPr>
          <w:sz w:val="28"/>
          <w:szCs w:val="28"/>
        </w:rPr>
        <w:t>.0</w:t>
      </w:r>
      <w:r w:rsidR="004E69E2">
        <w:rPr>
          <w:sz w:val="28"/>
          <w:szCs w:val="28"/>
        </w:rPr>
        <w:t>1</w:t>
      </w:r>
      <w:r>
        <w:rPr>
          <w:sz w:val="28"/>
          <w:szCs w:val="28"/>
        </w:rPr>
        <w:t>.202</w:t>
      </w:r>
      <w:r w:rsidR="004E69E2">
        <w:rPr>
          <w:sz w:val="28"/>
          <w:szCs w:val="28"/>
        </w:rPr>
        <w:t>3</w:t>
      </w:r>
      <w:r>
        <w:rPr>
          <w:sz w:val="28"/>
          <w:szCs w:val="28"/>
        </w:rPr>
        <w:t xml:space="preserve"> № </w:t>
      </w:r>
      <w:r w:rsidR="004E69E2">
        <w:rPr>
          <w:sz w:val="28"/>
          <w:szCs w:val="28"/>
        </w:rPr>
        <w:t>161</w:t>
      </w:r>
      <w:r>
        <w:rPr>
          <w:sz w:val="28"/>
          <w:szCs w:val="28"/>
        </w:rPr>
        <w:t xml:space="preserve">-рл, </w:t>
      </w:r>
      <w:r w:rsidRPr="00596590">
        <w:rPr>
          <w:sz w:val="28"/>
          <w:szCs w:val="28"/>
        </w:rPr>
        <w:t>с одной стороны, и ______________________, именуемое в дальнейшем ИСПОЛНИТЕЛЬ, в лице____________________, действующего на основании ___________________________________________, с</w:t>
      </w:r>
      <w:proofErr w:type="gramEnd"/>
      <w:r w:rsidRPr="00596590">
        <w:rPr>
          <w:sz w:val="28"/>
          <w:szCs w:val="28"/>
        </w:rPr>
        <w:t xml:space="preserve"> другой стороны, а вместе именуемые Стороны, на основании протокола _________________________________________ от «____» ___________20</w:t>
      </w:r>
      <w:r>
        <w:rPr>
          <w:sz w:val="28"/>
          <w:szCs w:val="28"/>
        </w:rPr>
        <w:t>___</w:t>
      </w:r>
      <w:r w:rsidRPr="00596590">
        <w:rPr>
          <w:sz w:val="28"/>
          <w:szCs w:val="28"/>
        </w:rPr>
        <w:t xml:space="preserve"> </w:t>
      </w:r>
      <w:r w:rsidR="000E1BFC">
        <w:rPr>
          <w:sz w:val="28"/>
          <w:szCs w:val="28"/>
        </w:rPr>
        <w:br/>
      </w:r>
      <w:r w:rsidRPr="00596590">
        <w:rPr>
          <w:sz w:val="28"/>
          <w:szCs w:val="28"/>
        </w:rPr>
        <w:t xml:space="preserve">г. №_____заключили настоящий муниципальный контракт (далее – Контракт) </w:t>
      </w:r>
      <w:r w:rsidR="000E1BFC">
        <w:rPr>
          <w:sz w:val="28"/>
          <w:szCs w:val="28"/>
        </w:rPr>
        <w:br/>
      </w:r>
      <w:r w:rsidRPr="00596590">
        <w:rPr>
          <w:sz w:val="28"/>
          <w:szCs w:val="28"/>
        </w:rPr>
        <w:t>о нижеследующем:</w:t>
      </w:r>
    </w:p>
    <w:p w:rsidR="00B21319" w:rsidRDefault="00B21319" w:rsidP="0075500B">
      <w:pPr>
        <w:numPr>
          <w:ilvl w:val="0"/>
          <w:numId w:val="17"/>
        </w:numPr>
        <w:tabs>
          <w:tab w:val="left" w:pos="993"/>
        </w:tabs>
        <w:spacing w:after="240" w:line="276" w:lineRule="auto"/>
        <w:jc w:val="center"/>
        <w:outlineLvl w:val="4"/>
        <w:rPr>
          <w:b/>
          <w:bCs/>
          <w:iCs/>
          <w:sz w:val="28"/>
          <w:szCs w:val="28"/>
        </w:rPr>
      </w:pPr>
      <w:r w:rsidRPr="009B00B4">
        <w:rPr>
          <w:b/>
          <w:bCs/>
          <w:iCs/>
          <w:sz w:val="28"/>
          <w:szCs w:val="28"/>
        </w:rPr>
        <w:t>Предмет контракта</w:t>
      </w:r>
    </w:p>
    <w:p w:rsidR="00330296" w:rsidRPr="00330296" w:rsidRDefault="00330296" w:rsidP="00FB6DD7">
      <w:pPr>
        <w:autoSpaceDE w:val="0"/>
        <w:autoSpaceDN w:val="0"/>
        <w:ind w:firstLine="709"/>
        <w:contextualSpacing/>
        <w:rPr>
          <w:sz w:val="28"/>
          <w:szCs w:val="28"/>
        </w:rPr>
      </w:pPr>
      <w:r w:rsidRPr="00330296">
        <w:rPr>
          <w:sz w:val="28"/>
          <w:szCs w:val="28"/>
        </w:rPr>
        <w:t>1.1. ЗАКАЗЧИК поручает, а ИСПОЛНИТЕЛЬ принимает на себя обязательства оказать услуги по оценке рыночной стоимости объект</w:t>
      </w:r>
      <w:r w:rsidR="00A063AB">
        <w:rPr>
          <w:sz w:val="28"/>
          <w:szCs w:val="28"/>
        </w:rPr>
        <w:t>ов</w:t>
      </w:r>
      <w:r w:rsidRPr="00330296">
        <w:rPr>
          <w:sz w:val="28"/>
          <w:szCs w:val="28"/>
        </w:rPr>
        <w:t xml:space="preserve"> недвижимости, находящ</w:t>
      </w:r>
      <w:r w:rsidR="00A063AB">
        <w:rPr>
          <w:sz w:val="28"/>
          <w:szCs w:val="28"/>
        </w:rPr>
        <w:t>их</w:t>
      </w:r>
      <w:r w:rsidRPr="00330296">
        <w:rPr>
          <w:sz w:val="28"/>
          <w:szCs w:val="28"/>
        </w:rPr>
        <w:t>ся в муниципальной собственности Владивостокского городского округа, с предоставлением положительного экспертного заключения.</w:t>
      </w:r>
    </w:p>
    <w:p w:rsidR="00DA7B44" w:rsidRDefault="00330296" w:rsidP="00DA7B44">
      <w:pPr>
        <w:autoSpaceDE w:val="0"/>
        <w:autoSpaceDN w:val="0"/>
        <w:ind w:firstLine="709"/>
        <w:contextualSpacing/>
        <w:rPr>
          <w:sz w:val="28"/>
          <w:szCs w:val="28"/>
        </w:rPr>
      </w:pPr>
      <w:r w:rsidRPr="00330296">
        <w:rPr>
          <w:sz w:val="28"/>
          <w:szCs w:val="28"/>
        </w:rPr>
        <w:t xml:space="preserve">1.2. Объем оказываемых услуг: </w:t>
      </w:r>
      <w:r w:rsidR="00DA7B44" w:rsidRPr="00DA7B44">
        <w:rPr>
          <w:sz w:val="28"/>
          <w:szCs w:val="28"/>
        </w:rPr>
        <w:t xml:space="preserve">оценка рыночной стоимости </w:t>
      </w:r>
      <w:r w:rsidR="00FD2356">
        <w:rPr>
          <w:sz w:val="28"/>
          <w:szCs w:val="28"/>
        </w:rPr>
        <w:t>3</w:t>
      </w:r>
      <w:r w:rsidR="00DA7B44" w:rsidRPr="00DA7B44">
        <w:rPr>
          <w:sz w:val="28"/>
          <w:szCs w:val="28"/>
        </w:rPr>
        <w:t xml:space="preserve"> (</w:t>
      </w:r>
      <w:r w:rsidR="00FD2356">
        <w:rPr>
          <w:sz w:val="28"/>
          <w:szCs w:val="28"/>
        </w:rPr>
        <w:t>трех</w:t>
      </w:r>
      <w:r w:rsidR="00DA7B44" w:rsidRPr="00DA7B44">
        <w:rPr>
          <w:sz w:val="28"/>
          <w:szCs w:val="28"/>
        </w:rPr>
        <w:t>) объектов недвижимости, находящихся в муниципальной собственности Владивостокского городского округа, с предоставлением положительного экспертного заключения саморегулируемой организации оценщиков в письменной форме в одном экземпляре на каждый объект оценки (Приложение № 2</w:t>
      </w:r>
      <w:r w:rsidR="00783FC8">
        <w:rPr>
          <w:sz w:val="28"/>
          <w:szCs w:val="28"/>
        </w:rPr>
        <w:t xml:space="preserve"> </w:t>
      </w:r>
      <w:r w:rsidR="00783FC8" w:rsidRPr="00BC63E6">
        <w:rPr>
          <w:sz w:val="28"/>
          <w:szCs w:val="28"/>
        </w:rPr>
        <w:t>к Контракту</w:t>
      </w:r>
      <w:r w:rsidR="00DA7B44" w:rsidRPr="00DA7B44">
        <w:rPr>
          <w:sz w:val="28"/>
          <w:szCs w:val="28"/>
        </w:rPr>
        <w:t>).</w:t>
      </w:r>
    </w:p>
    <w:p w:rsidR="00FE6A58" w:rsidRDefault="00FE6A58" w:rsidP="00DA7B44">
      <w:pPr>
        <w:autoSpaceDE w:val="0"/>
        <w:autoSpaceDN w:val="0"/>
        <w:ind w:firstLine="709"/>
        <w:contextualSpacing/>
        <w:rPr>
          <w:sz w:val="28"/>
          <w:szCs w:val="28"/>
        </w:rPr>
      </w:pPr>
      <w:r w:rsidRPr="00BC63E6">
        <w:rPr>
          <w:sz w:val="28"/>
          <w:szCs w:val="28"/>
        </w:rPr>
        <w:lastRenderedPageBreak/>
        <w:t>1.3. Место оказания услуг: по выбору исполнителя, в том числе по месту нахождения объект</w:t>
      </w:r>
      <w:r w:rsidR="00E0160B">
        <w:rPr>
          <w:sz w:val="28"/>
          <w:szCs w:val="28"/>
        </w:rPr>
        <w:t>а</w:t>
      </w:r>
      <w:r w:rsidRPr="00BC63E6">
        <w:rPr>
          <w:sz w:val="28"/>
          <w:szCs w:val="28"/>
        </w:rPr>
        <w:t xml:space="preserve"> недвижимости, находящ</w:t>
      </w:r>
      <w:r w:rsidR="00E0160B">
        <w:rPr>
          <w:sz w:val="28"/>
          <w:szCs w:val="28"/>
        </w:rPr>
        <w:t>его</w:t>
      </w:r>
      <w:r w:rsidRPr="00BC63E6">
        <w:rPr>
          <w:sz w:val="28"/>
          <w:szCs w:val="28"/>
        </w:rPr>
        <w:t xml:space="preserve">ся в муниципальной собственности Владивостокского городского округа (Приложение № 2 </w:t>
      </w:r>
      <w:r w:rsidR="000E1BFC">
        <w:rPr>
          <w:sz w:val="28"/>
          <w:szCs w:val="28"/>
        </w:rPr>
        <w:br/>
      </w:r>
      <w:r w:rsidRPr="00BC63E6">
        <w:rPr>
          <w:sz w:val="28"/>
          <w:szCs w:val="28"/>
        </w:rPr>
        <w:t>к Контракту).</w:t>
      </w:r>
    </w:p>
    <w:p w:rsidR="00330296" w:rsidRDefault="00330296" w:rsidP="00330296">
      <w:pPr>
        <w:widowControl w:val="0"/>
        <w:ind w:firstLine="708"/>
        <w:rPr>
          <w:sz w:val="28"/>
          <w:szCs w:val="28"/>
        </w:rPr>
      </w:pPr>
      <w:r w:rsidRPr="00BC63E6">
        <w:rPr>
          <w:sz w:val="28"/>
          <w:szCs w:val="28"/>
        </w:rPr>
        <w:t xml:space="preserve">1.4. Срок оказания услуг: </w:t>
      </w:r>
      <w:r w:rsidR="00A86205">
        <w:rPr>
          <w:sz w:val="28"/>
          <w:szCs w:val="28"/>
        </w:rPr>
        <w:t xml:space="preserve">в течение </w:t>
      </w:r>
      <w:r w:rsidR="00A86205" w:rsidRPr="00B47F5C">
        <w:rPr>
          <w:b/>
          <w:sz w:val="28"/>
          <w:szCs w:val="28"/>
        </w:rPr>
        <w:t>3</w:t>
      </w:r>
      <w:r w:rsidR="00A67B27" w:rsidRPr="00B47F5C">
        <w:rPr>
          <w:b/>
          <w:sz w:val="28"/>
          <w:szCs w:val="28"/>
        </w:rPr>
        <w:t>0 (</w:t>
      </w:r>
      <w:r w:rsidR="00A86205" w:rsidRPr="00B47F5C">
        <w:rPr>
          <w:b/>
          <w:sz w:val="28"/>
          <w:szCs w:val="28"/>
        </w:rPr>
        <w:t>тридцати</w:t>
      </w:r>
      <w:r w:rsidR="00036DE6" w:rsidRPr="00B47F5C">
        <w:rPr>
          <w:b/>
          <w:sz w:val="28"/>
          <w:szCs w:val="28"/>
        </w:rPr>
        <w:t>)</w:t>
      </w:r>
      <w:r w:rsidR="00036DE6" w:rsidRPr="00036DE6">
        <w:rPr>
          <w:sz w:val="28"/>
          <w:szCs w:val="28"/>
        </w:rPr>
        <w:t xml:space="preserve"> дней</w:t>
      </w:r>
      <w:r w:rsidR="00A86205">
        <w:rPr>
          <w:sz w:val="28"/>
          <w:szCs w:val="28"/>
        </w:rPr>
        <w:t xml:space="preserve">,  начиная </w:t>
      </w:r>
      <w:r w:rsidR="00036DE6" w:rsidRPr="00036DE6">
        <w:rPr>
          <w:sz w:val="28"/>
          <w:szCs w:val="28"/>
        </w:rPr>
        <w:t xml:space="preserve"> с </w:t>
      </w:r>
      <w:r w:rsidR="00A86205">
        <w:rPr>
          <w:sz w:val="28"/>
          <w:szCs w:val="28"/>
        </w:rPr>
        <w:t>12.01.2026г</w:t>
      </w:r>
      <w:r w:rsidR="00036DE6" w:rsidRPr="00036DE6">
        <w:rPr>
          <w:sz w:val="28"/>
          <w:szCs w:val="28"/>
        </w:rPr>
        <w:t>.</w:t>
      </w:r>
    </w:p>
    <w:p w:rsidR="00330296" w:rsidRDefault="00330296" w:rsidP="00330296">
      <w:pPr>
        <w:widowControl w:val="0"/>
        <w:ind w:firstLine="709"/>
        <w:rPr>
          <w:sz w:val="28"/>
          <w:szCs w:val="28"/>
        </w:rPr>
      </w:pPr>
      <w:r w:rsidRPr="00D27937">
        <w:rPr>
          <w:sz w:val="28"/>
          <w:szCs w:val="28"/>
        </w:rPr>
        <w:t>1.5. Оценка рыночной стоимости объект</w:t>
      </w:r>
      <w:r w:rsidR="00783FC8">
        <w:rPr>
          <w:sz w:val="28"/>
          <w:szCs w:val="28"/>
        </w:rPr>
        <w:t>ов</w:t>
      </w:r>
      <w:r w:rsidRPr="00D27937">
        <w:rPr>
          <w:sz w:val="28"/>
          <w:szCs w:val="28"/>
        </w:rPr>
        <w:t xml:space="preserve"> недвижимости, находящ</w:t>
      </w:r>
      <w:r w:rsidR="00783FC8">
        <w:rPr>
          <w:sz w:val="28"/>
          <w:szCs w:val="28"/>
        </w:rPr>
        <w:t>их</w:t>
      </w:r>
      <w:r w:rsidRPr="00D27937">
        <w:rPr>
          <w:sz w:val="28"/>
          <w:szCs w:val="28"/>
        </w:rPr>
        <w:t xml:space="preserve">ся </w:t>
      </w:r>
      <w:r w:rsidR="000E1BFC">
        <w:rPr>
          <w:sz w:val="28"/>
          <w:szCs w:val="28"/>
        </w:rPr>
        <w:br/>
      </w:r>
      <w:r w:rsidRPr="00D27937">
        <w:rPr>
          <w:sz w:val="28"/>
          <w:szCs w:val="28"/>
        </w:rPr>
        <w:t xml:space="preserve">в муниципальной собственности Владивостокского городского округа, </w:t>
      </w:r>
      <w:r w:rsidR="000E1BFC">
        <w:rPr>
          <w:sz w:val="28"/>
          <w:szCs w:val="28"/>
        </w:rPr>
        <w:br/>
      </w:r>
      <w:r w:rsidRPr="00D27937">
        <w:rPr>
          <w:sz w:val="28"/>
          <w:szCs w:val="28"/>
        </w:rPr>
        <w:t xml:space="preserve">с предоставлением положительного экспертного заключения, осуществляется </w:t>
      </w:r>
      <w:r w:rsidR="000E1BFC">
        <w:rPr>
          <w:sz w:val="28"/>
          <w:szCs w:val="28"/>
        </w:rPr>
        <w:br/>
      </w:r>
      <w:r w:rsidRPr="00D27937">
        <w:rPr>
          <w:sz w:val="28"/>
          <w:szCs w:val="28"/>
        </w:rPr>
        <w:t>в целях приватизации объект</w:t>
      </w:r>
      <w:r w:rsidR="00783FC8">
        <w:rPr>
          <w:sz w:val="28"/>
          <w:szCs w:val="28"/>
        </w:rPr>
        <w:t>ов</w:t>
      </w:r>
      <w:r w:rsidRPr="00D27937">
        <w:rPr>
          <w:sz w:val="28"/>
          <w:szCs w:val="28"/>
        </w:rPr>
        <w:t xml:space="preserve"> недвижимости.</w:t>
      </w:r>
    </w:p>
    <w:p w:rsidR="00FE6A58" w:rsidRPr="00BC63E6" w:rsidRDefault="00FE6A58" w:rsidP="00FE6A58">
      <w:pPr>
        <w:widowControl w:val="0"/>
        <w:tabs>
          <w:tab w:val="num" w:pos="-1418"/>
        </w:tabs>
        <w:ind w:firstLine="709"/>
        <w:rPr>
          <w:sz w:val="28"/>
          <w:szCs w:val="28"/>
        </w:rPr>
      </w:pPr>
      <w:r w:rsidRPr="00BC63E6">
        <w:rPr>
          <w:sz w:val="28"/>
          <w:szCs w:val="28"/>
        </w:rPr>
        <w:t>1.6. Датой определения стоимости объект</w:t>
      </w:r>
      <w:r w:rsidR="00330296">
        <w:rPr>
          <w:sz w:val="28"/>
          <w:szCs w:val="28"/>
        </w:rPr>
        <w:t>а</w:t>
      </w:r>
      <w:r w:rsidRPr="00BC63E6">
        <w:rPr>
          <w:sz w:val="28"/>
          <w:szCs w:val="28"/>
        </w:rPr>
        <w:t xml:space="preserve"> оценки является дата, </w:t>
      </w:r>
      <w:r w:rsidR="000E1BFC">
        <w:rPr>
          <w:sz w:val="28"/>
          <w:szCs w:val="28"/>
        </w:rPr>
        <w:br/>
      </w:r>
      <w:r w:rsidRPr="00BC63E6">
        <w:rPr>
          <w:sz w:val="28"/>
          <w:szCs w:val="28"/>
        </w:rPr>
        <w:t>по состоянию на которую определена стоимость объекта оценки.</w:t>
      </w:r>
    </w:p>
    <w:p w:rsidR="00BC63E6" w:rsidRPr="00BC63E6" w:rsidRDefault="00410731" w:rsidP="00410731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BC63E6" w:rsidRPr="00BC63E6">
        <w:rPr>
          <w:b/>
          <w:sz w:val="28"/>
          <w:szCs w:val="28"/>
        </w:rPr>
        <w:t>Права и обязанности сторон</w:t>
      </w:r>
    </w:p>
    <w:p w:rsidR="00BC63E6" w:rsidRPr="00BC63E6" w:rsidRDefault="00BC63E6" w:rsidP="00BC63E6">
      <w:pPr>
        <w:ind w:firstLine="567"/>
        <w:rPr>
          <w:sz w:val="28"/>
          <w:szCs w:val="28"/>
          <w:u w:val="single"/>
        </w:rPr>
      </w:pPr>
      <w:r w:rsidRPr="00BC63E6">
        <w:rPr>
          <w:sz w:val="28"/>
          <w:szCs w:val="28"/>
          <w:u w:val="single"/>
        </w:rPr>
        <w:t>2.1. ЗАКАЗЧИК обязан: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2.1.1 оплатить оказанные в полном объеме услуги в порядке и в сроки, предусмотренные разделом 3 настоящего Контракта;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 xml:space="preserve">2.1.2 в течение </w:t>
      </w:r>
      <w:r w:rsidRPr="00A86205">
        <w:rPr>
          <w:b/>
          <w:sz w:val="28"/>
          <w:szCs w:val="28"/>
        </w:rPr>
        <w:t>2 (двух)</w:t>
      </w:r>
      <w:r w:rsidRPr="00BC63E6">
        <w:rPr>
          <w:sz w:val="28"/>
          <w:szCs w:val="28"/>
        </w:rPr>
        <w:t xml:space="preserve"> рабочих дней с</w:t>
      </w:r>
      <w:r w:rsidR="00822BFA">
        <w:rPr>
          <w:sz w:val="28"/>
          <w:szCs w:val="28"/>
        </w:rPr>
        <w:t xml:space="preserve"> момента заключения</w:t>
      </w:r>
      <w:r w:rsidRPr="00BC63E6">
        <w:rPr>
          <w:sz w:val="28"/>
          <w:szCs w:val="28"/>
        </w:rPr>
        <w:t xml:space="preserve"> Контракта, предоставить Исполнителю выписк</w:t>
      </w:r>
      <w:r w:rsidR="00783FC8">
        <w:rPr>
          <w:sz w:val="28"/>
          <w:szCs w:val="28"/>
        </w:rPr>
        <w:t>и</w:t>
      </w:r>
      <w:r w:rsidRPr="00BC63E6">
        <w:rPr>
          <w:sz w:val="28"/>
          <w:szCs w:val="28"/>
        </w:rPr>
        <w:t xml:space="preserve"> из Единого государственного реестра недвижимости об основных характеристиках и зарегистрированных правах на объект</w:t>
      </w:r>
      <w:r w:rsidR="00783FC8">
        <w:rPr>
          <w:sz w:val="28"/>
          <w:szCs w:val="28"/>
        </w:rPr>
        <w:t>ы</w:t>
      </w:r>
      <w:r w:rsidR="001C338F">
        <w:rPr>
          <w:sz w:val="28"/>
          <w:szCs w:val="28"/>
        </w:rPr>
        <w:t xml:space="preserve"> недвижимости, указанны</w:t>
      </w:r>
      <w:r w:rsidR="00783FC8">
        <w:rPr>
          <w:sz w:val="28"/>
          <w:szCs w:val="28"/>
        </w:rPr>
        <w:t>е</w:t>
      </w:r>
      <w:r w:rsidRPr="00BC63E6">
        <w:rPr>
          <w:sz w:val="28"/>
          <w:szCs w:val="28"/>
        </w:rPr>
        <w:t xml:space="preserve"> в Приложении № 2 к Контракту, необходим</w:t>
      </w:r>
      <w:r w:rsidR="00783FC8">
        <w:rPr>
          <w:sz w:val="28"/>
          <w:szCs w:val="28"/>
        </w:rPr>
        <w:t>ые</w:t>
      </w:r>
      <w:r w:rsidRPr="00BC63E6">
        <w:rPr>
          <w:sz w:val="28"/>
          <w:szCs w:val="28"/>
        </w:rPr>
        <w:t xml:space="preserve"> для оказания услуг, предусмотренных пунктом 1.1. Контракта;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2.1.3 указать точное расположение (адрес) объект</w:t>
      </w:r>
      <w:r w:rsidR="00783FC8">
        <w:rPr>
          <w:sz w:val="28"/>
          <w:szCs w:val="28"/>
        </w:rPr>
        <w:t>ов</w:t>
      </w:r>
      <w:r w:rsidRPr="00BC63E6">
        <w:rPr>
          <w:sz w:val="28"/>
          <w:szCs w:val="28"/>
        </w:rPr>
        <w:t xml:space="preserve"> при отсутствии необходимых документов и информации.</w:t>
      </w:r>
    </w:p>
    <w:p w:rsidR="00BC63E6" w:rsidRPr="00BC63E6" w:rsidRDefault="00BC63E6" w:rsidP="00BC63E6">
      <w:pPr>
        <w:ind w:firstLine="567"/>
        <w:rPr>
          <w:sz w:val="28"/>
          <w:szCs w:val="28"/>
          <w:u w:val="single"/>
        </w:rPr>
      </w:pPr>
      <w:r w:rsidRPr="00BC63E6">
        <w:rPr>
          <w:sz w:val="28"/>
          <w:szCs w:val="28"/>
          <w:u w:val="single"/>
        </w:rPr>
        <w:t>2.2. ЗАКАЗЧИК вправе: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2.2.1 потребовать от ИСПОЛНИТЕЛЯ предоставления документов, подтверждающих соответствие требованиям, установленным Федеральным законом от 29.07.1998 № 135-ФЗ «Об оценочной деятельности в Российской Федерации» к лицам, осуществляющим оценочную деятельность;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 xml:space="preserve">2.2.2 потребовать от ИСПОЛНИТЕЛЯ в установленные настоящим Контрактом сроки предоставления качественного результата оказанных услуг, </w:t>
      </w:r>
      <w:r w:rsidR="000E1BFC">
        <w:rPr>
          <w:sz w:val="28"/>
          <w:szCs w:val="28"/>
        </w:rPr>
        <w:br/>
      </w:r>
      <w:r w:rsidRPr="00BC63E6">
        <w:rPr>
          <w:sz w:val="28"/>
          <w:szCs w:val="28"/>
        </w:rPr>
        <w:t>а также требовать своевременного устранения выявленных недостатков;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2.2.3 запрашивать у ИСПОЛНИТЕЛЯ информацию о ходе оказываемых услуг;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 xml:space="preserve">2.2.4 осуществлять </w:t>
      </w:r>
      <w:proofErr w:type="gramStart"/>
      <w:r w:rsidRPr="00BC63E6">
        <w:rPr>
          <w:sz w:val="28"/>
          <w:szCs w:val="28"/>
        </w:rPr>
        <w:t>контроль за</w:t>
      </w:r>
      <w:proofErr w:type="gramEnd"/>
      <w:r w:rsidRPr="00BC63E6">
        <w:rPr>
          <w:sz w:val="28"/>
          <w:szCs w:val="28"/>
        </w:rPr>
        <w:t xml:space="preserve"> о</w:t>
      </w:r>
      <w:r w:rsidR="0036231B">
        <w:rPr>
          <w:sz w:val="28"/>
          <w:szCs w:val="28"/>
        </w:rPr>
        <w:t>бъемом и сроками оказания услуг.</w:t>
      </w:r>
    </w:p>
    <w:p w:rsidR="00BC63E6" w:rsidRPr="00BC63E6" w:rsidRDefault="00BC63E6" w:rsidP="00BC63E6">
      <w:pPr>
        <w:ind w:firstLine="567"/>
        <w:rPr>
          <w:sz w:val="28"/>
          <w:szCs w:val="28"/>
          <w:u w:val="single"/>
        </w:rPr>
      </w:pPr>
      <w:r w:rsidRPr="00BC63E6">
        <w:rPr>
          <w:sz w:val="28"/>
          <w:szCs w:val="28"/>
          <w:u w:val="single"/>
        </w:rPr>
        <w:t>2.3. ИСПОЛНИТЕЛЬ обязан:</w:t>
      </w:r>
    </w:p>
    <w:p w:rsidR="00BC63E6" w:rsidRPr="00BC63E6" w:rsidRDefault="00BC63E6" w:rsidP="00BC63E6">
      <w:pPr>
        <w:widowControl w:val="0"/>
        <w:autoSpaceDE w:val="0"/>
        <w:autoSpaceDN w:val="0"/>
        <w:adjustRightInd w:val="0"/>
        <w:ind w:firstLine="567"/>
        <w:rPr>
          <w:rFonts w:eastAsia="Calibri"/>
          <w:sz w:val="28"/>
          <w:szCs w:val="28"/>
        </w:rPr>
      </w:pPr>
      <w:r w:rsidRPr="00BC63E6">
        <w:rPr>
          <w:sz w:val="28"/>
          <w:szCs w:val="28"/>
        </w:rPr>
        <w:t>2.3.1 в соответствии со ст.15, 15.1 Федерального закона от 29.07.1998</w:t>
      </w:r>
      <w:r w:rsidR="00BF272E">
        <w:rPr>
          <w:sz w:val="28"/>
          <w:szCs w:val="28"/>
        </w:rPr>
        <w:br/>
      </w:r>
      <w:r w:rsidRPr="00BC63E6">
        <w:rPr>
          <w:sz w:val="28"/>
          <w:szCs w:val="28"/>
        </w:rPr>
        <w:t xml:space="preserve">№ 135-ФЗ «Об оценочной деятельности в Российской Федерации» </w:t>
      </w:r>
      <w:r w:rsidRPr="00BC63E6">
        <w:rPr>
          <w:rFonts w:eastAsia="Calibri"/>
          <w:sz w:val="28"/>
          <w:szCs w:val="28"/>
        </w:rPr>
        <w:t xml:space="preserve">быть членом одной из саморегулируемых организаций оценщиков (физическое лицо, занимающееся частной практикой), или иметь в штате (юридическое лицо) </w:t>
      </w:r>
      <w:r w:rsidR="000E1BFC">
        <w:rPr>
          <w:rFonts w:eastAsia="Calibri"/>
          <w:sz w:val="28"/>
          <w:szCs w:val="28"/>
        </w:rPr>
        <w:br/>
      </w:r>
      <w:r w:rsidRPr="00BC63E6">
        <w:rPr>
          <w:rFonts w:eastAsia="Calibri"/>
          <w:sz w:val="28"/>
          <w:szCs w:val="28"/>
        </w:rPr>
        <w:t>не менее двух оценщиков, право осуществления оценочной деятельности которых, не приостановлено;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 xml:space="preserve">2.3.2 по требованию ЗАКАЗЧИКА </w:t>
      </w:r>
      <w:proofErr w:type="gramStart"/>
      <w:r w:rsidRPr="00BC63E6">
        <w:rPr>
          <w:sz w:val="28"/>
          <w:szCs w:val="28"/>
        </w:rPr>
        <w:t>предоставить документы</w:t>
      </w:r>
      <w:proofErr w:type="gramEnd"/>
      <w:r w:rsidRPr="00BC63E6">
        <w:rPr>
          <w:sz w:val="28"/>
          <w:szCs w:val="28"/>
        </w:rPr>
        <w:t xml:space="preserve">, подтверждающие соответствие ИСПОЛНИТЕЛЯ требованиям, установленным </w:t>
      </w:r>
      <w:r w:rsidRPr="00BC63E6">
        <w:rPr>
          <w:sz w:val="28"/>
          <w:szCs w:val="28"/>
        </w:rPr>
        <w:lastRenderedPageBreak/>
        <w:t xml:space="preserve">Федеральным законом от 29.07.1998 № 135-ФЗ «Об оценочной деятельности </w:t>
      </w:r>
      <w:r w:rsidR="000E1BFC">
        <w:rPr>
          <w:sz w:val="28"/>
          <w:szCs w:val="28"/>
        </w:rPr>
        <w:br/>
      </w:r>
      <w:r w:rsidRPr="00BC63E6">
        <w:rPr>
          <w:sz w:val="28"/>
          <w:szCs w:val="28"/>
        </w:rPr>
        <w:t>в Российской Федерации» к лицам, осуществляющим оценочную деятельность;</w:t>
      </w:r>
    </w:p>
    <w:p w:rsidR="00BC63E6" w:rsidRPr="00BC63E6" w:rsidRDefault="00BC63E6" w:rsidP="00BC63E6">
      <w:pPr>
        <w:tabs>
          <w:tab w:val="left" w:pos="993"/>
        </w:tabs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2.3.3 оказывать услуги в соответствии с Техническим заданием (Приложение № 1 к Контракту),</w:t>
      </w:r>
      <w:r w:rsidRPr="00BC63E6">
        <w:rPr>
          <w:bCs/>
          <w:iCs/>
          <w:sz w:val="28"/>
          <w:szCs w:val="28"/>
        </w:rPr>
        <w:t xml:space="preserve"> </w:t>
      </w:r>
      <w:r w:rsidRPr="00BC63E6">
        <w:rPr>
          <w:sz w:val="28"/>
          <w:szCs w:val="28"/>
        </w:rPr>
        <w:t>которое является неотъемлемой частью Контракта;</w:t>
      </w:r>
    </w:p>
    <w:p w:rsidR="00BC63E6" w:rsidRPr="00BC63E6" w:rsidRDefault="00BC63E6" w:rsidP="00BC63E6">
      <w:pPr>
        <w:widowControl w:val="0"/>
        <w:tabs>
          <w:tab w:val="num" w:pos="-1418"/>
        </w:tabs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2.3.4 произвести в сроки, указанные в Контракте, оценку рыночной стоимости</w:t>
      </w:r>
      <w:r w:rsidR="001C338F">
        <w:rPr>
          <w:sz w:val="28"/>
          <w:szCs w:val="28"/>
        </w:rPr>
        <w:t xml:space="preserve"> объект</w:t>
      </w:r>
      <w:r w:rsidR="00783FC8">
        <w:rPr>
          <w:sz w:val="28"/>
          <w:szCs w:val="28"/>
        </w:rPr>
        <w:t>ов</w:t>
      </w:r>
      <w:r w:rsidRPr="00BC63E6">
        <w:rPr>
          <w:sz w:val="28"/>
          <w:szCs w:val="28"/>
        </w:rPr>
        <w:t xml:space="preserve"> недвижимости квалифицированно, объективно, качественно. Соблюдать при осуществлении оценочной деятельности требования:</w:t>
      </w:r>
    </w:p>
    <w:p w:rsidR="00BC63E6" w:rsidRPr="00BC63E6" w:rsidRDefault="00BC63E6" w:rsidP="00BC63E6">
      <w:pPr>
        <w:widowControl w:val="0"/>
        <w:tabs>
          <w:tab w:val="num" w:pos="-1418"/>
        </w:tabs>
        <w:ind w:firstLine="709"/>
        <w:rPr>
          <w:sz w:val="28"/>
          <w:szCs w:val="28"/>
        </w:rPr>
      </w:pPr>
      <w:r w:rsidRPr="00BC63E6">
        <w:rPr>
          <w:sz w:val="28"/>
          <w:szCs w:val="28"/>
        </w:rPr>
        <w:t>- Гражданского кодекса Российской Федерации;</w:t>
      </w:r>
    </w:p>
    <w:p w:rsidR="00BC63E6" w:rsidRPr="00BC63E6" w:rsidRDefault="00BC63E6" w:rsidP="00BC63E6">
      <w:pPr>
        <w:widowControl w:val="0"/>
        <w:tabs>
          <w:tab w:val="num" w:pos="-1418"/>
        </w:tabs>
        <w:ind w:firstLine="709"/>
        <w:rPr>
          <w:sz w:val="28"/>
          <w:szCs w:val="28"/>
        </w:rPr>
      </w:pPr>
      <w:r w:rsidRPr="00BC63E6">
        <w:rPr>
          <w:sz w:val="28"/>
          <w:szCs w:val="28"/>
        </w:rPr>
        <w:t>- Федерального закона от 29.07.1998 № 135-ФЗ «Об оценочной деятельности в Российской Федерации»;</w:t>
      </w:r>
    </w:p>
    <w:p w:rsidR="004B53F6" w:rsidRPr="004B53F6" w:rsidRDefault="004B53F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«Структура федеральных стандартов оценки и основные понятия, используемые в федеральных стандартах оценки (ФСО I)»,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«Виды стоимости (ФСО II)»,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«Процесс оценки (ФСО III)»,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«Задание на оценку (ФСО IV)»,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4B53F6">
        <w:rPr>
          <w:sz w:val="28"/>
          <w:szCs w:val="28"/>
        </w:rPr>
        <w:t>-  Федерального стандарта оценки «Подходы и методы оценки (ФСО V)», утвержденного приказом Минэкономразвития России от 14.04.2022 № 200;</w:t>
      </w:r>
    </w:p>
    <w:p w:rsidR="00BA4F06" w:rsidRDefault="004B53F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«Отчет об оценке (ФСО VI)», утвержденного приказом Минэкономразвития России от 14.04.2022 г. № 200;</w:t>
      </w:r>
    </w:p>
    <w:p w:rsidR="00BC63E6" w:rsidRDefault="00BC63E6" w:rsidP="004B53F6">
      <w:pPr>
        <w:widowControl w:val="0"/>
        <w:tabs>
          <w:tab w:val="num" w:pos="-1418"/>
        </w:tabs>
        <w:ind w:firstLine="720"/>
        <w:rPr>
          <w:sz w:val="28"/>
          <w:szCs w:val="28"/>
        </w:rPr>
      </w:pPr>
      <w:r w:rsidRPr="00BC63E6">
        <w:rPr>
          <w:sz w:val="28"/>
          <w:szCs w:val="28"/>
        </w:rPr>
        <w:t>- Федерального стандарта оценки «Оценка недвижимости (ФСО №7)», утвержденного приказом Минэкономразвития России от 25.09. 2014 № 611;</w:t>
      </w:r>
    </w:p>
    <w:p w:rsidR="003F41E6" w:rsidRPr="00EB1106" w:rsidRDefault="003F41E6" w:rsidP="003F41E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EB1106">
        <w:rPr>
          <w:color w:val="000000"/>
          <w:sz w:val="28"/>
          <w:szCs w:val="28"/>
        </w:rPr>
        <w:t>- Приказа Минэкономразвития Российской Федерации от 04 июля 2011     № 328 «Об утверждении федерального стандарта оценки «Порядок проведения экспертизы, требования к экспертному заключению и порядку его утверждения (ФСО № 5)»;</w:t>
      </w:r>
    </w:p>
    <w:p w:rsidR="00BC63E6" w:rsidRPr="00BC63E6" w:rsidRDefault="00BC63E6" w:rsidP="00BC63E6">
      <w:pPr>
        <w:widowControl w:val="0"/>
        <w:tabs>
          <w:tab w:val="num" w:pos="-1418"/>
        </w:tabs>
        <w:ind w:firstLine="709"/>
        <w:rPr>
          <w:sz w:val="28"/>
          <w:szCs w:val="28"/>
        </w:rPr>
      </w:pPr>
      <w:r w:rsidRPr="00BC63E6">
        <w:rPr>
          <w:sz w:val="28"/>
          <w:szCs w:val="28"/>
        </w:rPr>
        <w:t>- Стандартов и правил оценочной деятельности саморегулируемой организации оценщиков, членом которой являетс</w:t>
      </w:r>
      <w:proofErr w:type="gramStart"/>
      <w:r w:rsidRPr="00BC63E6">
        <w:rPr>
          <w:sz w:val="28"/>
          <w:szCs w:val="28"/>
        </w:rPr>
        <w:t>я(</w:t>
      </w:r>
      <w:proofErr w:type="spellStart"/>
      <w:proofErr w:type="gramEnd"/>
      <w:r w:rsidRPr="00BC63E6">
        <w:rPr>
          <w:sz w:val="28"/>
          <w:szCs w:val="28"/>
        </w:rPr>
        <w:t>ются</w:t>
      </w:r>
      <w:proofErr w:type="spellEnd"/>
      <w:r w:rsidRPr="00BC63E6">
        <w:rPr>
          <w:sz w:val="28"/>
          <w:szCs w:val="28"/>
        </w:rPr>
        <w:t>) оценщик(</w:t>
      </w:r>
      <w:proofErr w:type="spellStart"/>
      <w:r w:rsidRPr="00BC63E6">
        <w:rPr>
          <w:sz w:val="28"/>
          <w:szCs w:val="28"/>
        </w:rPr>
        <w:t>щики</w:t>
      </w:r>
      <w:proofErr w:type="spellEnd"/>
      <w:r w:rsidRPr="00BC63E6">
        <w:rPr>
          <w:sz w:val="28"/>
          <w:szCs w:val="28"/>
        </w:rPr>
        <w:t>);</w:t>
      </w:r>
    </w:p>
    <w:p w:rsidR="00BC63E6" w:rsidRDefault="00BC63E6" w:rsidP="00BC63E6">
      <w:pPr>
        <w:widowControl w:val="0"/>
        <w:tabs>
          <w:tab w:val="num" w:pos="-1418"/>
        </w:tabs>
        <w:ind w:firstLine="709"/>
        <w:rPr>
          <w:sz w:val="28"/>
          <w:szCs w:val="28"/>
        </w:rPr>
      </w:pPr>
      <w:r w:rsidRPr="00BC63E6">
        <w:rPr>
          <w:sz w:val="28"/>
          <w:szCs w:val="28"/>
        </w:rPr>
        <w:t xml:space="preserve">- иных действующих нормативных документов, в соответствии </w:t>
      </w:r>
      <w:r w:rsidR="000E1BFC">
        <w:rPr>
          <w:sz w:val="28"/>
          <w:szCs w:val="28"/>
        </w:rPr>
        <w:br/>
      </w:r>
      <w:r w:rsidRPr="00BC63E6">
        <w:rPr>
          <w:sz w:val="28"/>
          <w:szCs w:val="28"/>
        </w:rPr>
        <w:t>с которыми осуществляется оценочная деятельность.</w:t>
      </w:r>
    </w:p>
    <w:p w:rsidR="00BA4F06" w:rsidRDefault="00BA4F06" w:rsidP="00BC63E6">
      <w:pPr>
        <w:ind w:firstLine="567"/>
        <w:rPr>
          <w:sz w:val="28"/>
          <w:szCs w:val="28"/>
        </w:rPr>
      </w:pPr>
      <w:r>
        <w:rPr>
          <w:sz w:val="28"/>
          <w:szCs w:val="28"/>
        </w:rPr>
        <w:t>2.3.5 по окон</w:t>
      </w:r>
      <w:r w:rsidR="00A67B27">
        <w:rPr>
          <w:sz w:val="28"/>
          <w:szCs w:val="28"/>
        </w:rPr>
        <w:t xml:space="preserve">чании оказания услуг в течение </w:t>
      </w:r>
      <w:r w:rsidR="00A86205">
        <w:rPr>
          <w:b/>
          <w:sz w:val="28"/>
          <w:szCs w:val="28"/>
        </w:rPr>
        <w:t>3</w:t>
      </w:r>
      <w:r w:rsidR="00A67B27" w:rsidRPr="00E566EA">
        <w:rPr>
          <w:b/>
          <w:sz w:val="28"/>
          <w:szCs w:val="28"/>
        </w:rPr>
        <w:t>-х (</w:t>
      </w:r>
      <w:r w:rsidR="00E566EA" w:rsidRPr="00E566EA">
        <w:rPr>
          <w:b/>
          <w:sz w:val="28"/>
          <w:szCs w:val="28"/>
        </w:rPr>
        <w:t>трех</w:t>
      </w:r>
      <w:r w:rsidRPr="00E566EA"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рабочих дней </w:t>
      </w:r>
      <w:proofErr w:type="gramStart"/>
      <w:r>
        <w:rPr>
          <w:sz w:val="28"/>
          <w:szCs w:val="28"/>
        </w:rPr>
        <w:t xml:space="preserve">предоставить Заказчику </w:t>
      </w:r>
      <w:r w:rsidR="002847A7">
        <w:rPr>
          <w:sz w:val="28"/>
          <w:szCs w:val="28"/>
        </w:rPr>
        <w:t>документ</w:t>
      </w:r>
      <w:proofErr w:type="gramEnd"/>
      <w:r w:rsidR="002847A7">
        <w:rPr>
          <w:sz w:val="28"/>
          <w:szCs w:val="28"/>
        </w:rPr>
        <w:t xml:space="preserve"> о приемке</w:t>
      </w:r>
      <w:r w:rsidR="00F970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единой информационной системы в сфере закупок и счет. 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2.3.</w:t>
      </w:r>
      <w:r w:rsidR="00BA4F06">
        <w:rPr>
          <w:sz w:val="28"/>
          <w:szCs w:val="28"/>
        </w:rPr>
        <w:t>6</w:t>
      </w:r>
      <w:r w:rsidRPr="00BC63E6">
        <w:rPr>
          <w:sz w:val="28"/>
          <w:szCs w:val="28"/>
        </w:rPr>
        <w:t xml:space="preserve"> не раскрывать и не разглашать информацию и данные, предоставленные ЗАКАЗЧИКОМ в связи с исполнением Контракта третьим лицам без предварительного письменного согласия ЗАКАЗЧИКА, обеспечить сохранность документов, получаемых от ЗАКАЗЧИКА в ходе проведения оценки;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lastRenderedPageBreak/>
        <w:t>2.3.</w:t>
      </w:r>
      <w:r w:rsidR="00BA4F06">
        <w:rPr>
          <w:sz w:val="28"/>
          <w:szCs w:val="28"/>
        </w:rPr>
        <w:t>7</w:t>
      </w:r>
      <w:r w:rsidRPr="00BC63E6">
        <w:rPr>
          <w:sz w:val="28"/>
          <w:szCs w:val="28"/>
        </w:rPr>
        <w:t xml:space="preserve"> не допускать привлечения к исполнению настоящего Контракта оценщиков, которые не имеют, указанных в Контракте, договоров обязательного страхования ответственности оценщика при осуществлении услуг оценки в соответствии с Федеральным законом от 29.07.1998 № 135-ФЗ «Об оценочной деятельности в Российской Федерации»;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2.3.</w:t>
      </w:r>
      <w:r w:rsidR="00BA4F06">
        <w:rPr>
          <w:sz w:val="28"/>
          <w:szCs w:val="28"/>
        </w:rPr>
        <w:t>8</w:t>
      </w:r>
      <w:r w:rsidRPr="00BC63E6">
        <w:rPr>
          <w:sz w:val="28"/>
          <w:szCs w:val="28"/>
        </w:rPr>
        <w:t xml:space="preserve"> если ЗАКАЗЧИК не имеет возможности предоставить необходимую для оценки ИСПОЛНИТЕЛЮ документацию и информацию об объекте, ИСПОЛНИТЕЛЬ обязан оценить объект при их отсутствии, если ЗАКАЗЧИК укажет точное расположение (адрес), обязательно указав в подготовленном ОТЧЕТЕ об отсутствии необходимых документов для проведения оценки;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2.3.</w:t>
      </w:r>
      <w:r w:rsidR="00207E04">
        <w:rPr>
          <w:sz w:val="28"/>
          <w:szCs w:val="28"/>
        </w:rPr>
        <w:t>9</w:t>
      </w:r>
      <w:r w:rsidRPr="00BC63E6">
        <w:rPr>
          <w:sz w:val="28"/>
          <w:szCs w:val="28"/>
        </w:rPr>
        <w:t xml:space="preserve"> при невозможности получить в полном объеме необходимые данные об объекте ИСПОЛНИТЕЛЬ обязан отразить это в подготовленном ОТЧЕТЕ;</w:t>
      </w:r>
    </w:p>
    <w:p w:rsidR="00BC63E6" w:rsidRPr="00BC63E6" w:rsidRDefault="00BC63E6" w:rsidP="00BC63E6">
      <w:pPr>
        <w:ind w:firstLine="567"/>
        <w:rPr>
          <w:b/>
          <w:sz w:val="28"/>
          <w:szCs w:val="28"/>
        </w:rPr>
      </w:pPr>
      <w:r w:rsidRPr="00BC63E6">
        <w:rPr>
          <w:sz w:val="28"/>
          <w:szCs w:val="28"/>
        </w:rPr>
        <w:t>2.3.</w:t>
      </w:r>
      <w:r w:rsidR="00BA4F06">
        <w:rPr>
          <w:sz w:val="28"/>
          <w:szCs w:val="28"/>
        </w:rPr>
        <w:t>10</w:t>
      </w:r>
      <w:r w:rsidRPr="00BC63E6">
        <w:rPr>
          <w:sz w:val="28"/>
          <w:szCs w:val="28"/>
        </w:rPr>
        <w:t xml:space="preserve"> хранить копии составленных отчетов в течение общего срока исковой давности, установленного законодательством Российской Федерации.</w:t>
      </w:r>
    </w:p>
    <w:p w:rsidR="00BC63E6" w:rsidRPr="00BC63E6" w:rsidRDefault="00BC63E6" w:rsidP="00BC63E6">
      <w:pPr>
        <w:ind w:firstLine="567"/>
        <w:rPr>
          <w:sz w:val="28"/>
          <w:szCs w:val="28"/>
          <w:u w:val="single"/>
        </w:rPr>
      </w:pPr>
      <w:r w:rsidRPr="00BC63E6">
        <w:rPr>
          <w:sz w:val="28"/>
          <w:szCs w:val="28"/>
        </w:rPr>
        <w:t xml:space="preserve">2.4. </w:t>
      </w:r>
      <w:r w:rsidRPr="00BC63E6">
        <w:rPr>
          <w:sz w:val="28"/>
          <w:szCs w:val="28"/>
          <w:u w:val="single"/>
        </w:rPr>
        <w:t>ИСПОЛНИТЕЛЬ вправе: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 xml:space="preserve">2.4.1 требовать у ЗАКАЗЧИКА информацию и документы, указанные </w:t>
      </w:r>
      <w:r w:rsidR="000E1BFC">
        <w:rPr>
          <w:sz w:val="28"/>
          <w:szCs w:val="28"/>
        </w:rPr>
        <w:br/>
      </w:r>
      <w:r w:rsidRPr="00BC63E6">
        <w:rPr>
          <w:sz w:val="28"/>
          <w:szCs w:val="28"/>
        </w:rPr>
        <w:t>в пункте 2.1.2 Контракта, необходимые для оказания услуг;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2.4.2 получать от ЗАКАЗЧИКА разъяснения и уточнения относительно оказания услуг в рамках Контракта;</w:t>
      </w:r>
    </w:p>
    <w:p w:rsidR="00BC63E6" w:rsidRPr="00BC63E6" w:rsidRDefault="00BC63E6" w:rsidP="00BC63E6">
      <w:pPr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2.4.3 досрочно оказать услуги, предусмотренные Контрактом;</w:t>
      </w:r>
    </w:p>
    <w:p w:rsidR="009241BF" w:rsidRPr="00BC63E6" w:rsidRDefault="00BC63E6" w:rsidP="009241BF">
      <w:pPr>
        <w:spacing w:after="240"/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 xml:space="preserve">2.4.4 требовать у ЗАКАЗЧИКА оплаты оказанных услуг, при условии предоставления подписанного </w:t>
      </w:r>
      <w:r w:rsidR="002B00FB">
        <w:rPr>
          <w:sz w:val="28"/>
          <w:szCs w:val="28"/>
        </w:rPr>
        <w:t>Заказчиком</w:t>
      </w:r>
      <w:r w:rsidRPr="00BC63E6">
        <w:rPr>
          <w:sz w:val="28"/>
          <w:szCs w:val="28"/>
        </w:rPr>
        <w:t xml:space="preserve"> </w:t>
      </w:r>
      <w:r w:rsidR="00020667">
        <w:rPr>
          <w:sz w:val="28"/>
          <w:szCs w:val="28"/>
        </w:rPr>
        <w:t>документа о приемке</w:t>
      </w:r>
      <w:r w:rsidRPr="00BC63E6">
        <w:rPr>
          <w:sz w:val="28"/>
          <w:szCs w:val="28"/>
        </w:rPr>
        <w:t xml:space="preserve"> оказанных услуг и счета.</w:t>
      </w:r>
    </w:p>
    <w:p w:rsidR="00BC63E6" w:rsidRDefault="00BC63E6" w:rsidP="00BC63E6">
      <w:pPr>
        <w:widowControl w:val="0"/>
        <w:spacing w:after="200" w:line="276" w:lineRule="auto"/>
        <w:ind w:left="284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BC63E6">
        <w:rPr>
          <w:b/>
          <w:sz w:val="28"/>
          <w:szCs w:val="28"/>
        </w:rPr>
        <w:t>Стоимость услуг и порядок расчетов</w:t>
      </w:r>
    </w:p>
    <w:p w:rsidR="00BF7BE0" w:rsidRDefault="00BF7BE0" w:rsidP="00BF7BE0">
      <w:pPr>
        <w:widowControl w:val="0"/>
        <w:autoSpaceDE w:val="0"/>
        <w:autoSpaceDN w:val="0"/>
        <w:adjustRightInd w:val="0"/>
        <w:ind w:firstLine="567"/>
        <w:rPr>
          <w:kern w:val="2"/>
          <w:sz w:val="28"/>
          <w:szCs w:val="28"/>
        </w:rPr>
      </w:pPr>
      <w:r w:rsidRPr="00DA3549">
        <w:rPr>
          <w:sz w:val="28"/>
          <w:szCs w:val="28"/>
        </w:rPr>
        <w:t xml:space="preserve">3.1. </w:t>
      </w:r>
      <w:r w:rsidRPr="00B02DBE">
        <w:rPr>
          <w:sz w:val="28"/>
          <w:szCs w:val="28"/>
        </w:rPr>
        <w:t>Цена Контракта</w:t>
      </w:r>
      <w:r w:rsidRPr="00F35EF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02DBE">
        <w:rPr>
          <w:sz w:val="28"/>
          <w:szCs w:val="28"/>
        </w:rPr>
        <w:t xml:space="preserve"> соответствии </w:t>
      </w:r>
      <w:r w:rsidR="00BF272E">
        <w:rPr>
          <w:sz w:val="28"/>
          <w:szCs w:val="28"/>
        </w:rPr>
        <w:br/>
      </w:r>
      <w:r w:rsidRPr="00B02DBE">
        <w:rPr>
          <w:sz w:val="28"/>
          <w:szCs w:val="28"/>
        </w:rPr>
        <w:t xml:space="preserve">с ______________________________________________от </w:t>
      </w:r>
      <w:r>
        <w:rPr>
          <w:sz w:val="28"/>
          <w:szCs w:val="28"/>
        </w:rPr>
        <w:t>«__» ________ 20__ г. № _______ составляет</w:t>
      </w:r>
      <w:r w:rsidRPr="00B02D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__________________ рублей, </w:t>
      </w:r>
      <w:r w:rsidRPr="00232EA6">
        <w:rPr>
          <w:kern w:val="2"/>
          <w:sz w:val="28"/>
          <w:szCs w:val="28"/>
        </w:rPr>
        <w:t>в том числе НДС</w:t>
      </w:r>
      <w:proofErr w:type="gramStart"/>
      <w:r w:rsidRPr="00232EA6">
        <w:rPr>
          <w:kern w:val="2"/>
          <w:sz w:val="28"/>
          <w:szCs w:val="28"/>
        </w:rPr>
        <w:t xml:space="preserve"> _____________ (___________________________) </w:t>
      </w:r>
      <w:proofErr w:type="gramEnd"/>
      <w:r w:rsidRPr="00232EA6">
        <w:rPr>
          <w:kern w:val="2"/>
          <w:sz w:val="28"/>
          <w:szCs w:val="28"/>
        </w:rPr>
        <w:t>рублей ___ копеек, (или указанная сумма не облагается НДС</w:t>
      </w:r>
      <w:r>
        <w:rPr>
          <w:kern w:val="2"/>
          <w:sz w:val="28"/>
          <w:szCs w:val="28"/>
        </w:rPr>
        <w:t>).</w:t>
      </w:r>
    </w:p>
    <w:p w:rsidR="00BC63E6" w:rsidRPr="00BC63E6" w:rsidRDefault="00BC63E6" w:rsidP="00BC63E6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3.2. Цена Контракта является твердой и определяется на весь срок исполнения Контракта.</w:t>
      </w:r>
    </w:p>
    <w:p w:rsidR="00BC63E6" w:rsidRPr="00BC63E6" w:rsidRDefault="00BC63E6" w:rsidP="00BC63E6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r w:rsidRPr="00BC63E6">
        <w:rPr>
          <w:sz w:val="28"/>
          <w:szCs w:val="28"/>
        </w:rPr>
        <w:t>3.3. В цену Контракта включены все расходы ИСПОЛНИТЕЛЯ, связанные с исполнением Контракта с учетом расходов на материалы, перевозку, иные расходы, связанные с исполнением Контракта, страхование, уплату налогов, сборов и других обязательных платежей.</w:t>
      </w:r>
    </w:p>
    <w:p w:rsidR="00BC63E6" w:rsidRPr="00BC63E6" w:rsidRDefault="00BC63E6" w:rsidP="00BC63E6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r w:rsidRPr="002D6D2C">
        <w:rPr>
          <w:sz w:val="28"/>
          <w:szCs w:val="28"/>
        </w:rPr>
        <w:t xml:space="preserve">3.4. Расчет осуществляется за фактически оказанный объём услуг после проведения экспертизы и подписания Заказчиком </w:t>
      </w:r>
      <w:r w:rsidR="00BF7BE0" w:rsidRPr="002D6D2C">
        <w:rPr>
          <w:sz w:val="28"/>
          <w:szCs w:val="28"/>
        </w:rPr>
        <w:t xml:space="preserve">документа о приемке </w:t>
      </w:r>
      <w:r w:rsidRPr="002D6D2C">
        <w:rPr>
          <w:sz w:val="28"/>
          <w:szCs w:val="28"/>
        </w:rPr>
        <w:t>оказанных услуг путем перечисления денежных средств на расчетный счет ИСПОЛНИТЕЛЯ. Аванс не предусмотрен.</w:t>
      </w:r>
    </w:p>
    <w:p w:rsidR="00A32DCE" w:rsidRDefault="00BC63E6" w:rsidP="00A32DCE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3</w:t>
      </w:r>
      <w:r w:rsidR="00A32DCE" w:rsidRPr="00B02DBE">
        <w:rPr>
          <w:sz w:val="28"/>
          <w:szCs w:val="28"/>
        </w:rPr>
        <w:t>.</w:t>
      </w:r>
      <w:r w:rsidR="007B59E9">
        <w:rPr>
          <w:sz w:val="28"/>
          <w:szCs w:val="28"/>
        </w:rPr>
        <w:t>5</w:t>
      </w:r>
      <w:r w:rsidR="00A32DCE" w:rsidRPr="00B02DBE">
        <w:rPr>
          <w:sz w:val="28"/>
          <w:szCs w:val="28"/>
        </w:rPr>
        <w:t xml:space="preserve">. </w:t>
      </w:r>
      <w:r w:rsidR="00A32DCE">
        <w:rPr>
          <w:sz w:val="28"/>
          <w:szCs w:val="28"/>
        </w:rPr>
        <w:t>Форма оплаты – безналичный расчет.</w:t>
      </w:r>
    </w:p>
    <w:p w:rsidR="002027B5" w:rsidRDefault="002027B5" w:rsidP="002027B5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Срок о</w:t>
      </w:r>
      <w:r w:rsidRPr="00B02DBE">
        <w:rPr>
          <w:sz w:val="28"/>
          <w:szCs w:val="28"/>
        </w:rPr>
        <w:t>плат</w:t>
      </w:r>
      <w:r>
        <w:rPr>
          <w:sz w:val="28"/>
          <w:szCs w:val="28"/>
        </w:rPr>
        <w:t>ы</w:t>
      </w:r>
      <w:r w:rsidRPr="00B02D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оказанной услуги исполнения Контракта составляет не более чем </w:t>
      </w:r>
      <w:r w:rsidRPr="00FD2356">
        <w:rPr>
          <w:b/>
          <w:sz w:val="28"/>
          <w:szCs w:val="28"/>
        </w:rPr>
        <w:t>7 (семь)</w:t>
      </w:r>
      <w:r>
        <w:rPr>
          <w:sz w:val="28"/>
          <w:szCs w:val="28"/>
        </w:rPr>
        <w:t xml:space="preserve"> рабочих дней </w:t>
      </w:r>
      <w:proofErr w:type="gramStart"/>
      <w:r>
        <w:rPr>
          <w:sz w:val="28"/>
          <w:szCs w:val="28"/>
        </w:rPr>
        <w:t>с даты подписания</w:t>
      </w:r>
      <w:proofErr w:type="gramEnd"/>
      <w:r>
        <w:rPr>
          <w:sz w:val="28"/>
          <w:szCs w:val="28"/>
        </w:rPr>
        <w:t xml:space="preserve"> ЗАКАЗЧИКОМ документа </w:t>
      </w:r>
      <w:r w:rsidR="000E1BFC">
        <w:rPr>
          <w:sz w:val="28"/>
          <w:szCs w:val="28"/>
        </w:rPr>
        <w:br/>
      </w:r>
      <w:r>
        <w:rPr>
          <w:sz w:val="28"/>
          <w:szCs w:val="28"/>
        </w:rPr>
        <w:t xml:space="preserve">о приемке, предусмотренного частью 7 статьи 94 Федерального закона </w:t>
      </w:r>
      <w:r w:rsidR="00BF272E">
        <w:rPr>
          <w:sz w:val="28"/>
          <w:szCs w:val="28"/>
        </w:rPr>
        <w:br/>
      </w:r>
      <w:r>
        <w:rPr>
          <w:sz w:val="28"/>
          <w:szCs w:val="28"/>
        </w:rPr>
        <w:lastRenderedPageBreak/>
        <w:t>№ 44-ФЗ.</w:t>
      </w:r>
    </w:p>
    <w:p w:rsidR="002027B5" w:rsidRDefault="002027B5" w:rsidP="002027B5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Порядок оплаты</w:t>
      </w:r>
      <w:r w:rsidRPr="00393497">
        <w:rPr>
          <w:sz w:val="28"/>
          <w:szCs w:val="28"/>
        </w:rPr>
        <w:t>:</w:t>
      </w:r>
      <w:r>
        <w:rPr>
          <w:sz w:val="28"/>
          <w:szCs w:val="28"/>
        </w:rPr>
        <w:t xml:space="preserve"> ЗАКАЗЧИК </w:t>
      </w:r>
      <w:r w:rsidR="001C338F">
        <w:rPr>
          <w:sz w:val="28"/>
          <w:szCs w:val="28"/>
        </w:rPr>
        <w:t>осуществляет</w:t>
      </w:r>
      <w:r>
        <w:rPr>
          <w:sz w:val="28"/>
          <w:szCs w:val="28"/>
        </w:rPr>
        <w:t xml:space="preserve"> оплату ИСПОЛНИТЕЛЮ</w:t>
      </w:r>
      <w:r w:rsidRPr="00B02DBE">
        <w:rPr>
          <w:sz w:val="28"/>
          <w:szCs w:val="28"/>
        </w:rPr>
        <w:t xml:space="preserve"> </w:t>
      </w:r>
      <w:r w:rsidR="00BF7BE0">
        <w:rPr>
          <w:sz w:val="28"/>
          <w:szCs w:val="28"/>
        </w:rPr>
        <w:t>на основании выставленного ИСПОЛНИТЕЛЕМ счета</w:t>
      </w:r>
      <w:r w:rsidR="00BF7BE0" w:rsidRPr="00B02DBE">
        <w:rPr>
          <w:sz w:val="28"/>
          <w:szCs w:val="28"/>
        </w:rPr>
        <w:t xml:space="preserve"> </w:t>
      </w:r>
      <w:r w:rsidRPr="00B02DBE">
        <w:rPr>
          <w:sz w:val="28"/>
          <w:szCs w:val="28"/>
        </w:rPr>
        <w:t>за счет средств бюджета Владивостокского городского округа с лицевого счета главного распорядителя бюджетных средств Управления муниципальной собственности</w:t>
      </w:r>
      <w:r w:rsidR="00F20ECE">
        <w:rPr>
          <w:sz w:val="28"/>
          <w:szCs w:val="28"/>
        </w:rPr>
        <w:t xml:space="preserve">                          </w:t>
      </w:r>
      <w:r w:rsidRPr="00B02DBE">
        <w:rPr>
          <w:sz w:val="28"/>
          <w:szCs w:val="28"/>
        </w:rPr>
        <w:t>г. Владивостока, открытого в Управлении финансов администрации города Владивостока, в российских рублях</w:t>
      </w:r>
      <w:r>
        <w:rPr>
          <w:sz w:val="28"/>
          <w:szCs w:val="28"/>
        </w:rPr>
        <w:t>.</w:t>
      </w:r>
    </w:p>
    <w:p w:rsidR="00A32DCE" w:rsidRDefault="00A32DCE" w:rsidP="00A32DCE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  <w:proofErr w:type="gramStart"/>
      <w:r w:rsidRPr="00B02DBE">
        <w:rPr>
          <w:color w:val="000000"/>
          <w:sz w:val="28"/>
          <w:szCs w:val="28"/>
        </w:rPr>
        <w:t>Сумма, подлежащая уплате Заказчиком юридическому лицу или физическому лицу, в том числе зарегистрированному в качестве индивидуального предпринимателя, уменьшается  на размер налогов, сборов и иных</w:t>
      </w:r>
      <w:r w:rsidRPr="00B02DBE">
        <w:rPr>
          <w:sz w:val="28"/>
          <w:szCs w:val="28"/>
        </w:rPr>
        <w:t xml:space="preserve"> обязательных платежей в бюджеты бюджетной системы Российской Федерации, если в соответствии с законодательством Российской Федерации </w:t>
      </w:r>
      <w:r w:rsidR="000E1BFC">
        <w:rPr>
          <w:sz w:val="28"/>
          <w:szCs w:val="28"/>
        </w:rPr>
        <w:br/>
      </w:r>
      <w:r w:rsidRPr="00B02DBE">
        <w:rPr>
          <w:sz w:val="28"/>
          <w:szCs w:val="28"/>
        </w:rPr>
        <w:t>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  <w:proofErr w:type="gramEnd"/>
    </w:p>
    <w:p w:rsidR="00A32DCE" w:rsidRDefault="00A32DCE" w:rsidP="00A32DCE">
      <w:pPr>
        <w:widowControl w:val="0"/>
        <w:autoSpaceDE w:val="0"/>
        <w:autoSpaceDN w:val="0"/>
        <w:adjustRightInd w:val="0"/>
        <w:ind w:firstLine="567"/>
        <w:rPr>
          <w:sz w:val="28"/>
          <w:szCs w:val="28"/>
        </w:rPr>
      </w:pPr>
    </w:p>
    <w:p w:rsidR="00A32DCE" w:rsidRPr="00AA51B9" w:rsidRDefault="00BC63E6" w:rsidP="00A32DCE">
      <w:pPr>
        <w:widowControl w:val="0"/>
        <w:autoSpaceDE w:val="0"/>
        <w:autoSpaceDN w:val="0"/>
        <w:adjustRightInd w:val="0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A32DCE" w:rsidRPr="00AA51B9">
        <w:rPr>
          <w:b/>
          <w:sz w:val="28"/>
          <w:szCs w:val="28"/>
        </w:rPr>
        <w:t>. Обеспечение исполнения контракта</w:t>
      </w:r>
      <w:r w:rsidR="002E2F8F">
        <w:rPr>
          <w:b/>
          <w:sz w:val="28"/>
          <w:szCs w:val="28"/>
        </w:rPr>
        <w:t>, гарантийных обязательств</w:t>
      </w:r>
    </w:p>
    <w:p w:rsidR="0036231B" w:rsidRDefault="0036231B" w:rsidP="00A32DCE">
      <w:pPr>
        <w:widowControl w:val="0"/>
        <w:tabs>
          <w:tab w:val="left" w:pos="-1100"/>
        </w:tabs>
        <w:ind w:firstLine="550"/>
        <w:rPr>
          <w:sz w:val="28"/>
          <w:szCs w:val="28"/>
        </w:rPr>
      </w:pPr>
    </w:p>
    <w:p w:rsidR="00A32DCE" w:rsidRPr="00B02DBE" w:rsidRDefault="00BC63E6" w:rsidP="00A32DCE">
      <w:pPr>
        <w:widowControl w:val="0"/>
        <w:tabs>
          <w:tab w:val="left" w:pos="-1100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4</w:t>
      </w:r>
      <w:r w:rsidR="00A32DCE" w:rsidRPr="00B02DBE">
        <w:rPr>
          <w:sz w:val="28"/>
          <w:szCs w:val="28"/>
        </w:rPr>
        <w:t>.</w:t>
      </w:r>
      <w:r w:rsidR="00A32DCE">
        <w:rPr>
          <w:sz w:val="28"/>
          <w:szCs w:val="28"/>
        </w:rPr>
        <w:t>1</w:t>
      </w:r>
      <w:r w:rsidR="00A32DCE" w:rsidRPr="00B02DBE">
        <w:rPr>
          <w:sz w:val="28"/>
          <w:szCs w:val="28"/>
        </w:rPr>
        <w:t xml:space="preserve">. </w:t>
      </w:r>
      <w:r w:rsidR="00A32DCE" w:rsidRPr="00B02DBE">
        <w:rPr>
          <w:bCs/>
          <w:sz w:val="28"/>
          <w:szCs w:val="28"/>
        </w:rPr>
        <w:t xml:space="preserve">Исполнение ИСПОЛНИТЕЛЕМ Контракта обеспечивается предоставлением </w:t>
      </w:r>
      <w:r w:rsidR="00A32DCE">
        <w:rPr>
          <w:bCs/>
          <w:sz w:val="28"/>
          <w:szCs w:val="28"/>
        </w:rPr>
        <w:t xml:space="preserve">независимой гарантии </w:t>
      </w:r>
      <w:r w:rsidR="00A32DCE" w:rsidRPr="00B02DBE">
        <w:rPr>
          <w:bCs/>
          <w:sz w:val="28"/>
          <w:szCs w:val="28"/>
        </w:rPr>
        <w:t xml:space="preserve">или внесением денежных средств на указанный ЗАКАЗЧИКОМ счет, на котором в соответствии </w:t>
      </w:r>
      <w:r w:rsidR="000E1BFC">
        <w:rPr>
          <w:bCs/>
          <w:sz w:val="28"/>
          <w:szCs w:val="28"/>
        </w:rPr>
        <w:br/>
      </w:r>
      <w:r w:rsidR="00A32DCE" w:rsidRPr="00B02DBE">
        <w:rPr>
          <w:bCs/>
          <w:sz w:val="28"/>
          <w:szCs w:val="28"/>
        </w:rPr>
        <w:t xml:space="preserve">с законодательством Российской Федерации учитываются операции </w:t>
      </w:r>
      <w:r w:rsidR="000E1BFC">
        <w:rPr>
          <w:bCs/>
          <w:sz w:val="28"/>
          <w:szCs w:val="28"/>
        </w:rPr>
        <w:br/>
      </w:r>
      <w:r w:rsidR="00A32DCE" w:rsidRPr="00B02DBE">
        <w:rPr>
          <w:bCs/>
          <w:sz w:val="28"/>
          <w:szCs w:val="28"/>
        </w:rPr>
        <w:t>со средствами, поступающими ЗАКАЗЧИКУ в</w:t>
      </w:r>
      <w:r w:rsidR="00A32DCE" w:rsidRPr="00B02DBE">
        <w:rPr>
          <w:sz w:val="28"/>
          <w:szCs w:val="28"/>
        </w:rPr>
        <w:t xml:space="preserve"> размере </w:t>
      </w:r>
      <w:r w:rsidR="00A32DCE" w:rsidRPr="00FD2356">
        <w:rPr>
          <w:b/>
          <w:sz w:val="28"/>
          <w:szCs w:val="28"/>
        </w:rPr>
        <w:t>30 %</w:t>
      </w:r>
      <w:r w:rsidR="00A32DCE" w:rsidRPr="00B02DBE">
        <w:rPr>
          <w:sz w:val="28"/>
          <w:szCs w:val="28"/>
        </w:rPr>
        <w:t xml:space="preserve"> цены муниципального контракта, что составляет  _____________ рублей.</w:t>
      </w:r>
    </w:p>
    <w:p w:rsidR="00A32DCE" w:rsidRDefault="00BC63E6" w:rsidP="00A32DCE">
      <w:pPr>
        <w:autoSpaceDE w:val="0"/>
        <w:autoSpaceDN w:val="0"/>
        <w:adjustRightInd w:val="0"/>
        <w:ind w:firstLine="567"/>
        <w:rPr>
          <w:rFonts w:eastAsia="Calibri"/>
          <w:sz w:val="28"/>
          <w:szCs w:val="28"/>
        </w:rPr>
      </w:pPr>
      <w:r>
        <w:rPr>
          <w:bCs/>
          <w:sz w:val="28"/>
          <w:szCs w:val="28"/>
        </w:rPr>
        <w:t>4</w:t>
      </w:r>
      <w:r w:rsidR="00A32DCE">
        <w:rPr>
          <w:bCs/>
          <w:sz w:val="28"/>
          <w:szCs w:val="28"/>
        </w:rPr>
        <w:t xml:space="preserve">.2. </w:t>
      </w:r>
      <w:r w:rsidR="00A32DCE" w:rsidRPr="00B02DBE">
        <w:rPr>
          <w:bCs/>
          <w:sz w:val="28"/>
          <w:szCs w:val="28"/>
        </w:rPr>
        <w:t>Способ обеспечения исполнения Контракта определяется ИСПОЛНИТЕЛЕМ самостоятельно. С</w:t>
      </w:r>
      <w:r w:rsidR="00A32DCE" w:rsidRPr="00B02DBE">
        <w:rPr>
          <w:rFonts w:eastAsia="Calibri"/>
          <w:sz w:val="28"/>
          <w:szCs w:val="28"/>
          <w:lang w:eastAsia="en-US"/>
        </w:rPr>
        <w:t xml:space="preserve">рок действия </w:t>
      </w:r>
      <w:r w:rsidR="00A32DCE">
        <w:rPr>
          <w:rFonts w:eastAsia="Calibri"/>
          <w:sz w:val="28"/>
          <w:szCs w:val="28"/>
          <w:lang w:eastAsia="en-US"/>
        </w:rPr>
        <w:t>независимой</w:t>
      </w:r>
      <w:r w:rsidR="00A32DCE" w:rsidRPr="00B02DBE">
        <w:rPr>
          <w:rFonts w:eastAsia="Calibri"/>
          <w:sz w:val="28"/>
          <w:szCs w:val="28"/>
          <w:lang w:eastAsia="en-US"/>
        </w:rPr>
        <w:t xml:space="preserve"> гарантии</w:t>
      </w:r>
      <w:r w:rsidR="00A32DCE" w:rsidRPr="00B02DBE">
        <w:rPr>
          <w:rFonts w:eastAsia="Calibri"/>
          <w:sz w:val="28"/>
          <w:szCs w:val="28"/>
        </w:rPr>
        <w:t xml:space="preserve"> должен превышать предусмотренный контрактом срок исполнения обязательств не менее чем на один месяц, в том числе в случае его изменения </w:t>
      </w:r>
      <w:r w:rsidR="000E1BFC">
        <w:rPr>
          <w:rFonts w:eastAsia="Calibri"/>
          <w:sz w:val="28"/>
          <w:szCs w:val="28"/>
        </w:rPr>
        <w:br/>
      </w:r>
      <w:r w:rsidR="00A32DCE" w:rsidRPr="00B02DBE">
        <w:rPr>
          <w:rFonts w:eastAsia="Calibri"/>
          <w:sz w:val="28"/>
          <w:szCs w:val="28"/>
        </w:rPr>
        <w:t xml:space="preserve">в </w:t>
      </w:r>
      <w:r w:rsidR="00A32DCE" w:rsidRPr="005175FB">
        <w:rPr>
          <w:rFonts w:eastAsia="Calibri"/>
          <w:sz w:val="28"/>
          <w:szCs w:val="28"/>
        </w:rPr>
        <w:t xml:space="preserve">соответствии со </w:t>
      </w:r>
      <w:hyperlink r:id="rId9" w:history="1">
        <w:r w:rsidR="00A32DCE" w:rsidRPr="005175FB">
          <w:rPr>
            <w:rFonts w:eastAsia="Calibri"/>
            <w:sz w:val="28"/>
            <w:szCs w:val="28"/>
          </w:rPr>
          <w:t>статьей 95</w:t>
        </w:r>
      </w:hyperlink>
      <w:r w:rsidR="00A32DCE" w:rsidRPr="005175FB">
        <w:rPr>
          <w:rFonts w:eastAsia="Calibri"/>
          <w:sz w:val="28"/>
          <w:szCs w:val="28"/>
        </w:rPr>
        <w:t xml:space="preserve"> </w:t>
      </w:r>
      <w:r w:rsidR="00A32DCE" w:rsidRPr="005175FB">
        <w:rPr>
          <w:sz w:val="28"/>
          <w:szCs w:val="28"/>
        </w:rPr>
        <w:t>Федерального</w:t>
      </w:r>
      <w:r w:rsidR="00A32DCE" w:rsidRPr="00B02DBE">
        <w:rPr>
          <w:sz w:val="28"/>
          <w:szCs w:val="28"/>
        </w:rPr>
        <w:t xml:space="preserve"> закона № 44-ФЗ</w:t>
      </w:r>
      <w:r w:rsidR="00A32DCE" w:rsidRPr="00B02DBE">
        <w:rPr>
          <w:rFonts w:eastAsia="Calibri"/>
          <w:sz w:val="28"/>
          <w:szCs w:val="28"/>
        </w:rPr>
        <w:t>.</w:t>
      </w:r>
    </w:p>
    <w:p w:rsidR="00A32DCE" w:rsidRPr="00B02DBE" w:rsidRDefault="00BC63E6" w:rsidP="00A32DCE">
      <w:pPr>
        <w:autoSpaceDE w:val="0"/>
        <w:autoSpaceDN w:val="0"/>
        <w:adjustRightInd w:val="0"/>
        <w:ind w:firstLine="567"/>
        <w:rPr>
          <w:rFonts w:eastAsia="Calibri"/>
          <w:sz w:val="28"/>
          <w:szCs w:val="28"/>
        </w:rPr>
      </w:pPr>
      <w:r w:rsidRPr="0036231B">
        <w:rPr>
          <w:rFonts w:eastAsia="Calibri"/>
          <w:sz w:val="28"/>
          <w:szCs w:val="28"/>
        </w:rPr>
        <w:t>4</w:t>
      </w:r>
      <w:r w:rsidR="00A32DCE" w:rsidRPr="0036231B">
        <w:rPr>
          <w:rFonts w:eastAsia="Calibri"/>
          <w:sz w:val="28"/>
          <w:szCs w:val="28"/>
        </w:rPr>
        <w:t xml:space="preserve">.3. В случае отзыва в соответствии с </w:t>
      </w:r>
      <w:hyperlink r:id="rId10" w:history="1">
        <w:r w:rsidR="00A32DCE" w:rsidRPr="0036231B">
          <w:rPr>
            <w:rFonts w:eastAsia="Calibri"/>
            <w:sz w:val="28"/>
            <w:szCs w:val="28"/>
          </w:rPr>
          <w:t>законодательством</w:t>
        </w:r>
      </w:hyperlink>
      <w:r w:rsidR="00A32DCE" w:rsidRPr="0036231B">
        <w:rPr>
          <w:rFonts w:eastAsia="Calibri"/>
          <w:sz w:val="28"/>
          <w:szCs w:val="28"/>
        </w:rPr>
        <w:t xml:space="preserve"> Российской Федерации у банка, предоставившего независимую гарантию в качестве обеспечения исполнения контракта, лицензии на осуществление банковских операций исполнитель обязан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обеспечение. Размер такого обеспечения может быть уменьшен в порядке </w:t>
      </w:r>
      <w:r w:rsidR="000E1BFC">
        <w:rPr>
          <w:rFonts w:eastAsia="Calibri"/>
          <w:sz w:val="28"/>
          <w:szCs w:val="28"/>
        </w:rPr>
        <w:br/>
      </w:r>
      <w:r w:rsidR="00A32DCE" w:rsidRPr="0036231B">
        <w:rPr>
          <w:rFonts w:eastAsia="Calibri"/>
          <w:sz w:val="28"/>
          <w:szCs w:val="28"/>
        </w:rPr>
        <w:t xml:space="preserve">и случаях, которые предусмотрены </w:t>
      </w:r>
      <w:hyperlink r:id="rId11" w:history="1">
        <w:r w:rsidR="00A32DCE" w:rsidRPr="0036231B">
          <w:rPr>
            <w:rFonts w:eastAsia="Calibri"/>
            <w:sz w:val="28"/>
            <w:szCs w:val="28"/>
          </w:rPr>
          <w:t>частями 7</w:t>
        </w:r>
      </w:hyperlink>
      <w:r w:rsidR="00A32DCE" w:rsidRPr="0036231B">
        <w:rPr>
          <w:rFonts w:eastAsia="Calibri"/>
          <w:sz w:val="28"/>
          <w:szCs w:val="28"/>
        </w:rPr>
        <w:t xml:space="preserve">, </w:t>
      </w:r>
      <w:hyperlink r:id="rId12" w:history="1">
        <w:r w:rsidR="00A32DCE" w:rsidRPr="0036231B">
          <w:rPr>
            <w:rFonts w:eastAsia="Calibri"/>
            <w:sz w:val="28"/>
            <w:szCs w:val="28"/>
          </w:rPr>
          <w:t>7.2</w:t>
        </w:r>
      </w:hyperlink>
      <w:r w:rsidR="00A32DCE" w:rsidRPr="0036231B">
        <w:rPr>
          <w:rFonts w:eastAsia="Calibri"/>
          <w:sz w:val="28"/>
          <w:szCs w:val="28"/>
        </w:rPr>
        <w:t xml:space="preserve"> и </w:t>
      </w:r>
      <w:hyperlink r:id="rId13" w:history="1">
        <w:r w:rsidR="00A32DCE" w:rsidRPr="0036231B">
          <w:rPr>
            <w:rFonts w:eastAsia="Calibri"/>
            <w:sz w:val="28"/>
            <w:szCs w:val="28"/>
          </w:rPr>
          <w:t>7.3 статьи 96</w:t>
        </w:r>
      </w:hyperlink>
      <w:r w:rsidR="00A32DCE" w:rsidRPr="0036231B">
        <w:rPr>
          <w:rFonts w:eastAsia="Calibri"/>
          <w:sz w:val="28"/>
          <w:szCs w:val="28"/>
        </w:rPr>
        <w:t xml:space="preserve"> Федерального закона № 44-ФЗ. За каждый день просрочки исполнения исполнителем обязательства, предусмотренного </w:t>
      </w:r>
      <w:r w:rsidR="00A32DCE" w:rsidRPr="0036231B">
        <w:rPr>
          <w:sz w:val="28"/>
          <w:szCs w:val="28"/>
        </w:rPr>
        <w:t>частью 30 статьи 34 Федерального закона     № 44-ФЗ, начисляется пеня в размере, определенном в порядке, установленном частью 7 статьи 34 Федерального закона № 44-ФЗ</w:t>
      </w:r>
      <w:r w:rsidR="00A32DCE" w:rsidRPr="0036231B">
        <w:rPr>
          <w:rFonts w:eastAsia="Calibri"/>
          <w:sz w:val="28"/>
          <w:szCs w:val="28"/>
        </w:rPr>
        <w:t>.</w:t>
      </w:r>
    </w:p>
    <w:p w:rsidR="00A32DCE" w:rsidRPr="00B02DBE" w:rsidRDefault="00903DF9" w:rsidP="00A32DCE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4</w:t>
      </w:r>
      <w:r w:rsidR="00A32DCE">
        <w:rPr>
          <w:sz w:val="28"/>
          <w:szCs w:val="28"/>
        </w:rPr>
        <w:t xml:space="preserve">.4. </w:t>
      </w:r>
      <w:proofErr w:type="gramStart"/>
      <w:r w:rsidR="00A32DCE" w:rsidRPr="00B02DBE">
        <w:rPr>
          <w:sz w:val="28"/>
          <w:szCs w:val="28"/>
        </w:rPr>
        <w:t xml:space="preserve">В случае снижения цены Контракта на 25 и более процентов ниже начальной (максимальной) цены контракта, контракт заключается только после предоставления ИСПОЛНИТЕЛЕМ обеспечения исполнения муниципального контракта в размере, превышающем в полтора раза установленный размер </w:t>
      </w:r>
      <w:r w:rsidR="00A32DCE" w:rsidRPr="00B02DBE">
        <w:rPr>
          <w:sz w:val="28"/>
          <w:szCs w:val="28"/>
        </w:rPr>
        <w:lastRenderedPageBreak/>
        <w:t>обеспечения исполнения муниципального контракта, что составляет ___________________ руб., или информации, подтверждающей добросовестность такого участника в соответствии с частью 3 статьи 37 Федерального закона № 44-ФЗ, с одновременным предоставлением ИСПОЛНИТЕЛЕМ</w:t>
      </w:r>
      <w:proofErr w:type="gramEnd"/>
      <w:r w:rsidR="00A32DCE" w:rsidRPr="00B02DBE">
        <w:rPr>
          <w:sz w:val="28"/>
          <w:szCs w:val="28"/>
        </w:rPr>
        <w:t xml:space="preserve"> обеспечения исполнения контракта в размере </w:t>
      </w:r>
      <w:r w:rsidR="00A32DCE" w:rsidRPr="00FD2356">
        <w:rPr>
          <w:b/>
          <w:sz w:val="28"/>
          <w:szCs w:val="28"/>
        </w:rPr>
        <w:t>30 %</w:t>
      </w:r>
      <w:r w:rsidR="00A32DCE" w:rsidRPr="00B02DBE">
        <w:rPr>
          <w:sz w:val="28"/>
          <w:szCs w:val="28"/>
        </w:rPr>
        <w:t xml:space="preserve"> цены муниципального контракта, что составляет ___________________ руб.</w:t>
      </w:r>
    </w:p>
    <w:p w:rsidR="00A32DCE" w:rsidRDefault="00903DF9" w:rsidP="00A32DCE">
      <w:pPr>
        <w:autoSpaceDE w:val="0"/>
        <w:autoSpaceDN w:val="0"/>
        <w:adjustRightInd w:val="0"/>
        <w:ind w:firstLine="709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4</w:t>
      </w:r>
      <w:r w:rsidR="00A32DCE">
        <w:rPr>
          <w:rFonts w:eastAsia="Calibri"/>
          <w:sz w:val="28"/>
          <w:szCs w:val="28"/>
        </w:rPr>
        <w:t xml:space="preserve">.5. </w:t>
      </w:r>
      <w:proofErr w:type="gramStart"/>
      <w:r w:rsidR="00A32DCE" w:rsidRPr="00B02DBE">
        <w:rPr>
          <w:rFonts w:eastAsia="Calibri"/>
          <w:sz w:val="28"/>
          <w:szCs w:val="28"/>
        </w:rPr>
        <w:t xml:space="preserve">ИСПОЛНИТЕЛЬ освобождается от предоставления обеспечения исполнения контракта, в том числе с учетом положений </w:t>
      </w:r>
      <w:hyperlink r:id="rId14" w:history="1">
        <w:r w:rsidR="00A32DCE" w:rsidRPr="00B02DBE">
          <w:rPr>
            <w:rFonts w:eastAsia="Calibri"/>
            <w:sz w:val="28"/>
            <w:szCs w:val="28"/>
          </w:rPr>
          <w:t>статьи 37</w:t>
        </w:r>
      </w:hyperlink>
      <w:r w:rsidR="00A32DCE" w:rsidRPr="00B02DBE">
        <w:rPr>
          <w:rFonts w:eastAsia="Calibri"/>
          <w:sz w:val="28"/>
          <w:szCs w:val="28"/>
        </w:rPr>
        <w:t xml:space="preserve"> Федерального закона № 44-ФЗ, в случае предоставления ИСПОЛНИТЕЛЕМ информации, содержащейся в реестре контрактов, заключенных заказчиками, и подтверждающей исполнение ИСПОЛНИТЕЛЕМ (без учета правопреемства) </w:t>
      </w:r>
      <w:r w:rsidR="000E1BFC">
        <w:rPr>
          <w:rFonts w:eastAsia="Calibri"/>
          <w:sz w:val="28"/>
          <w:szCs w:val="28"/>
        </w:rPr>
        <w:br/>
      </w:r>
      <w:r w:rsidR="00A32DCE" w:rsidRPr="00B02DBE">
        <w:rPr>
          <w:rFonts w:eastAsia="Calibri"/>
          <w:sz w:val="28"/>
          <w:szCs w:val="28"/>
        </w:rPr>
        <w:t>в течение трех лет до даты подачи заявки на участие в аукционе трех контрактов, исполненных без применения к ИСПОЛНИТЕЛЮ неустоек (штрафов, пеней).</w:t>
      </w:r>
      <w:proofErr w:type="gramEnd"/>
      <w:r w:rsidR="00A32DCE" w:rsidRPr="00B02DBE">
        <w:rPr>
          <w:rFonts w:eastAsia="Calibri"/>
          <w:sz w:val="28"/>
          <w:szCs w:val="28"/>
        </w:rPr>
        <w:t xml:space="preserve"> При этом сумма цен таких контрактов должна составлять не </w:t>
      </w:r>
      <w:proofErr w:type="gramStart"/>
      <w:r w:rsidR="00A32DCE" w:rsidRPr="00B02DBE">
        <w:rPr>
          <w:rFonts w:eastAsia="Calibri"/>
          <w:sz w:val="28"/>
          <w:szCs w:val="28"/>
        </w:rPr>
        <w:t>менее начальной</w:t>
      </w:r>
      <w:proofErr w:type="gramEnd"/>
      <w:r w:rsidR="00A32DCE" w:rsidRPr="00B02DBE">
        <w:rPr>
          <w:rFonts w:eastAsia="Calibri"/>
          <w:sz w:val="28"/>
          <w:szCs w:val="28"/>
        </w:rPr>
        <w:t xml:space="preserve"> (максимальной) цены контракта, указанной в извещении об осуществлении закупки и документации об электронном аукционе.</w:t>
      </w:r>
    </w:p>
    <w:p w:rsidR="00A32DCE" w:rsidRPr="007D7276" w:rsidRDefault="00A32DCE" w:rsidP="00A32DCE">
      <w:pPr>
        <w:widowControl w:val="0"/>
        <w:tabs>
          <w:tab w:val="left" w:pos="-1418"/>
        </w:tabs>
        <w:ind w:firstLine="567"/>
        <w:rPr>
          <w:rFonts w:eastAsia="Calibri"/>
          <w:sz w:val="28"/>
          <w:szCs w:val="28"/>
          <w:lang w:eastAsia="en-US"/>
        </w:rPr>
      </w:pPr>
      <w:r w:rsidRPr="007D7276">
        <w:rPr>
          <w:rFonts w:eastAsia="Calibri"/>
          <w:sz w:val="28"/>
          <w:szCs w:val="28"/>
          <w:lang w:eastAsia="en-US"/>
        </w:rPr>
        <w:t>Реквизиты банковского счета для внесения денежных сре</w:t>
      </w:r>
      <w:proofErr w:type="gramStart"/>
      <w:r w:rsidRPr="007D7276">
        <w:rPr>
          <w:rFonts w:eastAsia="Calibri"/>
          <w:sz w:val="28"/>
          <w:szCs w:val="28"/>
          <w:lang w:eastAsia="en-US"/>
        </w:rPr>
        <w:t>дств в к</w:t>
      </w:r>
      <w:proofErr w:type="gramEnd"/>
      <w:r w:rsidRPr="007D7276">
        <w:rPr>
          <w:rFonts w:eastAsia="Calibri"/>
          <w:sz w:val="28"/>
          <w:szCs w:val="28"/>
          <w:lang w:eastAsia="en-US"/>
        </w:rPr>
        <w:t xml:space="preserve">ачестве обеспечения исполнения муниципального контракта, на котором </w:t>
      </w:r>
      <w:r w:rsidR="000E1BFC">
        <w:rPr>
          <w:rFonts w:eastAsia="Calibri"/>
          <w:sz w:val="28"/>
          <w:szCs w:val="28"/>
          <w:lang w:eastAsia="en-US"/>
        </w:rPr>
        <w:br/>
      </w:r>
      <w:r w:rsidRPr="007D7276">
        <w:rPr>
          <w:rFonts w:eastAsia="Calibri"/>
          <w:sz w:val="28"/>
          <w:szCs w:val="28"/>
          <w:lang w:eastAsia="en-US"/>
        </w:rPr>
        <w:t>в соответствии с законодательством Российской Федерации учитываются операции со средствами, поступающими заказчику:</w:t>
      </w:r>
    </w:p>
    <w:p w:rsidR="00A32DCE" w:rsidRPr="007D7276" w:rsidRDefault="00A32DCE" w:rsidP="00A32DCE">
      <w:pPr>
        <w:ind w:firstLine="567"/>
        <w:rPr>
          <w:rFonts w:eastAsia="Calibri"/>
          <w:sz w:val="28"/>
          <w:szCs w:val="28"/>
          <w:lang w:eastAsia="en-US"/>
        </w:rPr>
      </w:pPr>
      <w:r w:rsidRPr="007D7276">
        <w:rPr>
          <w:rFonts w:eastAsia="Calibri"/>
          <w:sz w:val="28"/>
          <w:szCs w:val="28"/>
          <w:lang w:eastAsia="en-US"/>
        </w:rPr>
        <w:t>ИНН 2536097608</w:t>
      </w:r>
    </w:p>
    <w:p w:rsidR="00A32DCE" w:rsidRPr="007D7276" w:rsidRDefault="00A32DCE" w:rsidP="00A32DCE">
      <w:pPr>
        <w:ind w:firstLine="567"/>
        <w:rPr>
          <w:rFonts w:eastAsia="Calibri"/>
          <w:sz w:val="28"/>
          <w:szCs w:val="28"/>
          <w:lang w:eastAsia="en-US"/>
        </w:rPr>
      </w:pPr>
      <w:r w:rsidRPr="007D7276">
        <w:rPr>
          <w:rFonts w:eastAsia="Calibri"/>
          <w:sz w:val="28"/>
          <w:szCs w:val="28"/>
          <w:lang w:eastAsia="en-US"/>
        </w:rPr>
        <w:t>КПП 254001001</w:t>
      </w:r>
    </w:p>
    <w:p w:rsidR="00A32DCE" w:rsidRPr="007D7276" w:rsidRDefault="00A32DCE" w:rsidP="00A32DCE">
      <w:pPr>
        <w:ind w:firstLine="567"/>
        <w:rPr>
          <w:rFonts w:eastAsia="Calibri"/>
          <w:sz w:val="28"/>
          <w:szCs w:val="28"/>
          <w:lang w:eastAsia="en-US"/>
        </w:rPr>
      </w:pPr>
      <w:r w:rsidRPr="007D7276">
        <w:rPr>
          <w:rFonts w:eastAsia="Calibri"/>
          <w:sz w:val="28"/>
          <w:szCs w:val="28"/>
          <w:lang w:eastAsia="en-US"/>
        </w:rPr>
        <w:t>УФ администрации г. Владивостока (Управление муниципальной собственности г. Владивостока)</w:t>
      </w:r>
    </w:p>
    <w:p w:rsidR="00A32DCE" w:rsidRPr="007D7276" w:rsidRDefault="00A32DCE" w:rsidP="00A32DCE">
      <w:pPr>
        <w:ind w:firstLine="567"/>
        <w:rPr>
          <w:rFonts w:eastAsia="Calibri"/>
          <w:sz w:val="28"/>
          <w:szCs w:val="28"/>
          <w:lang w:eastAsia="en-US"/>
        </w:rPr>
      </w:pPr>
      <w:proofErr w:type="gramStart"/>
      <w:r w:rsidRPr="007D7276">
        <w:rPr>
          <w:rFonts w:eastAsia="Calibri"/>
          <w:sz w:val="28"/>
          <w:szCs w:val="28"/>
          <w:lang w:eastAsia="en-US"/>
        </w:rPr>
        <w:t>л</w:t>
      </w:r>
      <w:proofErr w:type="gramEnd"/>
      <w:r w:rsidRPr="007D7276">
        <w:rPr>
          <w:rFonts w:eastAsia="Calibri"/>
          <w:sz w:val="28"/>
          <w:szCs w:val="28"/>
          <w:lang w:eastAsia="en-US"/>
        </w:rPr>
        <w:t>/счет 05</w:t>
      </w:r>
      <w:r>
        <w:rPr>
          <w:rFonts w:eastAsia="Calibri"/>
          <w:sz w:val="28"/>
          <w:szCs w:val="28"/>
          <w:lang w:eastAsia="en-US"/>
        </w:rPr>
        <w:t>203018350</w:t>
      </w:r>
    </w:p>
    <w:p w:rsidR="00A32DCE" w:rsidRPr="007D7276" w:rsidRDefault="00A32DCE" w:rsidP="00A32DCE">
      <w:pPr>
        <w:ind w:firstLine="567"/>
        <w:rPr>
          <w:rFonts w:eastAsia="Calibri"/>
          <w:sz w:val="28"/>
          <w:szCs w:val="28"/>
          <w:lang w:eastAsia="en-US"/>
        </w:rPr>
      </w:pPr>
      <w:r w:rsidRPr="007D7276">
        <w:rPr>
          <w:rFonts w:eastAsia="Calibri"/>
          <w:sz w:val="28"/>
          <w:szCs w:val="28"/>
          <w:lang w:eastAsia="en-US"/>
        </w:rPr>
        <w:t>казначейский счет 03232643057010002000</w:t>
      </w:r>
    </w:p>
    <w:p w:rsidR="00A32DCE" w:rsidRPr="007D7276" w:rsidRDefault="00A32DCE" w:rsidP="00A32DCE">
      <w:pPr>
        <w:ind w:firstLine="567"/>
        <w:rPr>
          <w:rFonts w:eastAsia="Calibri"/>
          <w:sz w:val="28"/>
          <w:szCs w:val="28"/>
          <w:lang w:eastAsia="en-US"/>
        </w:rPr>
      </w:pPr>
      <w:proofErr w:type="gramStart"/>
      <w:r w:rsidRPr="007D7276">
        <w:rPr>
          <w:rFonts w:eastAsia="Calibri"/>
          <w:sz w:val="28"/>
          <w:szCs w:val="28"/>
          <w:lang w:eastAsia="en-US"/>
        </w:rPr>
        <w:t>к</w:t>
      </w:r>
      <w:proofErr w:type="gramEnd"/>
      <w:r w:rsidRPr="007D7276">
        <w:rPr>
          <w:rFonts w:eastAsia="Calibri"/>
          <w:sz w:val="28"/>
          <w:szCs w:val="28"/>
          <w:lang w:eastAsia="en-US"/>
        </w:rPr>
        <w:t>/счет 40102810545370000012</w:t>
      </w:r>
    </w:p>
    <w:p w:rsidR="00A32DCE" w:rsidRDefault="004C4F25" w:rsidP="004C4F25">
      <w:pPr>
        <w:ind w:left="567"/>
        <w:rPr>
          <w:rFonts w:eastAsia="Calibri"/>
          <w:sz w:val="28"/>
          <w:szCs w:val="28"/>
          <w:lang w:eastAsia="en-US"/>
        </w:rPr>
      </w:pPr>
      <w:r w:rsidRPr="004C4F25">
        <w:rPr>
          <w:rFonts w:eastAsia="Calibri"/>
          <w:sz w:val="28"/>
          <w:szCs w:val="28"/>
          <w:lang w:eastAsia="en-US"/>
        </w:rPr>
        <w:t xml:space="preserve">ОКЦ № 1 ДГУ Банка России//УФК по Приморскому краю, г. Владивосток </w:t>
      </w:r>
      <w:r w:rsidR="00A32DCE" w:rsidRPr="007D7276">
        <w:rPr>
          <w:rFonts w:eastAsia="Calibri"/>
          <w:sz w:val="28"/>
          <w:szCs w:val="28"/>
          <w:lang w:eastAsia="en-US"/>
        </w:rPr>
        <w:t>БИК 010507002</w:t>
      </w:r>
    </w:p>
    <w:p w:rsidR="003222AC" w:rsidRPr="00410731" w:rsidRDefault="003222AC" w:rsidP="003222AC">
      <w:pPr>
        <w:widowControl w:val="0"/>
        <w:tabs>
          <w:tab w:val="left" w:pos="-1134"/>
        </w:tabs>
        <w:ind w:firstLine="567"/>
        <w:rPr>
          <w:sz w:val="28"/>
          <w:szCs w:val="28"/>
        </w:rPr>
      </w:pPr>
      <w:r w:rsidRPr="00B02DBE">
        <w:rPr>
          <w:rFonts w:eastAsia="Calibri"/>
          <w:sz w:val="28"/>
          <w:szCs w:val="28"/>
          <w:lang w:eastAsia="en-US"/>
        </w:rPr>
        <w:t xml:space="preserve">Назначение платежа: </w:t>
      </w:r>
      <w:r w:rsidRPr="00410731">
        <w:rPr>
          <w:sz w:val="28"/>
          <w:szCs w:val="28"/>
        </w:rPr>
        <w:t>обеспечение исполнения муниципального контракта на оказание услуг по оценке рыночной стоимости объект</w:t>
      </w:r>
      <w:r w:rsidR="007615A6">
        <w:rPr>
          <w:sz w:val="28"/>
          <w:szCs w:val="28"/>
        </w:rPr>
        <w:t>ов</w:t>
      </w:r>
      <w:r w:rsidRPr="00410731">
        <w:rPr>
          <w:sz w:val="28"/>
          <w:szCs w:val="28"/>
        </w:rPr>
        <w:t xml:space="preserve"> недвижимости, находящ</w:t>
      </w:r>
      <w:r w:rsidR="007615A6">
        <w:rPr>
          <w:sz w:val="28"/>
          <w:szCs w:val="28"/>
        </w:rPr>
        <w:t>их</w:t>
      </w:r>
      <w:r w:rsidRPr="00410731">
        <w:rPr>
          <w:sz w:val="28"/>
          <w:szCs w:val="28"/>
        </w:rPr>
        <w:t>ся в муниципальной собственности Владивостокского городского округа, с предоставлением положительного экспертного заключения.</w:t>
      </w:r>
    </w:p>
    <w:p w:rsidR="00A32DCE" w:rsidRDefault="00903DF9" w:rsidP="00A32DCE">
      <w:pPr>
        <w:widowControl w:val="0"/>
        <w:tabs>
          <w:tab w:val="left" w:pos="-1134"/>
        </w:tabs>
        <w:ind w:firstLine="567"/>
        <w:rPr>
          <w:rFonts w:cs="Courier New"/>
          <w:sz w:val="28"/>
          <w:szCs w:val="28"/>
        </w:rPr>
      </w:pPr>
      <w:r w:rsidRPr="00547143">
        <w:rPr>
          <w:sz w:val="28"/>
          <w:szCs w:val="28"/>
        </w:rPr>
        <w:t>4</w:t>
      </w:r>
      <w:r w:rsidR="00A32DCE" w:rsidRPr="00547143">
        <w:rPr>
          <w:sz w:val="28"/>
          <w:szCs w:val="28"/>
        </w:rPr>
        <w:t xml:space="preserve">.6. </w:t>
      </w:r>
      <w:proofErr w:type="gramStart"/>
      <w:r w:rsidR="00A32DCE" w:rsidRPr="00547143">
        <w:rPr>
          <w:rFonts w:cs="Courier New"/>
          <w:sz w:val="28"/>
          <w:szCs w:val="28"/>
        </w:rPr>
        <w:t xml:space="preserve">Возврат ИСПОЛНИТЕЛЮ денежных средств, внесенных в качестве обеспечения исполнения контракта (если такая форма обеспечения исполнения контракта применяется ИСПОЛНИТЕЛЕМ, в том числе части этих денежных средств в случае уменьшения размера обеспечения исполнения контракта </w:t>
      </w:r>
      <w:r w:rsidR="000E1BFC">
        <w:rPr>
          <w:rFonts w:cs="Courier New"/>
          <w:sz w:val="28"/>
          <w:szCs w:val="28"/>
        </w:rPr>
        <w:br/>
      </w:r>
      <w:r w:rsidR="00A32DCE" w:rsidRPr="00547143">
        <w:rPr>
          <w:rFonts w:cs="Courier New"/>
          <w:sz w:val="28"/>
          <w:szCs w:val="28"/>
        </w:rPr>
        <w:t>в соответствии с частями 7 и 7.2 статьи 96 Федерального закона № 44-ФЗ) при условии надлежащего исполнения всех своих обязательств по муниципальному контракту производится в течение пятнадцати дней с</w:t>
      </w:r>
      <w:proofErr w:type="gramEnd"/>
      <w:r w:rsidR="00A32DCE" w:rsidRPr="00547143">
        <w:rPr>
          <w:rFonts w:cs="Courier New"/>
          <w:sz w:val="28"/>
          <w:szCs w:val="28"/>
        </w:rPr>
        <w:t xml:space="preserve"> момента подписания последнего (итогового) </w:t>
      </w:r>
      <w:r w:rsidR="002847A7">
        <w:rPr>
          <w:rFonts w:cs="Courier New"/>
          <w:sz w:val="28"/>
          <w:szCs w:val="28"/>
        </w:rPr>
        <w:t>документа о приемке</w:t>
      </w:r>
      <w:r w:rsidR="00A32DCE" w:rsidRPr="00547143">
        <w:rPr>
          <w:rFonts w:cs="Courier New"/>
          <w:sz w:val="28"/>
          <w:szCs w:val="28"/>
        </w:rPr>
        <w:t>.</w:t>
      </w:r>
    </w:p>
    <w:p w:rsidR="00A32DCE" w:rsidRPr="005717F2" w:rsidRDefault="00A32DCE" w:rsidP="00A32DCE">
      <w:pPr>
        <w:widowControl w:val="0"/>
        <w:autoSpaceDE w:val="0"/>
        <w:autoSpaceDN w:val="0"/>
        <w:adjustRightInd w:val="0"/>
        <w:ind w:firstLine="567"/>
        <w:rPr>
          <w:color w:val="000000"/>
          <w:sz w:val="28"/>
          <w:szCs w:val="28"/>
        </w:rPr>
      </w:pPr>
      <w:r w:rsidRPr="00E8610A">
        <w:rPr>
          <w:color w:val="000000"/>
          <w:sz w:val="28"/>
          <w:szCs w:val="28"/>
        </w:rPr>
        <w:t>Обеспечение исполнения контракта не подлежит возврату полностью или частично в случае полного неисполнения контракта или частичного неисполнения контракта по вине исполнителя.</w:t>
      </w:r>
    </w:p>
    <w:p w:rsidR="00A32DCE" w:rsidRPr="00B02DBE" w:rsidRDefault="00A32DCE" w:rsidP="00A32DCE">
      <w:pPr>
        <w:widowControl w:val="0"/>
        <w:tabs>
          <w:tab w:val="left" w:pos="-1134"/>
        </w:tabs>
        <w:ind w:firstLine="567"/>
        <w:rPr>
          <w:rFonts w:cs="Courier New"/>
          <w:sz w:val="28"/>
          <w:szCs w:val="28"/>
        </w:rPr>
      </w:pPr>
      <w:r w:rsidRPr="00B02DBE">
        <w:rPr>
          <w:rFonts w:cs="Courier New"/>
          <w:sz w:val="28"/>
          <w:szCs w:val="28"/>
        </w:rPr>
        <w:lastRenderedPageBreak/>
        <w:t xml:space="preserve">В случае досрочного расторжения контракта </w:t>
      </w:r>
      <w:r>
        <w:rPr>
          <w:rFonts w:cs="Courier New"/>
          <w:sz w:val="28"/>
          <w:szCs w:val="28"/>
        </w:rPr>
        <w:t xml:space="preserve">по соглашению Сторон </w:t>
      </w:r>
      <w:r w:rsidRPr="00B02DBE">
        <w:rPr>
          <w:rFonts w:cs="Courier New"/>
          <w:sz w:val="28"/>
          <w:szCs w:val="28"/>
        </w:rPr>
        <w:t>возврат денежных сре</w:t>
      </w:r>
      <w:proofErr w:type="gramStart"/>
      <w:r w:rsidRPr="00B02DBE">
        <w:rPr>
          <w:rFonts w:cs="Courier New"/>
          <w:sz w:val="28"/>
          <w:szCs w:val="28"/>
        </w:rPr>
        <w:t>дств пр</w:t>
      </w:r>
      <w:proofErr w:type="gramEnd"/>
      <w:r w:rsidRPr="00B02DBE">
        <w:rPr>
          <w:rFonts w:cs="Courier New"/>
          <w:sz w:val="28"/>
          <w:szCs w:val="28"/>
        </w:rPr>
        <w:t xml:space="preserve">оизводится в течение пятнадцати дней со дня подписания </w:t>
      </w:r>
      <w:r>
        <w:rPr>
          <w:rFonts w:cs="Courier New"/>
          <w:sz w:val="28"/>
          <w:szCs w:val="28"/>
        </w:rPr>
        <w:t>С</w:t>
      </w:r>
      <w:r w:rsidRPr="00B02DBE">
        <w:rPr>
          <w:rFonts w:cs="Courier New"/>
          <w:sz w:val="28"/>
          <w:szCs w:val="28"/>
        </w:rPr>
        <w:t xml:space="preserve">торонами соглашения о расторжении </w:t>
      </w:r>
      <w:r>
        <w:rPr>
          <w:rFonts w:cs="Courier New"/>
          <w:sz w:val="28"/>
          <w:szCs w:val="28"/>
        </w:rPr>
        <w:t>К</w:t>
      </w:r>
      <w:r w:rsidRPr="00B02DBE">
        <w:rPr>
          <w:rFonts w:cs="Courier New"/>
          <w:sz w:val="28"/>
          <w:szCs w:val="28"/>
        </w:rPr>
        <w:t>онтракта.</w:t>
      </w:r>
    </w:p>
    <w:p w:rsidR="00A32DCE" w:rsidRDefault="00903DF9" w:rsidP="00A32DCE">
      <w:pPr>
        <w:widowControl w:val="0"/>
        <w:autoSpaceDE w:val="0"/>
        <w:autoSpaceDN w:val="0"/>
        <w:adjustRightInd w:val="0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="00A32DCE" w:rsidRPr="00B02DBE">
        <w:rPr>
          <w:color w:val="000000"/>
          <w:sz w:val="28"/>
          <w:szCs w:val="28"/>
        </w:rPr>
        <w:t>.</w:t>
      </w:r>
      <w:r w:rsidR="00A32DCE">
        <w:rPr>
          <w:color w:val="000000"/>
          <w:sz w:val="28"/>
          <w:szCs w:val="28"/>
        </w:rPr>
        <w:t>7</w:t>
      </w:r>
      <w:r w:rsidR="00A32DCE" w:rsidRPr="00B02DBE">
        <w:rPr>
          <w:color w:val="000000"/>
          <w:sz w:val="28"/>
          <w:szCs w:val="28"/>
        </w:rPr>
        <w:t xml:space="preserve">. В ходе исполнения Контракта ИСПОЛНИТЕЛЬ вправе изменить способ обеспечения исполнения контракта и (или) предоставить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</w:t>
      </w:r>
      <w:r w:rsidR="000E1BFC">
        <w:rPr>
          <w:color w:val="000000"/>
          <w:sz w:val="28"/>
          <w:szCs w:val="28"/>
        </w:rPr>
        <w:br/>
      </w:r>
      <w:r w:rsidR="00A32DCE" w:rsidRPr="00B02DBE">
        <w:rPr>
          <w:color w:val="000000"/>
          <w:sz w:val="28"/>
          <w:szCs w:val="28"/>
        </w:rPr>
        <w:t>и случаях, которые предусмотрены частями 7.2 и 7.3 статьи 96 Федерального закона № 44-ФЗ.</w:t>
      </w:r>
    </w:p>
    <w:p w:rsidR="00CC60BD" w:rsidRDefault="00903DF9" w:rsidP="00CC60BD">
      <w:pPr>
        <w:widowControl w:val="0"/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547143">
        <w:rPr>
          <w:rFonts w:eastAsia="Calibri"/>
          <w:sz w:val="28"/>
          <w:szCs w:val="28"/>
          <w:lang w:eastAsia="en-US"/>
        </w:rPr>
        <w:t>4</w:t>
      </w:r>
      <w:r w:rsidR="0036231B" w:rsidRPr="00547143">
        <w:rPr>
          <w:rFonts w:eastAsia="Calibri"/>
          <w:sz w:val="28"/>
          <w:szCs w:val="28"/>
          <w:lang w:eastAsia="en-US"/>
        </w:rPr>
        <w:t xml:space="preserve">.8. </w:t>
      </w:r>
      <w:r w:rsidR="00CC60BD" w:rsidRPr="00547143">
        <w:rPr>
          <w:rFonts w:eastAsia="Calibri"/>
          <w:sz w:val="28"/>
          <w:szCs w:val="28"/>
          <w:lang w:eastAsia="en-US"/>
        </w:rPr>
        <w:t>Гарантийные обязательства</w:t>
      </w:r>
      <w:r w:rsidR="00CC60BD" w:rsidRPr="00B02DBE">
        <w:rPr>
          <w:bCs/>
          <w:sz w:val="28"/>
          <w:szCs w:val="28"/>
        </w:rPr>
        <w:t xml:space="preserve"> обеспечива</w:t>
      </w:r>
      <w:r w:rsidR="00CC60BD">
        <w:rPr>
          <w:bCs/>
          <w:sz w:val="28"/>
          <w:szCs w:val="28"/>
        </w:rPr>
        <w:t>ю</w:t>
      </w:r>
      <w:r w:rsidR="00CC60BD" w:rsidRPr="00B02DBE">
        <w:rPr>
          <w:bCs/>
          <w:sz w:val="28"/>
          <w:szCs w:val="28"/>
        </w:rPr>
        <w:t xml:space="preserve">тся предоставлением </w:t>
      </w:r>
      <w:r w:rsidR="00CC60BD">
        <w:rPr>
          <w:bCs/>
          <w:sz w:val="28"/>
          <w:szCs w:val="28"/>
        </w:rPr>
        <w:t xml:space="preserve">независимой гарантии </w:t>
      </w:r>
      <w:r w:rsidR="00CC60BD" w:rsidRPr="00B02DBE">
        <w:rPr>
          <w:bCs/>
          <w:sz w:val="28"/>
          <w:szCs w:val="28"/>
        </w:rPr>
        <w:t>или внесением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</w:t>
      </w:r>
      <w:r w:rsidR="00CC60BD">
        <w:rPr>
          <w:bCs/>
          <w:sz w:val="28"/>
          <w:szCs w:val="28"/>
        </w:rPr>
        <w:t>.</w:t>
      </w:r>
    </w:p>
    <w:p w:rsidR="004A3D87" w:rsidRPr="004A3D87" w:rsidRDefault="004A3D87" w:rsidP="004A3D87">
      <w:pPr>
        <w:widowControl w:val="0"/>
        <w:autoSpaceDE w:val="0"/>
        <w:autoSpaceDN w:val="0"/>
        <w:adjustRightInd w:val="0"/>
        <w:ind w:firstLine="540"/>
        <w:rPr>
          <w:rFonts w:eastAsia="Calibri"/>
          <w:sz w:val="28"/>
          <w:szCs w:val="28"/>
          <w:lang w:eastAsia="en-US"/>
        </w:rPr>
      </w:pPr>
      <w:r w:rsidRPr="004A3D87">
        <w:rPr>
          <w:bCs/>
          <w:sz w:val="28"/>
          <w:szCs w:val="28"/>
        </w:rPr>
        <w:t>4.9. Способ обеспечения гарантийных обязательств определяется ИСПОЛНИТЕЛЕМ самостоятельно. С</w:t>
      </w:r>
      <w:r w:rsidRPr="004A3D87">
        <w:rPr>
          <w:rFonts w:eastAsia="Calibri"/>
          <w:sz w:val="28"/>
          <w:szCs w:val="28"/>
          <w:lang w:eastAsia="en-US"/>
        </w:rPr>
        <w:t>рок действия независимой гарантии должен превышать предусмотренный контрактом срок обеспечения гарантийных обязательств, которые должны быть обеспечены такой независимой гарантией, не менее чем на один месяц.</w:t>
      </w:r>
    </w:p>
    <w:p w:rsidR="001F3E5D" w:rsidRPr="001F3E5D" w:rsidRDefault="00903DF9" w:rsidP="001F3E5D">
      <w:pPr>
        <w:widowControl w:val="0"/>
        <w:autoSpaceDE w:val="0"/>
        <w:autoSpaceDN w:val="0"/>
        <w:adjustRightInd w:val="0"/>
        <w:ind w:firstLine="709"/>
        <w:rPr>
          <w:rFonts w:eastAsia="Calibri"/>
          <w:sz w:val="28"/>
          <w:szCs w:val="28"/>
          <w:lang w:eastAsia="en-US"/>
        </w:rPr>
      </w:pPr>
      <w:r w:rsidRPr="004A4724">
        <w:rPr>
          <w:rFonts w:eastAsia="Calibri"/>
          <w:sz w:val="28"/>
          <w:szCs w:val="28"/>
          <w:lang w:eastAsia="en-US"/>
        </w:rPr>
        <w:t>4</w:t>
      </w:r>
      <w:r w:rsidR="001F3E5D" w:rsidRPr="004A4724">
        <w:rPr>
          <w:rFonts w:eastAsia="Calibri"/>
          <w:sz w:val="28"/>
          <w:szCs w:val="28"/>
          <w:lang w:eastAsia="en-US"/>
        </w:rPr>
        <w:t xml:space="preserve">.10. Требование обеспечения гарантийных обязательств установлено </w:t>
      </w:r>
      <w:r w:rsidR="000E1BFC">
        <w:rPr>
          <w:rFonts w:eastAsia="Calibri"/>
          <w:sz w:val="28"/>
          <w:szCs w:val="28"/>
          <w:lang w:eastAsia="en-US"/>
        </w:rPr>
        <w:br/>
      </w:r>
      <w:r w:rsidR="001F3E5D" w:rsidRPr="004A4724">
        <w:rPr>
          <w:rFonts w:eastAsia="Calibri"/>
          <w:sz w:val="28"/>
          <w:szCs w:val="28"/>
          <w:lang w:eastAsia="en-US"/>
        </w:rPr>
        <w:t xml:space="preserve">в </w:t>
      </w:r>
      <w:r w:rsidR="001F3E5D" w:rsidRPr="000C3409">
        <w:rPr>
          <w:rFonts w:eastAsia="Calibri"/>
          <w:sz w:val="28"/>
          <w:szCs w:val="28"/>
          <w:lang w:eastAsia="en-US"/>
        </w:rPr>
        <w:t xml:space="preserve">размере </w:t>
      </w:r>
      <w:r w:rsidR="001F3E5D" w:rsidRPr="000C3409">
        <w:rPr>
          <w:rFonts w:eastAsia="Calibri"/>
          <w:b/>
          <w:sz w:val="28"/>
          <w:szCs w:val="28"/>
          <w:lang w:eastAsia="en-US"/>
        </w:rPr>
        <w:t>1%</w:t>
      </w:r>
      <w:r w:rsidR="001F3E5D" w:rsidRPr="000C3409">
        <w:rPr>
          <w:rFonts w:eastAsia="Calibri"/>
          <w:sz w:val="28"/>
          <w:szCs w:val="28"/>
          <w:lang w:eastAsia="en-US"/>
        </w:rPr>
        <w:t xml:space="preserve"> начальной (максимальной) цены муниципального контракта, что </w:t>
      </w:r>
      <w:r w:rsidR="001F3E5D" w:rsidRPr="00536B97">
        <w:rPr>
          <w:rFonts w:eastAsia="Calibri"/>
          <w:sz w:val="28"/>
          <w:szCs w:val="28"/>
          <w:lang w:eastAsia="en-US"/>
        </w:rPr>
        <w:t xml:space="preserve">составляет </w:t>
      </w:r>
      <w:r w:rsidR="00536B97" w:rsidRPr="00536B97">
        <w:rPr>
          <w:rFonts w:eastAsia="Calibri"/>
          <w:b/>
          <w:sz w:val="28"/>
          <w:szCs w:val="28"/>
          <w:lang w:eastAsia="en-US"/>
        </w:rPr>
        <w:t>9</w:t>
      </w:r>
      <w:r w:rsidR="00274469" w:rsidRPr="00536B97">
        <w:rPr>
          <w:rFonts w:eastAsia="Calibri"/>
          <w:b/>
          <w:sz w:val="28"/>
          <w:szCs w:val="28"/>
          <w:lang w:eastAsia="en-US"/>
        </w:rPr>
        <w:t>0</w:t>
      </w:r>
      <w:r w:rsidR="000A48D8" w:rsidRPr="00536B97">
        <w:rPr>
          <w:rFonts w:eastAsia="Calibri"/>
          <w:b/>
          <w:sz w:val="28"/>
          <w:szCs w:val="28"/>
          <w:lang w:eastAsia="en-US"/>
        </w:rPr>
        <w:t>0</w:t>
      </w:r>
      <w:r w:rsidR="001F3E5D" w:rsidRPr="00536B97">
        <w:rPr>
          <w:rFonts w:eastAsia="Calibri"/>
          <w:b/>
          <w:sz w:val="28"/>
          <w:szCs w:val="28"/>
          <w:lang w:eastAsia="en-US"/>
        </w:rPr>
        <w:t>,00</w:t>
      </w:r>
      <w:r w:rsidR="001F3E5D" w:rsidRPr="00536B97">
        <w:rPr>
          <w:rFonts w:eastAsia="Calibri"/>
          <w:sz w:val="28"/>
          <w:szCs w:val="28"/>
          <w:lang w:eastAsia="en-US"/>
        </w:rPr>
        <w:t xml:space="preserve"> (</w:t>
      </w:r>
      <w:r w:rsidR="00536B97" w:rsidRPr="00536B97">
        <w:rPr>
          <w:rFonts w:eastAsia="Calibri"/>
          <w:b/>
          <w:sz w:val="28"/>
          <w:szCs w:val="28"/>
          <w:lang w:eastAsia="en-US"/>
        </w:rPr>
        <w:t>девятьсот</w:t>
      </w:r>
      <w:r w:rsidR="000A48D8" w:rsidRPr="00536B97">
        <w:rPr>
          <w:rFonts w:eastAsia="Calibri"/>
          <w:b/>
          <w:sz w:val="28"/>
          <w:szCs w:val="28"/>
          <w:lang w:eastAsia="en-US"/>
        </w:rPr>
        <w:t xml:space="preserve"> руб.</w:t>
      </w:r>
      <w:r w:rsidR="001F3E5D" w:rsidRPr="00536B97">
        <w:rPr>
          <w:rFonts w:eastAsia="Calibri"/>
          <w:b/>
          <w:sz w:val="28"/>
          <w:szCs w:val="28"/>
          <w:lang w:eastAsia="en-US"/>
        </w:rPr>
        <w:t xml:space="preserve"> 00 коп</w:t>
      </w:r>
      <w:r w:rsidR="001F3E5D" w:rsidRPr="00536B97">
        <w:rPr>
          <w:rFonts w:eastAsia="Calibri"/>
          <w:sz w:val="28"/>
          <w:szCs w:val="28"/>
          <w:lang w:eastAsia="en-US"/>
        </w:rPr>
        <w:t>.) сроком</w:t>
      </w:r>
      <w:r w:rsidR="001F3E5D" w:rsidRPr="000C3409">
        <w:rPr>
          <w:rFonts w:eastAsia="Calibri"/>
          <w:sz w:val="28"/>
          <w:szCs w:val="28"/>
          <w:lang w:eastAsia="en-US"/>
        </w:rPr>
        <w:t xml:space="preserve"> на 6 (шесть) месяцев </w:t>
      </w:r>
      <w:r w:rsidR="000E1BFC" w:rsidRPr="000C3409">
        <w:rPr>
          <w:rFonts w:eastAsia="Calibri"/>
          <w:sz w:val="28"/>
          <w:szCs w:val="28"/>
          <w:lang w:eastAsia="en-US"/>
        </w:rPr>
        <w:br/>
      </w:r>
      <w:proofErr w:type="gramStart"/>
      <w:r w:rsidR="001F3E5D" w:rsidRPr="000C3409">
        <w:rPr>
          <w:rFonts w:eastAsia="Calibri"/>
          <w:sz w:val="28"/>
          <w:szCs w:val="28"/>
          <w:lang w:eastAsia="en-US"/>
        </w:rPr>
        <w:t>с даты приемки</w:t>
      </w:r>
      <w:proofErr w:type="gramEnd"/>
      <w:r w:rsidR="001F3E5D" w:rsidRPr="000C3409">
        <w:rPr>
          <w:rFonts w:eastAsia="Calibri"/>
          <w:sz w:val="28"/>
          <w:szCs w:val="28"/>
          <w:lang w:eastAsia="en-US"/>
        </w:rPr>
        <w:t xml:space="preserve"> услуг.</w:t>
      </w:r>
    </w:p>
    <w:p w:rsidR="0036231B" w:rsidRDefault="00903DF9" w:rsidP="0036231B">
      <w:pPr>
        <w:widowControl w:val="0"/>
        <w:tabs>
          <w:tab w:val="num" w:pos="-1418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4</w:t>
      </w:r>
      <w:r w:rsidR="00460AC1">
        <w:rPr>
          <w:sz w:val="28"/>
          <w:szCs w:val="28"/>
        </w:rPr>
        <w:t>.1</w:t>
      </w:r>
      <w:r w:rsidR="001F3E5D">
        <w:rPr>
          <w:sz w:val="28"/>
          <w:szCs w:val="28"/>
        </w:rPr>
        <w:t>1</w:t>
      </w:r>
      <w:r w:rsidR="00460AC1">
        <w:rPr>
          <w:sz w:val="28"/>
          <w:szCs w:val="28"/>
        </w:rPr>
        <w:t xml:space="preserve">. </w:t>
      </w:r>
      <w:r w:rsidR="0036231B" w:rsidRPr="0036231B">
        <w:rPr>
          <w:sz w:val="28"/>
          <w:szCs w:val="28"/>
        </w:rPr>
        <w:t>ИСПОЛНИТЕЛЬ освобождается от предоставления обеспечения гарантийных обязательств</w:t>
      </w:r>
      <w:r w:rsidR="00492B61">
        <w:rPr>
          <w:sz w:val="28"/>
          <w:szCs w:val="28"/>
        </w:rPr>
        <w:t>,</w:t>
      </w:r>
      <w:r w:rsidR="0036231B" w:rsidRPr="0036231B">
        <w:rPr>
          <w:sz w:val="28"/>
          <w:szCs w:val="28"/>
        </w:rPr>
        <w:t xml:space="preserve"> в случае предоставления ИСПОЛНИТЕЛЕМ информации, содержащейся в реестре контрактов, заключенных заказчиками, </w:t>
      </w:r>
      <w:r w:rsidR="000E1BFC">
        <w:rPr>
          <w:sz w:val="28"/>
          <w:szCs w:val="28"/>
        </w:rPr>
        <w:br/>
      </w:r>
      <w:r w:rsidR="0036231B" w:rsidRPr="0036231B">
        <w:rPr>
          <w:sz w:val="28"/>
          <w:szCs w:val="28"/>
        </w:rPr>
        <w:t xml:space="preserve">и подтверждающей исполнение ИСПОЛНИТЕЛЕМ (без учета правопреемства) </w:t>
      </w:r>
      <w:r w:rsidR="000E1BFC">
        <w:rPr>
          <w:sz w:val="28"/>
          <w:szCs w:val="28"/>
        </w:rPr>
        <w:br/>
      </w:r>
      <w:r w:rsidR="0036231B" w:rsidRPr="0036231B">
        <w:rPr>
          <w:sz w:val="28"/>
          <w:szCs w:val="28"/>
        </w:rPr>
        <w:t xml:space="preserve">в течение трех лет до даты подачи заявки на участие в аукционе трех контрактов, исполненных без применения к ИСПОЛНИТЕЛЮ неустоек (штрафов, пеней). При этом сумма цен таких контрактов должна составлять </w:t>
      </w:r>
      <w:r w:rsidR="000F3628">
        <w:rPr>
          <w:sz w:val="28"/>
          <w:szCs w:val="28"/>
        </w:rPr>
        <w:br/>
      </w:r>
      <w:r w:rsidR="0036231B" w:rsidRPr="0036231B">
        <w:rPr>
          <w:sz w:val="28"/>
          <w:szCs w:val="28"/>
        </w:rPr>
        <w:t xml:space="preserve">не </w:t>
      </w:r>
      <w:proofErr w:type="gramStart"/>
      <w:r w:rsidR="0036231B" w:rsidRPr="0036231B">
        <w:rPr>
          <w:sz w:val="28"/>
          <w:szCs w:val="28"/>
        </w:rPr>
        <w:t>менее начальной</w:t>
      </w:r>
      <w:proofErr w:type="gramEnd"/>
      <w:r w:rsidR="0036231B" w:rsidRPr="0036231B">
        <w:rPr>
          <w:sz w:val="28"/>
          <w:szCs w:val="28"/>
        </w:rPr>
        <w:t xml:space="preserve"> (максимальной) цены контракта, указанной в извещении об осуществлении закупки и документации об электронном аукционе.</w:t>
      </w:r>
    </w:p>
    <w:p w:rsidR="0036231B" w:rsidRPr="0036231B" w:rsidRDefault="0036231B" w:rsidP="0036231B">
      <w:pPr>
        <w:widowControl w:val="0"/>
        <w:tabs>
          <w:tab w:val="left" w:pos="-1418"/>
        </w:tabs>
        <w:ind w:firstLine="567"/>
        <w:rPr>
          <w:rFonts w:eastAsia="Calibri"/>
          <w:sz w:val="28"/>
          <w:szCs w:val="28"/>
          <w:lang w:eastAsia="en-US"/>
        </w:rPr>
      </w:pPr>
      <w:r w:rsidRPr="0036231B">
        <w:rPr>
          <w:rFonts w:eastAsia="Calibri"/>
          <w:sz w:val="28"/>
          <w:szCs w:val="28"/>
          <w:lang w:eastAsia="en-US"/>
        </w:rPr>
        <w:t>Реквизиты банковского счета для внесения денежных сре</w:t>
      </w:r>
      <w:proofErr w:type="gramStart"/>
      <w:r w:rsidRPr="0036231B">
        <w:rPr>
          <w:rFonts w:eastAsia="Calibri"/>
          <w:sz w:val="28"/>
          <w:szCs w:val="28"/>
          <w:lang w:eastAsia="en-US"/>
        </w:rPr>
        <w:t>дств в к</w:t>
      </w:r>
      <w:proofErr w:type="gramEnd"/>
      <w:r w:rsidRPr="0036231B">
        <w:rPr>
          <w:rFonts w:eastAsia="Calibri"/>
          <w:sz w:val="28"/>
          <w:szCs w:val="28"/>
          <w:lang w:eastAsia="en-US"/>
        </w:rPr>
        <w:t xml:space="preserve">ачестве обеспечения гарантийных обязательств, на котором в соответствии </w:t>
      </w:r>
      <w:r w:rsidR="000E1BFC">
        <w:rPr>
          <w:rFonts w:eastAsia="Calibri"/>
          <w:sz w:val="28"/>
          <w:szCs w:val="28"/>
          <w:lang w:eastAsia="en-US"/>
        </w:rPr>
        <w:br/>
      </w:r>
      <w:r w:rsidRPr="0036231B">
        <w:rPr>
          <w:rFonts w:eastAsia="Calibri"/>
          <w:sz w:val="28"/>
          <w:szCs w:val="28"/>
          <w:lang w:eastAsia="en-US"/>
        </w:rPr>
        <w:t xml:space="preserve">с законодательством Российской Федерации учитываются операции </w:t>
      </w:r>
      <w:r w:rsidR="000E1BFC">
        <w:rPr>
          <w:rFonts w:eastAsia="Calibri"/>
          <w:sz w:val="28"/>
          <w:szCs w:val="28"/>
          <w:lang w:eastAsia="en-US"/>
        </w:rPr>
        <w:br/>
      </w:r>
      <w:r w:rsidRPr="0036231B">
        <w:rPr>
          <w:rFonts w:eastAsia="Calibri"/>
          <w:sz w:val="28"/>
          <w:szCs w:val="28"/>
          <w:lang w:eastAsia="en-US"/>
        </w:rPr>
        <w:t>со средствами, поступающими ЗАКАЗЧИКУ:</w:t>
      </w:r>
    </w:p>
    <w:p w:rsidR="0036231B" w:rsidRPr="0036231B" w:rsidRDefault="0036231B" w:rsidP="0036231B">
      <w:pPr>
        <w:ind w:firstLine="567"/>
        <w:rPr>
          <w:rFonts w:eastAsia="Calibri"/>
          <w:sz w:val="28"/>
          <w:szCs w:val="28"/>
          <w:lang w:eastAsia="en-US"/>
        </w:rPr>
      </w:pPr>
      <w:r w:rsidRPr="0036231B">
        <w:rPr>
          <w:rFonts w:eastAsia="Calibri"/>
          <w:sz w:val="28"/>
          <w:szCs w:val="28"/>
          <w:lang w:eastAsia="en-US"/>
        </w:rPr>
        <w:t>ИНН 2536097608</w:t>
      </w:r>
    </w:p>
    <w:p w:rsidR="0036231B" w:rsidRPr="0036231B" w:rsidRDefault="0036231B" w:rsidP="0036231B">
      <w:pPr>
        <w:ind w:firstLine="567"/>
        <w:rPr>
          <w:rFonts w:eastAsia="Calibri"/>
          <w:sz w:val="28"/>
          <w:szCs w:val="28"/>
          <w:lang w:eastAsia="en-US"/>
        </w:rPr>
      </w:pPr>
      <w:r w:rsidRPr="0036231B">
        <w:rPr>
          <w:rFonts w:eastAsia="Calibri"/>
          <w:sz w:val="28"/>
          <w:szCs w:val="28"/>
          <w:lang w:eastAsia="en-US"/>
        </w:rPr>
        <w:t>КПП 254001001</w:t>
      </w:r>
    </w:p>
    <w:p w:rsidR="0036231B" w:rsidRPr="0036231B" w:rsidRDefault="0036231B" w:rsidP="0036231B">
      <w:pPr>
        <w:ind w:firstLine="567"/>
        <w:rPr>
          <w:rFonts w:eastAsia="Calibri"/>
          <w:sz w:val="28"/>
          <w:szCs w:val="28"/>
          <w:lang w:eastAsia="en-US"/>
        </w:rPr>
      </w:pPr>
      <w:r w:rsidRPr="0036231B">
        <w:rPr>
          <w:rFonts w:eastAsia="Calibri"/>
          <w:sz w:val="28"/>
          <w:szCs w:val="28"/>
          <w:lang w:eastAsia="en-US"/>
        </w:rPr>
        <w:t>УФ администрации г. Владивостока (Управление муниципальной собственности г. Владивостока)</w:t>
      </w:r>
    </w:p>
    <w:p w:rsidR="00460AC1" w:rsidRPr="007D7276" w:rsidRDefault="0036231B" w:rsidP="00460AC1">
      <w:pPr>
        <w:ind w:firstLine="567"/>
        <w:rPr>
          <w:rFonts w:eastAsia="Calibri"/>
          <w:sz w:val="28"/>
          <w:szCs w:val="28"/>
          <w:lang w:eastAsia="en-US"/>
        </w:rPr>
      </w:pPr>
      <w:proofErr w:type="gramStart"/>
      <w:r w:rsidRPr="0036231B">
        <w:rPr>
          <w:rFonts w:eastAsia="Calibri"/>
          <w:sz w:val="28"/>
          <w:szCs w:val="28"/>
          <w:lang w:eastAsia="en-US"/>
        </w:rPr>
        <w:t>л</w:t>
      </w:r>
      <w:proofErr w:type="gramEnd"/>
      <w:r w:rsidRPr="0036231B">
        <w:rPr>
          <w:rFonts w:eastAsia="Calibri"/>
          <w:sz w:val="28"/>
          <w:szCs w:val="28"/>
          <w:lang w:eastAsia="en-US"/>
        </w:rPr>
        <w:t xml:space="preserve">/счет </w:t>
      </w:r>
      <w:r w:rsidR="00460AC1" w:rsidRPr="007D7276">
        <w:rPr>
          <w:rFonts w:eastAsia="Calibri"/>
          <w:sz w:val="28"/>
          <w:szCs w:val="28"/>
          <w:lang w:eastAsia="en-US"/>
        </w:rPr>
        <w:t>05</w:t>
      </w:r>
      <w:r w:rsidR="00460AC1">
        <w:rPr>
          <w:rFonts w:eastAsia="Calibri"/>
          <w:sz w:val="28"/>
          <w:szCs w:val="28"/>
          <w:lang w:eastAsia="en-US"/>
        </w:rPr>
        <w:t>203018350</w:t>
      </w:r>
    </w:p>
    <w:p w:rsidR="0036231B" w:rsidRPr="0036231B" w:rsidRDefault="0036231B" w:rsidP="0036231B">
      <w:pPr>
        <w:ind w:firstLine="567"/>
        <w:rPr>
          <w:rFonts w:eastAsia="Calibri"/>
          <w:sz w:val="28"/>
          <w:szCs w:val="28"/>
          <w:lang w:eastAsia="en-US"/>
        </w:rPr>
      </w:pPr>
      <w:r w:rsidRPr="0036231B">
        <w:rPr>
          <w:rFonts w:eastAsia="Calibri"/>
          <w:sz w:val="28"/>
          <w:szCs w:val="28"/>
          <w:lang w:eastAsia="en-US"/>
        </w:rPr>
        <w:t>казначейский счет 03232643057010002000</w:t>
      </w:r>
    </w:p>
    <w:p w:rsidR="0036231B" w:rsidRPr="0036231B" w:rsidRDefault="0036231B" w:rsidP="0036231B">
      <w:pPr>
        <w:ind w:firstLine="567"/>
        <w:rPr>
          <w:rFonts w:eastAsia="Calibri"/>
          <w:sz w:val="28"/>
          <w:szCs w:val="28"/>
          <w:lang w:eastAsia="en-US"/>
        </w:rPr>
      </w:pPr>
      <w:proofErr w:type="gramStart"/>
      <w:r w:rsidRPr="0036231B">
        <w:rPr>
          <w:rFonts w:eastAsia="Calibri"/>
          <w:sz w:val="28"/>
          <w:szCs w:val="28"/>
          <w:lang w:eastAsia="en-US"/>
        </w:rPr>
        <w:t>к</w:t>
      </w:r>
      <w:proofErr w:type="gramEnd"/>
      <w:r w:rsidRPr="0036231B">
        <w:rPr>
          <w:rFonts w:eastAsia="Calibri"/>
          <w:sz w:val="28"/>
          <w:szCs w:val="28"/>
          <w:lang w:eastAsia="en-US"/>
        </w:rPr>
        <w:t>/счет 40102810545370000012</w:t>
      </w:r>
    </w:p>
    <w:p w:rsidR="0036231B" w:rsidRPr="0036231B" w:rsidRDefault="004C4F25" w:rsidP="004C4F25">
      <w:pPr>
        <w:ind w:left="567"/>
        <w:rPr>
          <w:rFonts w:eastAsia="Calibri"/>
          <w:sz w:val="28"/>
          <w:szCs w:val="28"/>
          <w:lang w:eastAsia="en-US"/>
        </w:rPr>
      </w:pPr>
      <w:r w:rsidRPr="004C4F25">
        <w:rPr>
          <w:rFonts w:eastAsia="Calibri"/>
          <w:sz w:val="28"/>
          <w:szCs w:val="28"/>
          <w:lang w:eastAsia="en-US"/>
        </w:rPr>
        <w:lastRenderedPageBreak/>
        <w:t xml:space="preserve">ОКЦ № 1 ДГУ Банка России//УФК по Приморскому краю, г. Владивосток </w:t>
      </w:r>
      <w:r w:rsidR="0036231B" w:rsidRPr="0036231B">
        <w:rPr>
          <w:rFonts w:eastAsia="Calibri"/>
          <w:sz w:val="28"/>
          <w:szCs w:val="28"/>
          <w:lang w:eastAsia="en-US"/>
        </w:rPr>
        <w:t>БИК 010507002</w:t>
      </w:r>
    </w:p>
    <w:p w:rsidR="00FE5E5B" w:rsidRPr="00410731" w:rsidRDefault="0036231B" w:rsidP="00FE5E5B">
      <w:pPr>
        <w:widowControl w:val="0"/>
        <w:ind w:firstLine="567"/>
        <w:rPr>
          <w:sz w:val="28"/>
          <w:szCs w:val="28"/>
        </w:rPr>
      </w:pPr>
      <w:r w:rsidRPr="0036231B">
        <w:rPr>
          <w:rFonts w:eastAsia="Calibri"/>
          <w:sz w:val="28"/>
          <w:szCs w:val="28"/>
          <w:lang w:eastAsia="en-US"/>
        </w:rPr>
        <w:t xml:space="preserve">Назначение платежа: </w:t>
      </w:r>
      <w:r w:rsidR="00FE5E5B" w:rsidRPr="00410731">
        <w:rPr>
          <w:sz w:val="28"/>
          <w:szCs w:val="28"/>
        </w:rPr>
        <w:t xml:space="preserve">обеспечение гарантийных обязательств </w:t>
      </w:r>
      <w:r w:rsidR="000E1BFC">
        <w:rPr>
          <w:sz w:val="28"/>
          <w:szCs w:val="28"/>
        </w:rPr>
        <w:br/>
      </w:r>
      <w:r w:rsidR="00FE5E5B" w:rsidRPr="00410731">
        <w:rPr>
          <w:sz w:val="28"/>
          <w:szCs w:val="28"/>
        </w:rPr>
        <w:t>по муниципальному контракту на оказание услуг по оценке рыночной стоимости объект</w:t>
      </w:r>
      <w:r w:rsidR="00A2130A">
        <w:rPr>
          <w:sz w:val="28"/>
          <w:szCs w:val="28"/>
        </w:rPr>
        <w:t>ов</w:t>
      </w:r>
      <w:r w:rsidR="00FE5E5B" w:rsidRPr="00410731">
        <w:rPr>
          <w:sz w:val="28"/>
          <w:szCs w:val="28"/>
        </w:rPr>
        <w:t xml:space="preserve"> недвижимости, находящ</w:t>
      </w:r>
      <w:r w:rsidR="00A2130A">
        <w:rPr>
          <w:sz w:val="28"/>
          <w:szCs w:val="28"/>
        </w:rPr>
        <w:t>их</w:t>
      </w:r>
      <w:r w:rsidR="00FE5E5B" w:rsidRPr="00410731">
        <w:rPr>
          <w:sz w:val="28"/>
          <w:szCs w:val="28"/>
        </w:rPr>
        <w:t>ся в муниципальной собственности Владивостокского городского округа, с предоставлением положительного экспертного заключения.</w:t>
      </w:r>
    </w:p>
    <w:p w:rsidR="0036231B" w:rsidRDefault="00903DF9" w:rsidP="0036231B">
      <w:pPr>
        <w:widowControl w:val="0"/>
        <w:autoSpaceDE w:val="0"/>
        <w:autoSpaceDN w:val="0"/>
        <w:adjustRightInd w:val="0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="0036231B" w:rsidRPr="0036231B">
        <w:rPr>
          <w:color w:val="000000"/>
          <w:sz w:val="28"/>
          <w:szCs w:val="28"/>
        </w:rPr>
        <w:t>.1</w:t>
      </w:r>
      <w:r w:rsidR="001F3E5D">
        <w:rPr>
          <w:color w:val="000000"/>
          <w:sz w:val="28"/>
          <w:szCs w:val="28"/>
        </w:rPr>
        <w:t>2</w:t>
      </w:r>
      <w:r w:rsidR="0036231B" w:rsidRPr="0036231B">
        <w:rPr>
          <w:color w:val="000000"/>
          <w:sz w:val="28"/>
          <w:szCs w:val="28"/>
        </w:rPr>
        <w:t>. ИСПОЛНИТЕЛЬ вправе изменить способ обеспечения гарантийных обязательств и (или) предоставить ЗАКАЗЧИКУ взамен ранее предоставленного обеспечения гарантийных обязательств новое обеспечение гарантийных обязательств.</w:t>
      </w:r>
    </w:p>
    <w:p w:rsidR="0036231B" w:rsidRPr="0036231B" w:rsidRDefault="00903DF9" w:rsidP="0036231B">
      <w:pPr>
        <w:widowControl w:val="0"/>
        <w:autoSpaceDE w:val="0"/>
        <w:autoSpaceDN w:val="0"/>
        <w:adjustRightInd w:val="0"/>
        <w:ind w:firstLine="540"/>
        <w:rPr>
          <w:rFonts w:eastAsia="Calibri"/>
          <w:sz w:val="28"/>
          <w:szCs w:val="28"/>
          <w:lang w:eastAsia="en-US"/>
        </w:rPr>
      </w:pPr>
      <w:r w:rsidRPr="00A86F43">
        <w:rPr>
          <w:rFonts w:eastAsia="Calibri"/>
          <w:sz w:val="28"/>
          <w:szCs w:val="28"/>
          <w:lang w:eastAsia="en-US"/>
        </w:rPr>
        <w:t>4</w:t>
      </w:r>
      <w:r w:rsidR="0036231B" w:rsidRPr="00A86F43">
        <w:rPr>
          <w:rFonts w:eastAsia="Calibri"/>
          <w:sz w:val="28"/>
          <w:szCs w:val="28"/>
          <w:lang w:eastAsia="en-US"/>
        </w:rPr>
        <w:t>.1</w:t>
      </w:r>
      <w:r w:rsidR="001F3E5D" w:rsidRPr="00A86F43">
        <w:rPr>
          <w:rFonts w:eastAsia="Calibri"/>
          <w:sz w:val="28"/>
          <w:szCs w:val="28"/>
          <w:lang w:eastAsia="en-US"/>
        </w:rPr>
        <w:t>3</w:t>
      </w:r>
      <w:r w:rsidR="0036231B" w:rsidRPr="00A86F43">
        <w:rPr>
          <w:rFonts w:eastAsia="Calibri"/>
          <w:sz w:val="28"/>
          <w:szCs w:val="28"/>
          <w:lang w:eastAsia="en-US"/>
        </w:rPr>
        <w:t>. Денежные средства, внесенные в качестве обеспечения гарантийных обязательств (если такая форма обеспечения исполнения гарантийных обязатель</w:t>
      </w:r>
      <w:proofErr w:type="gramStart"/>
      <w:r w:rsidR="0036231B" w:rsidRPr="00A86F43">
        <w:rPr>
          <w:rFonts w:eastAsia="Calibri"/>
          <w:sz w:val="28"/>
          <w:szCs w:val="28"/>
          <w:lang w:eastAsia="en-US"/>
        </w:rPr>
        <w:t>ств пр</w:t>
      </w:r>
      <w:proofErr w:type="gramEnd"/>
      <w:r w:rsidR="0036231B" w:rsidRPr="00A86F43">
        <w:rPr>
          <w:rFonts w:eastAsia="Calibri"/>
          <w:sz w:val="28"/>
          <w:szCs w:val="28"/>
          <w:lang w:eastAsia="en-US"/>
        </w:rPr>
        <w:t xml:space="preserve">именяется ИСПОЛНИТЕЛЕМ), возвращаются в течение </w:t>
      </w:r>
      <w:r w:rsidR="0036231B" w:rsidRPr="00A86F43">
        <w:rPr>
          <w:color w:val="000000"/>
          <w:sz w:val="28"/>
          <w:szCs w:val="28"/>
        </w:rPr>
        <w:t xml:space="preserve">пятнадцати дней </w:t>
      </w:r>
      <w:r w:rsidR="0036231B" w:rsidRPr="00A86F43">
        <w:rPr>
          <w:rFonts w:eastAsia="Calibri"/>
          <w:sz w:val="28"/>
          <w:szCs w:val="28"/>
          <w:lang w:eastAsia="en-US"/>
        </w:rPr>
        <w:t>со дня истечения установленного срока гарантии.</w:t>
      </w:r>
      <w:r w:rsidR="0036231B" w:rsidRPr="0036231B">
        <w:rPr>
          <w:rFonts w:eastAsia="Calibri"/>
          <w:sz w:val="28"/>
          <w:szCs w:val="28"/>
          <w:lang w:eastAsia="en-US"/>
        </w:rPr>
        <w:t xml:space="preserve"> </w:t>
      </w:r>
    </w:p>
    <w:p w:rsidR="007B59E9" w:rsidRDefault="00903DF9" w:rsidP="007B59E9">
      <w:pPr>
        <w:widowControl w:val="0"/>
        <w:autoSpaceDE w:val="0"/>
        <w:autoSpaceDN w:val="0"/>
        <w:adjustRightInd w:val="0"/>
        <w:ind w:firstLine="567"/>
        <w:rPr>
          <w:rFonts w:eastAsia="Calibri"/>
          <w:sz w:val="28"/>
          <w:szCs w:val="28"/>
          <w:lang w:eastAsia="en-US"/>
        </w:rPr>
      </w:pPr>
      <w:r w:rsidRPr="007B59E9">
        <w:rPr>
          <w:rFonts w:eastAsia="Calibri"/>
          <w:sz w:val="28"/>
          <w:szCs w:val="28"/>
          <w:lang w:eastAsia="en-US"/>
        </w:rPr>
        <w:t>4</w:t>
      </w:r>
      <w:r w:rsidR="00A32DCE" w:rsidRPr="007B59E9">
        <w:rPr>
          <w:rFonts w:eastAsia="Calibri"/>
          <w:sz w:val="28"/>
          <w:szCs w:val="28"/>
          <w:lang w:eastAsia="en-US"/>
        </w:rPr>
        <w:t>.</w:t>
      </w:r>
      <w:r w:rsidR="00460AC1" w:rsidRPr="007B59E9">
        <w:rPr>
          <w:rFonts w:eastAsia="Calibri"/>
          <w:sz w:val="28"/>
          <w:szCs w:val="28"/>
          <w:lang w:eastAsia="en-US"/>
        </w:rPr>
        <w:t>1</w:t>
      </w:r>
      <w:r w:rsidR="001F3E5D" w:rsidRPr="007B59E9">
        <w:rPr>
          <w:rFonts w:eastAsia="Calibri"/>
          <w:sz w:val="28"/>
          <w:szCs w:val="28"/>
          <w:lang w:eastAsia="en-US"/>
        </w:rPr>
        <w:t>4</w:t>
      </w:r>
      <w:r w:rsidR="00A32DCE" w:rsidRPr="007B59E9">
        <w:rPr>
          <w:rFonts w:eastAsia="Calibri"/>
          <w:sz w:val="28"/>
          <w:szCs w:val="28"/>
          <w:lang w:eastAsia="en-US"/>
        </w:rPr>
        <w:t xml:space="preserve">. </w:t>
      </w:r>
      <w:r w:rsidR="007B59E9" w:rsidRPr="00B02DBE">
        <w:rPr>
          <w:rFonts w:eastAsia="Calibri"/>
          <w:sz w:val="28"/>
          <w:szCs w:val="28"/>
          <w:lang w:eastAsia="en-US"/>
        </w:rPr>
        <w:t>Банковское</w:t>
      </w:r>
      <w:r w:rsidR="007B59E9">
        <w:rPr>
          <w:rFonts w:eastAsia="Calibri"/>
          <w:sz w:val="28"/>
          <w:szCs w:val="28"/>
          <w:lang w:eastAsia="en-US"/>
        </w:rPr>
        <w:t xml:space="preserve"> и казначейское </w:t>
      </w:r>
      <w:r w:rsidR="007B59E9" w:rsidRPr="00B02DBE">
        <w:rPr>
          <w:rFonts w:eastAsia="Calibri"/>
          <w:sz w:val="28"/>
          <w:szCs w:val="28"/>
          <w:lang w:eastAsia="en-US"/>
        </w:rPr>
        <w:t xml:space="preserve">сопровождение Контракта </w:t>
      </w:r>
      <w:r w:rsidR="000E1BFC">
        <w:rPr>
          <w:rFonts w:eastAsia="Calibri"/>
          <w:sz w:val="28"/>
          <w:szCs w:val="28"/>
          <w:lang w:eastAsia="en-US"/>
        </w:rPr>
        <w:br/>
      </w:r>
      <w:r w:rsidR="007B59E9" w:rsidRPr="00B02DBE">
        <w:rPr>
          <w:rFonts w:eastAsia="Calibri"/>
          <w:sz w:val="28"/>
          <w:szCs w:val="28"/>
          <w:lang w:eastAsia="en-US"/>
        </w:rPr>
        <w:t>не предусмотрено.</w:t>
      </w:r>
    </w:p>
    <w:p w:rsidR="00070DC2" w:rsidRPr="00070DC2" w:rsidRDefault="00070DC2" w:rsidP="00070DC2">
      <w:pPr>
        <w:widowControl w:val="0"/>
        <w:ind w:firstLine="567"/>
        <w:rPr>
          <w:rFonts w:eastAsia="Calibri"/>
          <w:sz w:val="28"/>
          <w:szCs w:val="28"/>
          <w:lang w:eastAsia="en-US"/>
        </w:rPr>
      </w:pPr>
      <w:r w:rsidRPr="004B2F0C">
        <w:rPr>
          <w:rFonts w:eastAsia="Calibri"/>
          <w:sz w:val="28"/>
          <w:szCs w:val="28"/>
          <w:lang w:eastAsia="en-US"/>
        </w:rPr>
        <w:t>4.15. Источник финансирования муниципального контракта: финансирование осуществляется за счет средств бюджета Владивостокского городского округа в рамках реализации комплекса процессных мероприятий «Вовлечение муниципального имущества Владивостокского городского округа в экономический оборот» муниципальной программы «Экономика и финансы города Владивостока», утвержденной постановлением администрации города Владивостока от 25.09.2023 № 2458.</w:t>
      </w:r>
    </w:p>
    <w:p w:rsidR="00A32DCE" w:rsidRPr="009B00B4" w:rsidRDefault="00A32DCE" w:rsidP="00A32DCE">
      <w:pPr>
        <w:widowControl w:val="0"/>
        <w:autoSpaceDE w:val="0"/>
        <w:autoSpaceDN w:val="0"/>
        <w:adjustRightInd w:val="0"/>
        <w:jc w:val="left"/>
        <w:rPr>
          <w:sz w:val="28"/>
          <w:szCs w:val="28"/>
        </w:rPr>
      </w:pPr>
    </w:p>
    <w:p w:rsidR="00A32DCE" w:rsidRPr="009B00B4" w:rsidRDefault="00903DF9" w:rsidP="00A32DCE">
      <w:pPr>
        <w:widowControl w:val="0"/>
        <w:tabs>
          <w:tab w:val="left" w:pos="0"/>
        </w:tabs>
        <w:spacing w:after="24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A32DCE" w:rsidRPr="009B00B4">
        <w:rPr>
          <w:b/>
          <w:sz w:val="28"/>
          <w:szCs w:val="28"/>
        </w:rPr>
        <w:t>.</w:t>
      </w:r>
      <w:r w:rsidR="00A32DCE" w:rsidRPr="009B00B4">
        <w:rPr>
          <w:b/>
          <w:sz w:val="28"/>
          <w:szCs w:val="28"/>
        </w:rPr>
        <w:tab/>
        <w:t>Сроки, порядок сдачи и приемки оказанных услуг по объему и качеству</w:t>
      </w:r>
    </w:p>
    <w:p w:rsidR="00A32DCE" w:rsidRDefault="00903DF9" w:rsidP="00A32DCE">
      <w:pPr>
        <w:pStyle w:val="15"/>
        <w:tabs>
          <w:tab w:val="left" w:pos="993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A32DCE" w:rsidRPr="00B02DBE">
        <w:rPr>
          <w:rFonts w:ascii="Times New Roman" w:hAnsi="Times New Roman"/>
          <w:sz w:val="28"/>
          <w:szCs w:val="28"/>
        </w:rPr>
        <w:t xml:space="preserve">.1. Документом, подтверждающим окончательную приемку по объему </w:t>
      </w:r>
      <w:r w:rsidR="000E1BFC">
        <w:rPr>
          <w:rFonts w:ascii="Times New Roman" w:hAnsi="Times New Roman"/>
          <w:sz w:val="28"/>
          <w:szCs w:val="28"/>
        </w:rPr>
        <w:br/>
      </w:r>
      <w:r w:rsidR="00A32DCE" w:rsidRPr="00B02DBE">
        <w:rPr>
          <w:rFonts w:ascii="Times New Roman" w:hAnsi="Times New Roman"/>
          <w:sz w:val="28"/>
          <w:szCs w:val="28"/>
        </w:rPr>
        <w:t xml:space="preserve">и качеству оказанных услуг в соответствии с Контрактом, является </w:t>
      </w:r>
      <w:r w:rsidR="00FB0BA6">
        <w:rPr>
          <w:rFonts w:ascii="Times New Roman" w:hAnsi="Times New Roman"/>
          <w:sz w:val="28"/>
          <w:szCs w:val="28"/>
        </w:rPr>
        <w:t xml:space="preserve">документ </w:t>
      </w:r>
      <w:r w:rsidR="000E1BFC">
        <w:rPr>
          <w:rFonts w:ascii="Times New Roman" w:hAnsi="Times New Roman"/>
          <w:sz w:val="28"/>
          <w:szCs w:val="28"/>
        </w:rPr>
        <w:br/>
      </w:r>
      <w:r w:rsidR="00FB0BA6">
        <w:rPr>
          <w:rFonts w:ascii="Times New Roman" w:hAnsi="Times New Roman"/>
          <w:sz w:val="28"/>
          <w:szCs w:val="28"/>
        </w:rPr>
        <w:t>о приемке</w:t>
      </w:r>
      <w:r w:rsidR="00A32DCE" w:rsidRPr="00B02DBE">
        <w:rPr>
          <w:rFonts w:ascii="Times New Roman" w:hAnsi="Times New Roman"/>
          <w:sz w:val="28"/>
          <w:szCs w:val="28"/>
        </w:rPr>
        <w:t xml:space="preserve"> оказанных услуг, подписанный ЗАКАЗЧИКОМ </w:t>
      </w:r>
      <w:r w:rsidR="000E1BFC">
        <w:rPr>
          <w:rFonts w:ascii="Times New Roman" w:hAnsi="Times New Roman"/>
          <w:sz w:val="28"/>
          <w:szCs w:val="28"/>
        </w:rPr>
        <w:br/>
      </w:r>
      <w:r w:rsidR="00A32DCE" w:rsidRPr="00B02DBE">
        <w:rPr>
          <w:rFonts w:ascii="Times New Roman" w:hAnsi="Times New Roman"/>
          <w:sz w:val="28"/>
          <w:szCs w:val="28"/>
        </w:rPr>
        <w:t>и ИСПОЛНИТЕЛЕМ, который должен содержать следующие обязательные реквизиты:</w:t>
      </w:r>
    </w:p>
    <w:p w:rsidR="00A32DCE" w:rsidRDefault="00A32DCE" w:rsidP="00A32DCE">
      <w:pPr>
        <w:autoSpaceDE w:val="0"/>
        <w:autoSpaceDN w:val="0"/>
        <w:adjustRightInd w:val="0"/>
        <w:ind w:firstLine="54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- включенные в контракт в соответствии с </w:t>
      </w:r>
      <w:hyperlink r:id="rId15" w:history="1">
        <w:r>
          <w:rPr>
            <w:rFonts w:eastAsia="Calibri"/>
            <w:color w:val="0000FF"/>
            <w:sz w:val="28"/>
            <w:szCs w:val="28"/>
          </w:rPr>
          <w:t>пунктом 1 части 2 статьи 51</w:t>
        </w:r>
      </w:hyperlink>
      <w:r>
        <w:rPr>
          <w:rFonts w:eastAsia="Calibri"/>
          <w:sz w:val="28"/>
          <w:szCs w:val="28"/>
        </w:rPr>
        <w:t xml:space="preserve"> Закона N 44-ФЗ идентификационный код закупки, наименование, место нахождения заказчика, наименование объекта закупки, место оказания услуги, информацию об исполнителе, предусмотренную </w:t>
      </w:r>
      <w:hyperlink r:id="rId16" w:history="1">
        <w:r>
          <w:rPr>
            <w:rFonts w:eastAsia="Calibri"/>
            <w:color w:val="0000FF"/>
            <w:sz w:val="28"/>
            <w:szCs w:val="28"/>
          </w:rPr>
          <w:t>подпунктами "а"</w:t>
        </w:r>
      </w:hyperlink>
      <w:r>
        <w:rPr>
          <w:rFonts w:eastAsia="Calibri"/>
          <w:sz w:val="28"/>
          <w:szCs w:val="28"/>
        </w:rPr>
        <w:t xml:space="preserve">, </w:t>
      </w:r>
      <w:hyperlink r:id="rId17" w:history="1">
        <w:r>
          <w:rPr>
            <w:rFonts w:eastAsia="Calibri"/>
            <w:color w:val="0000FF"/>
            <w:sz w:val="28"/>
            <w:szCs w:val="28"/>
          </w:rPr>
          <w:t>"г"</w:t>
        </w:r>
      </w:hyperlink>
      <w:r>
        <w:rPr>
          <w:rFonts w:eastAsia="Calibri"/>
          <w:sz w:val="28"/>
          <w:szCs w:val="28"/>
        </w:rPr>
        <w:t xml:space="preserve"> и </w:t>
      </w:r>
      <w:hyperlink r:id="rId18" w:history="1">
        <w:r>
          <w:rPr>
            <w:rFonts w:eastAsia="Calibri"/>
            <w:color w:val="0000FF"/>
            <w:sz w:val="28"/>
            <w:szCs w:val="28"/>
          </w:rPr>
          <w:t>"е" части 1 статьи 43</w:t>
        </w:r>
      </w:hyperlink>
      <w:r>
        <w:rPr>
          <w:rFonts w:eastAsia="Calibri"/>
          <w:sz w:val="28"/>
          <w:szCs w:val="28"/>
        </w:rPr>
        <w:t xml:space="preserve"> Закона N 44-ФЗ, единицу измерения оказанной услуги;</w:t>
      </w:r>
    </w:p>
    <w:p w:rsidR="00A32DCE" w:rsidRDefault="00A32DCE" w:rsidP="00A32DCE">
      <w:pPr>
        <w:autoSpaceDE w:val="0"/>
        <w:autoSpaceDN w:val="0"/>
        <w:adjustRightInd w:val="0"/>
        <w:ind w:firstLine="54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- наименование оказанной услуги;</w:t>
      </w:r>
    </w:p>
    <w:p w:rsidR="00A32DCE" w:rsidRDefault="00A32DCE" w:rsidP="00A32DCE">
      <w:pPr>
        <w:autoSpaceDE w:val="0"/>
        <w:autoSpaceDN w:val="0"/>
        <w:adjustRightInd w:val="0"/>
        <w:ind w:firstLine="54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- информацию об объеме оказанной услуги;</w:t>
      </w:r>
    </w:p>
    <w:p w:rsidR="00A32DCE" w:rsidRDefault="00A32DCE" w:rsidP="00A32DCE">
      <w:pPr>
        <w:autoSpaceDE w:val="0"/>
        <w:autoSpaceDN w:val="0"/>
        <w:adjustRightInd w:val="0"/>
        <w:ind w:firstLine="54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- стоимость исполненных исполнителем обязательств, предусмотренных контрактом, оказанной услуги;</w:t>
      </w:r>
    </w:p>
    <w:p w:rsidR="00A32DCE" w:rsidRDefault="00A32DCE" w:rsidP="00A32DCE">
      <w:pPr>
        <w:autoSpaceDE w:val="0"/>
        <w:autoSpaceDN w:val="0"/>
        <w:adjustRightInd w:val="0"/>
        <w:ind w:firstLine="54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- иную информацию с учетом требований, установленных в соответствии </w:t>
      </w:r>
      <w:r w:rsidR="000E1BFC">
        <w:rPr>
          <w:rFonts w:eastAsia="Calibri"/>
          <w:sz w:val="28"/>
          <w:szCs w:val="28"/>
        </w:rPr>
        <w:br/>
      </w:r>
      <w:r>
        <w:rPr>
          <w:rFonts w:eastAsia="Calibri"/>
          <w:sz w:val="28"/>
          <w:szCs w:val="28"/>
        </w:rPr>
        <w:t xml:space="preserve">с </w:t>
      </w:r>
      <w:hyperlink r:id="rId19" w:history="1">
        <w:r>
          <w:rPr>
            <w:rFonts w:eastAsia="Calibri"/>
            <w:color w:val="0000FF"/>
            <w:sz w:val="28"/>
            <w:szCs w:val="28"/>
          </w:rPr>
          <w:t>частью 3 статьи 5</w:t>
        </w:r>
      </w:hyperlink>
      <w:r>
        <w:rPr>
          <w:rFonts w:eastAsia="Calibri"/>
          <w:sz w:val="28"/>
          <w:szCs w:val="28"/>
        </w:rPr>
        <w:t xml:space="preserve"> Закона N 44-ФЗ.</w:t>
      </w:r>
    </w:p>
    <w:p w:rsidR="00A32DCE" w:rsidRDefault="00903DF9" w:rsidP="00A32DCE">
      <w:pPr>
        <w:pStyle w:val="15"/>
        <w:tabs>
          <w:tab w:val="left" w:pos="993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A32DCE">
        <w:rPr>
          <w:rFonts w:ascii="Times New Roman" w:hAnsi="Times New Roman"/>
          <w:sz w:val="28"/>
          <w:szCs w:val="28"/>
        </w:rPr>
        <w:t xml:space="preserve">.2. Документы о приемке ИСПОЛНИТЕЛЬ формирует и направляет </w:t>
      </w:r>
      <w:r w:rsidR="00A32DCE">
        <w:rPr>
          <w:rFonts w:ascii="Times New Roman" w:hAnsi="Times New Roman"/>
          <w:sz w:val="28"/>
          <w:szCs w:val="28"/>
        </w:rPr>
        <w:lastRenderedPageBreak/>
        <w:t xml:space="preserve">ЗАКАЗЧИКУ </w:t>
      </w:r>
      <w:proofErr w:type="gramStart"/>
      <w:r w:rsidR="00A32DCE">
        <w:rPr>
          <w:rFonts w:ascii="Times New Roman" w:hAnsi="Times New Roman"/>
          <w:sz w:val="28"/>
          <w:szCs w:val="28"/>
        </w:rPr>
        <w:t>с использование единой информационной системы в сфере закупок в виде структу</w:t>
      </w:r>
      <w:r w:rsidR="00BA4F06">
        <w:rPr>
          <w:rFonts w:ascii="Times New Roman" w:hAnsi="Times New Roman"/>
          <w:sz w:val="28"/>
          <w:szCs w:val="28"/>
        </w:rPr>
        <w:t>рированного документа о приемке в сроки</w:t>
      </w:r>
      <w:proofErr w:type="gramEnd"/>
      <w:r w:rsidR="00BA4F06">
        <w:rPr>
          <w:rFonts w:ascii="Times New Roman" w:hAnsi="Times New Roman"/>
          <w:sz w:val="28"/>
          <w:szCs w:val="28"/>
        </w:rPr>
        <w:t>, предусмотренные пунктом 2.3.5 настоящего муниципального контракта.</w:t>
      </w:r>
    </w:p>
    <w:p w:rsidR="00A32DCE" w:rsidRDefault="00903DF9" w:rsidP="00A32DCE">
      <w:pPr>
        <w:pStyle w:val="15"/>
        <w:tabs>
          <w:tab w:val="left" w:pos="993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A32DCE">
        <w:rPr>
          <w:rFonts w:ascii="Times New Roman" w:hAnsi="Times New Roman"/>
          <w:sz w:val="28"/>
          <w:szCs w:val="28"/>
        </w:rPr>
        <w:t>.3. Датой поступления ЗАКАЗЧИКУ документа о приемке, подписанного ИСПОЛНИТЕЛЕМ, считается дата размещения такого документа в единой информационной системе в соответствии с часовой зоной, в которой расположен ЗАКАЗЧИК.</w:t>
      </w:r>
    </w:p>
    <w:p w:rsidR="00A32DCE" w:rsidRPr="00C712BF" w:rsidRDefault="00903DF9" w:rsidP="00A32DCE">
      <w:pPr>
        <w:ind w:firstLine="708"/>
        <w:contextualSpacing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5</w:t>
      </w:r>
      <w:r w:rsidR="00A32DCE">
        <w:rPr>
          <w:kern w:val="2"/>
          <w:sz w:val="28"/>
          <w:szCs w:val="28"/>
        </w:rPr>
        <w:t xml:space="preserve">.4. </w:t>
      </w:r>
      <w:r w:rsidR="00A32DCE" w:rsidRPr="00C712BF">
        <w:rPr>
          <w:kern w:val="2"/>
          <w:sz w:val="28"/>
          <w:szCs w:val="28"/>
        </w:rPr>
        <w:t>З</w:t>
      </w:r>
      <w:r w:rsidR="00A32DCE">
        <w:rPr>
          <w:kern w:val="2"/>
          <w:sz w:val="28"/>
          <w:szCs w:val="28"/>
        </w:rPr>
        <w:t>АКАЗЧИК</w:t>
      </w:r>
      <w:r w:rsidR="00A32DCE" w:rsidRPr="00C712BF">
        <w:rPr>
          <w:kern w:val="2"/>
          <w:sz w:val="28"/>
          <w:szCs w:val="28"/>
        </w:rPr>
        <w:t xml:space="preserve"> проводит экспертизу результатов исполнения обязательств Исполнителем по </w:t>
      </w:r>
      <w:r w:rsidR="00A32DCE">
        <w:rPr>
          <w:kern w:val="2"/>
          <w:sz w:val="28"/>
          <w:szCs w:val="28"/>
        </w:rPr>
        <w:t>К</w:t>
      </w:r>
      <w:r w:rsidR="00A32DCE" w:rsidRPr="00C712BF">
        <w:rPr>
          <w:kern w:val="2"/>
          <w:sz w:val="28"/>
          <w:szCs w:val="28"/>
        </w:rPr>
        <w:t xml:space="preserve">онтракту на предмет соответствия оказанных услуг требованиям и условиям </w:t>
      </w:r>
      <w:r w:rsidR="00A32DCE">
        <w:rPr>
          <w:kern w:val="2"/>
          <w:sz w:val="28"/>
          <w:szCs w:val="28"/>
        </w:rPr>
        <w:t>К</w:t>
      </w:r>
      <w:r w:rsidR="00A32DCE" w:rsidRPr="00C712BF">
        <w:rPr>
          <w:kern w:val="2"/>
          <w:sz w:val="28"/>
          <w:szCs w:val="28"/>
        </w:rPr>
        <w:t>онтракта. Экспертиза результатов, предусмотренных контрактом, может проводиться З</w:t>
      </w:r>
      <w:r w:rsidR="00A32DCE">
        <w:rPr>
          <w:kern w:val="2"/>
          <w:sz w:val="28"/>
          <w:szCs w:val="28"/>
        </w:rPr>
        <w:t>АКАЗЧИКОМ</w:t>
      </w:r>
      <w:r w:rsidR="00A32DCE" w:rsidRPr="00C712BF">
        <w:rPr>
          <w:kern w:val="2"/>
          <w:sz w:val="28"/>
          <w:szCs w:val="28"/>
        </w:rPr>
        <w:t xml:space="preserve"> своими силами или к ее проведению могут привлекаться эксперты, экспертные организации на основании контрактов.</w:t>
      </w:r>
    </w:p>
    <w:p w:rsidR="00A32DCE" w:rsidRPr="00C712BF" w:rsidRDefault="00A32DCE" w:rsidP="00A32DCE">
      <w:pPr>
        <w:ind w:firstLine="708"/>
        <w:contextualSpacing/>
        <w:rPr>
          <w:kern w:val="2"/>
          <w:sz w:val="28"/>
          <w:szCs w:val="28"/>
        </w:rPr>
      </w:pPr>
      <w:r w:rsidRPr="00C712BF">
        <w:rPr>
          <w:kern w:val="2"/>
          <w:sz w:val="28"/>
          <w:szCs w:val="28"/>
        </w:rPr>
        <w:t>В случае привлечения З</w:t>
      </w:r>
      <w:r>
        <w:rPr>
          <w:kern w:val="2"/>
          <w:sz w:val="28"/>
          <w:szCs w:val="28"/>
        </w:rPr>
        <w:t>АКАЗЧИКОМ</w:t>
      </w:r>
      <w:r w:rsidRPr="00C712BF">
        <w:rPr>
          <w:kern w:val="2"/>
          <w:sz w:val="28"/>
          <w:szCs w:val="28"/>
        </w:rPr>
        <w:t xml:space="preserve"> экспертов, экспертных организаций результаты экспертизы оформляются в виде заключения, которое подписывается экспертом, уполномоченным представителем экспертной организации.</w:t>
      </w:r>
    </w:p>
    <w:p w:rsidR="00A32DCE" w:rsidRDefault="00903DF9" w:rsidP="00A32DCE">
      <w:pPr>
        <w:ind w:firstLine="708"/>
        <w:contextualSpacing/>
        <w:rPr>
          <w:color w:val="212529"/>
          <w:spacing w:val="-8"/>
          <w:kern w:val="2"/>
          <w:sz w:val="28"/>
          <w:szCs w:val="28"/>
        </w:rPr>
      </w:pPr>
      <w:r>
        <w:rPr>
          <w:color w:val="212529"/>
          <w:spacing w:val="-8"/>
          <w:kern w:val="2"/>
          <w:sz w:val="28"/>
          <w:szCs w:val="28"/>
        </w:rPr>
        <w:t>5</w:t>
      </w:r>
      <w:r w:rsidR="00A32DCE">
        <w:rPr>
          <w:color w:val="212529"/>
          <w:spacing w:val="-8"/>
          <w:kern w:val="2"/>
          <w:sz w:val="28"/>
          <w:szCs w:val="28"/>
        </w:rPr>
        <w:t>.</w:t>
      </w:r>
      <w:r w:rsidR="00A005A9">
        <w:rPr>
          <w:color w:val="212529"/>
          <w:spacing w:val="-8"/>
          <w:kern w:val="2"/>
          <w:sz w:val="28"/>
          <w:szCs w:val="28"/>
        </w:rPr>
        <w:t>5</w:t>
      </w:r>
      <w:r w:rsidR="00A32DCE">
        <w:rPr>
          <w:color w:val="212529"/>
          <w:spacing w:val="-8"/>
          <w:kern w:val="2"/>
          <w:sz w:val="28"/>
          <w:szCs w:val="28"/>
        </w:rPr>
        <w:t xml:space="preserve">. В срок не позднее </w:t>
      </w:r>
      <w:r w:rsidR="00A86205" w:rsidRPr="00FD2356">
        <w:rPr>
          <w:b/>
          <w:color w:val="212529"/>
          <w:spacing w:val="-8"/>
          <w:kern w:val="2"/>
          <w:sz w:val="28"/>
          <w:szCs w:val="28"/>
        </w:rPr>
        <w:t>10</w:t>
      </w:r>
      <w:r w:rsidR="00E566EA">
        <w:rPr>
          <w:b/>
          <w:color w:val="212529"/>
          <w:spacing w:val="-8"/>
          <w:kern w:val="2"/>
          <w:sz w:val="28"/>
          <w:szCs w:val="28"/>
        </w:rPr>
        <w:t xml:space="preserve"> </w:t>
      </w:r>
      <w:r w:rsidR="00A67B27">
        <w:rPr>
          <w:b/>
          <w:color w:val="212529"/>
          <w:spacing w:val="-8"/>
          <w:kern w:val="2"/>
          <w:sz w:val="28"/>
          <w:szCs w:val="28"/>
        </w:rPr>
        <w:t>(</w:t>
      </w:r>
      <w:r w:rsidR="00A86205">
        <w:rPr>
          <w:b/>
          <w:color w:val="212529"/>
          <w:spacing w:val="-8"/>
          <w:kern w:val="2"/>
          <w:sz w:val="28"/>
          <w:szCs w:val="28"/>
        </w:rPr>
        <w:t>десяти</w:t>
      </w:r>
      <w:r w:rsidR="000C3409" w:rsidRPr="000C3409">
        <w:rPr>
          <w:b/>
          <w:color w:val="212529"/>
          <w:spacing w:val="-8"/>
          <w:kern w:val="2"/>
          <w:sz w:val="28"/>
          <w:szCs w:val="28"/>
        </w:rPr>
        <w:t>)</w:t>
      </w:r>
      <w:r w:rsidR="00A32DCE">
        <w:rPr>
          <w:color w:val="212529"/>
          <w:spacing w:val="-8"/>
          <w:kern w:val="2"/>
          <w:sz w:val="28"/>
          <w:szCs w:val="28"/>
        </w:rPr>
        <w:t xml:space="preserve"> рабочих дней, следующих за днем поступления документа о приемке, ЗАКАЗЧИК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 или мотивированный отказ </w:t>
      </w:r>
      <w:r w:rsidR="000E1BFC">
        <w:rPr>
          <w:color w:val="212529"/>
          <w:spacing w:val="-8"/>
          <w:kern w:val="2"/>
          <w:sz w:val="28"/>
          <w:szCs w:val="28"/>
        </w:rPr>
        <w:br/>
      </w:r>
      <w:r w:rsidR="00A32DCE">
        <w:rPr>
          <w:color w:val="212529"/>
          <w:spacing w:val="-8"/>
          <w:kern w:val="2"/>
          <w:sz w:val="28"/>
          <w:szCs w:val="28"/>
        </w:rPr>
        <w:t>от подписания документа о приемке с указанием причин такого отказа.</w:t>
      </w:r>
    </w:p>
    <w:p w:rsidR="00A32DCE" w:rsidRDefault="00903DF9" w:rsidP="00A32DCE">
      <w:pPr>
        <w:ind w:firstLine="708"/>
        <w:contextualSpacing/>
        <w:rPr>
          <w:rFonts w:cs="Courier New"/>
          <w:sz w:val="28"/>
          <w:szCs w:val="28"/>
        </w:rPr>
      </w:pPr>
      <w:r>
        <w:rPr>
          <w:color w:val="212529"/>
          <w:spacing w:val="-8"/>
          <w:kern w:val="2"/>
          <w:sz w:val="28"/>
          <w:szCs w:val="28"/>
        </w:rPr>
        <w:t>5</w:t>
      </w:r>
      <w:r w:rsidR="00A32DCE">
        <w:rPr>
          <w:color w:val="212529"/>
          <w:spacing w:val="-8"/>
          <w:kern w:val="2"/>
          <w:sz w:val="28"/>
          <w:szCs w:val="28"/>
        </w:rPr>
        <w:t>.</w:t>
      </w:r>
      <w:r w:rsidR="00A005A9">
        <w:rPr>
          <w:color w:val="212529"/>
          <w:spacing w:val="-8"/>
          <w:kern w:val="2"/>
          <w:sz w:val="28"/>
          <w:szCs w:val="28"/>
        </w:rPr>
        <w:t>6</w:t>
      </w:r>
      <w:r w:rsidR="00A32DCE">
        <w:rPr>
          <w:color w:val="212529"/>
          <w:spacing w:val="-8"/>
          <w:kern w:val="2"/>
          <w:sz w:val="28"/>
          <w:szCs w:val="28"/>
        </w:rPr>
        <w:t xml:space="preserve">. В случае получения мотивированного отказа от подписания документа </w:t>
      </w:r>
      <w:r w:rsidR="000E1BFC">
        <w:rPr>
          <w:color w:val="212529"/>
          <w:spacing w:val="-8"/>
          <w:kern w:val="2"/>
          <w:sz w:val="28"/>
          <w:szCs w:val="28"/>
        </w:rPr>
        <w:br/>
      </w:r>
      <w:r w:rsidR="00A32DCE">
        <w:rPr>
          <w:color w:val="212529"/>
          <w:spacing w:val="-8"/>
          <w:kern w:val="2"/>
          <w:sz w:val="28"/>
          <w:szCs w:val="28"/>
        </w:rPr>
        <w:t xml:space="preserve">о приемке ИСПОЛНИТЕЛЬ вправе устранить причины, указанные в таком мотивированном отказе, и направить ЗАКАЗЧИКУ документ о приемке в порядке, предусмотренном частью 13 статьи 94 </w:t>
      </w:r>
      <w:r w:rsidR="00A32DCE" w:rsidRPr="00B02DBE">
        <w:rPr>
          <w:rFonts w:cs="Courier New"/>
          <w:sz w:val="28"/>
          <w:szCs w:val="28"/>
        </w:rPr>
        <w:t>Федерального закона № 44-ФЗ</w:t>
      </w:r>
      <w:r w:rsidR="00A32DCE">
        <w:rPr>
          <w:rFonts w:cs="Courier New"/>
          <w:sz w:val="28"/>
          <w:szCs w:val="28"/>
        </w:rPr>
        <w:t>.</w:t>
      </w:r>
    </w:p>
    <w:p w:rsidR="00A32DCE" w:rsidRDefault="00903DF9" w:rsidP="00A32DCE">
      <w:pPr>
        <w:ind w:firstLine="708"/>
        <w:contextualSpacing/>
        <w:rPr>
          <w:rFonts w:cs="Courier New"/>
          <w:sz w:val="28"/>
          <w:szCs w:val="28"/>
        </w:rPr>
      </w:pPr>
      <w:r>
        <w:rPr>
          <w:rFonts w:cs="Courier New"/>
          <w:sz w:val="28"/>
          <w:szCs w:val="28"/>
        </w:rPr>
        <w:t>5</w:t>
      </w:r>
      <w:r w:rsidR="00A32DCE">
        <w:rPr>
          <w:rFonts w:cs="Courier New"/>
          <w:sz w:val="28"/>
          <w:szCs w:val="28"/>
        </w:rPr>
        <w:t>.</w:t>
      </w:r>
      <w:r w:rsidR="00A005A9">
        <w:rPr>
          <w:rFonts w:cs="Courier New"/>
          <w:sz w:val="28"/>
          <w:szCs w:val="28"/>
        </w:rPr>
        <w:t>7</w:t>
      </w:r>
      <w:r w:rsidR="00A32DCE">
        <w:rPr>
          <w:rFonts w:cs="Courier New"/>
          <w:sz w:val="28"/>
          <w:szCs w:val="28"/>
        </w:rPr>
        <w:t xml:space="preserve">. После устранения недостатков, послуживших основанием для мотивированного отказа, ИСПОЛНИТЕЛЬ и ЗАКАЗЧИК подписывают структурированный документ о приемке в единой информационной системе </w:t>
      </w:r>
      <w:r w:rsidR="000E1BFC">
        <w:rPr>
          <w:rFonts w:cs="Courier New"/>
          <w:sz w:val="28"/>
          <w:szCs w:val="28"/>
        </w:rPr>
        <w:br/>
      </w:r>
      <w:r w:rsidR="00A32DCE">
        <w:rPr>
          <w:rFonts w:cs="Courier New"/>
          <w:sz w:val="28"/>
          <w:szCs w:val="28"/>
        </w:rPr>
        <w:t>в сфере закупок в порядке и сроки, предусмотренные Контрактом.</w:t>
      </w:r>
    </w:p>
    <w:p w:rsidR="00A32DCE" w:rsidRDefault="00A32DCE" w:rsidP="00A32DCE">
      <w:pPr>
        <w:ind w:firstLine="708"/>
        <w:contextualSpacing/>
        <w:rPr>
          <w:rFonts w:cs="Courier New"/>
          <w:sz w:val="28"/>
          <w:szCs w:val="28"/>
        </w:rPr>
      </w:pPr>
      <w:r>
        <w:rPr>
          <w:rFonts w:cs="Courier New"/>
          <w:sz w:val="28"/>
          <w:szCs w:val="28"/>
        </w:rPr>
        <w:t xml:space="preserve">При необходимости к структурированному документу о приемке прилагаются </w:t>
      </w:r>
      <w:proofErr w:type="gramStart"/>
      <w:r>
        <w:rPr>
          <w:rFonts w:cs="Courier New"/>
          <w:sz w:val="28"/>
          <w:szCs w:val="28"/>
        </w:rPr>
        <w:t>скан-копии</w:t>
      </w:r>
      <w:proofErr w:type="gramEnd"/>
      <w:r>
        <w:rPr>
          <w:rFonts w:cs="Courier New"/>
          <w:sz w:val="28"/>
          <w:szCs w:val="28"/>
        </w:rPr>
        <w:t xml:space="preserve"> документов.</w:t>
      </w:r>
    </w:p>
    <w:p w:rsidR="00A32DCE" w:rsidRPr="00C712BF" w:rsidRDefault="00903DF9" w:rsidP="00A32DCE">
      <w:pPr>
        <w:ind w:firstLine="708"/>
        <w:contextualSpacing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5</w:t>
      </w:r>
      <w:r w:rsidR="00A32DCE">
        <w:rPr>
          <w:kern w:val="2"/>
          <w:sz w:val="28"/>
          <w:szCs w:val="28"/>
        </w:rPr>
        <w:t>.</w:t>
      </w:r>
      <w:r w:rsidR="00A005A9">
        <w:rPr>
          <w:kern w:val="2"/>
          <w:sz w:val="28"/>
          <w:szCs w:val="28"/>
        </w:rPr>
        <w:t>8</w:t>
      </w:r>
      <w:r w:rsidR="00A32DCE" w:rsidRPr="00C712BF">
        <w:rPr>
          <w:kern w:val="2"/>
          <w:sz w:val="28"/>
          <w:szCs w:val="28"/>
        </w:rPr>
        <w:t>. Устранение И</w:t>
      </w:r>
      <w:r w:rsidR="00A32DCE">
        <w:rPr>
          <w:kern w:val="2"/>
          <w:sz w:val="28"/>
          <w:szCs w:val="28"/>
        </w:rPr>
        <w:t>СПОЛНИТЕЛЕМ</w:t>
      </w:r>
      <w:r w:rsidR="00A32DCE" w:rsidRPr="00C712BF">
        <w:rPr>
          <w:kern w:val="2"/>
          <w:sz w:val="28"/>
          <w:szCs w:val="28"/>
        </w:rPr>
        <w:t xml:space="preserve"> недостатков в оказании услуг </w:t>
      </w:r>
      <w:r w:rsidR="000E1BFC">
        <w:rPr>
          <w:kern w:val="2"/>
          <w:sz w:val="28"/>
          <w:szCs w:val="28"/>
        </w:rPr>
        <w:br/>
      </w:r>
      <w:r w:rsidR="00A32DCE" w:rsidRPr="00C712BF">
        <w:rPr>
          <w:kern w:val="2"/>
          <w:sz w:val="28"/>
          <w:szCs w:val="28"/>
        </w:rPr>
        <w:t>не освобождает его от уплаты пени и штрафа по контракту.</w:t>
      </w:r>
    </w:p>
    <w:p w:rsidR="00A32DCE" w:rsidRDefault="00903DF9" w:rsidP="00A32DCE">
      <w:pPr>
        <w:ind w:firstLine="708"/>
        <w:contextualSpacing/>
        <w:rPr>
          <w:color w:val="212529"/>
          <w:spacing w:val="-8"/>
          <w:kern w:val="2"/>
          <w:sz w:val="28"/>
          <w:szCs w:val="28"/>
        </w:rPr>
      </w:pPr>
      <w:r>
        <w:rPr>
          <w:color w:val="212529"/>
          <w:spacing w:val="-8"/>
          <w:kern w:val="2"/>
          <w:sz w:val="28"/>
          <w:szCs w:val="28"/>
        </w:rPr>
        <w:t>5</w:t>
      </w:r>
      <w:r w:rsidR="00A005A9">
        <w:rPr>
          <w:color w:val="212529"/>
          <w:spacing w:val="-8"/>
          <w:kern w:val="2"/>
          <w:sz w:val="28"/>
          <w:szCs w:val="28"/>
        </w:rPr>
        <w:t>.9</w:t>
      </w:r>
      <w:r w:rsidR="00A32DCE">
        <w:rPr>
          <w:color w:val="212529"/>
          <w:spacing w:val="-8"/>
          <w:kern w:val="2"/>
          <w:sz w:val="28"/>
          <w:szCs w:val="28"/>
        </w:rPr>
        <w:t>. Датой приемки оказанной услуги считается дата размещения в единой информационной системе в сфере закупок документа о приемке, подписанного ЗАКАЗЧИКОМ.</w:t>
      </w:r>
    </w:p>
    <w:p w:rsidR="00A32DCE" w:rsidRPr="00B02DBE" w:rsidRDefault="00903DF9" w:rsidP="00A32DCE">
      <w:pPr>
        <w:pStyle w:val="15"/>
        <w:tabs>
          <w:tab w:val="left" w:pos="993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A32DCE">
        <w:rPr>
          <w:rFonts w:ascii="Times New Roman" w:hAnsi="Times New Roman"/>
          <w:sz w:val="28"/>
          <w:szCs w:val="28"/>
        </w:rPr>
        <w:t>.1</w:t>
      </w:r>
      <w:r w:rsidR="00A005A9">
        <w:rPr>
          <w:rFonts w:ascii="Times New Roman" w:hAnsi="Times New Roman"/>
          <w:sz w:val="28"/>
          <w:szCs w:val="28"/>
        </w:rPr>
        <w:t>0</w:t>
      </w:r>
      <w:r w:rsidR="00A32DCE" w:rsidRPr="00B02DBE">
        <w:rPr>
          <w:rFonts w:ascii="Times New Roman" w:hAnsi="Times New Roman"/>
          <w:sz w:val="28"/>
          <w:szCs w:val="28"/>
        </w:rPr>
        <w:t>. ЗАКАЗЧИК вправе не отказывать в приемке результатов оказанных услуг в случае выявления несоответствия этих результатов условиям Контракта, если выявленное несоответствие не препятствует приемке результатов оказанных услуг и устранено ИСПОЛНИТЕЛЕМ.</w:t>
      </w:r>
    </w:p>
    <w:p w:rsidR="00A32DCE" w:rsidRPr="00B02DBE" w:rsidRDefault="00903DF9" w:rsidP="00A32DCE">
      <w:pPr>
        <w:pStyle w:val="15"/>
        <w:tabs>
          <w:tab w:val="left" w:pos="993"/>
        </w:tabs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A32DCE">
        <w:rPr>
          <w:rFonts w:ascii="Times New Roman" w:hAnsi="Times New Roman"/>
          <w:sz w:val="28"/>
          <w:szCs w:val="28"/>
        </w:rPr>
        <w:t>.1</w:t>
      </w:r>
      <w:r w:rsidR="00A005A9">
        <w:rPr>
          <w:rFonts w:ascii="Times New Roman" w:hAnsi="Times New Roman"/>
          <w:sz w:val="28"/>
          <w:szCs w:val="28"/>
        </w:rPr>
        <w:t>1</w:t>
      </w:r>
      <w:r w:rsidR="00A32DCE" w:rsidRPr="00B02DBE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="00A32DCE" w:rsidRPr="00B02DBE">
        <w:rPr>
          <w:rFonts w:ascii="Times New Roman" w:hAnsi="Times New Roman"/>
          <w:sz w:val="28"/>
          <w:szCs w:val="28"/>
        </w:rPr>
        <w:t xml:space="preserve">Порядок проведения экспертизы и приемки оказанных услуг осуществляется в соответствии с постановлением администрации города Владивостока от 15.12.2017 № 3027 «Об утверждении Порядка проведения </w:t>
      </w:r>
      <w:r w:rsidR="00A32DCE" w:rsidRPr="00B02DBE">
        <w:rPr>
          <w:rFonts w:ascii="Times New Roman" w:hAnsi="Times New Roman"/>
          <w:sz w:val="28"/>
          <w:szCs w:val="28"/>
        </w:rPr>
        <w:lastRenderedPageBreak/>
        <w:t>экспертизы и приемки поставленных товаров, выполненных работ, оказанных услуг по муниципальным контрактам, заключенным для нужд органов администрации города Владивостока, а также отдельных этапов поставки товара, выполнения работы, оказания услуги, предусмотренных муниципальным контрактом».</w:t>
      </w:r>
      <w:proofErr w:type="gramEnd"/>
    </w:p>
    <w:p w:rsidR="00A32DCE" w:rsidRPr="009B00B4" w:rsidRDefault="00903DF9" w:rsidP="00A32DCE">
      <w:pPr>
        <w:widowControl w:val="0"/>
        <w:tabs>
          <w:tab w:val="left" w:pos="0"/>
        </w:tabs>
        <w:spacing w:before="240" w:after="24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A32DCE" w:rsidRPr="009B00B4">
        <w:rPr>
          <w:b/>
          <w:sz w:val="28"/>
          <w:szCs w:val="28"/>
        </w:rPr>
        <w:t>. Ответственность</w:t>
      </w:r>
      <w:r w:rsidR="00A32DCE" w:rsidRPr="009B00B4">
        <w:rPr>
          <w:b/>
          <w:color w:val="FFFFFF"/>
          <w:sz w:val="28"/>
          <w:szCs w:val="28"/>
        </w:rPr>
        <w:t xml:space="preserve"> </w:t>
      </w:r>
      <w:r w:rsidR="00A32DCE" w:rsidRPr="009B00B4">
        <w:rPr>
          <w:b/>
          <w:sz w:val="28"/>
          <w:szCs w:val="28"/>
        </w:rPr>
        <w:t>сторон</w:t>
      </w:r>
    </w:p>
    <w:p w:rsidR="00A32DCE" w:rsidRPr="009B00B4" w:rsidRDefault="00903DF9" w:rsidP="00A32DCE">
      <w:pPr>
        <w:widowControl w:val="0"/>
        <w:tabs>
          <w:tab w:val="left" w:pos="1134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.1. Стороны несут ответственность за просрочку исполнения обязательств, предусмотренных Контрактом, а также в иных случаях неисполнения или ненадлежащего исполнения обязательств по Контракту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в соответствии с действующим законодательством Российской Федерации.</w:t>
      </w:r>
    </w:p>
    <w:p w:rsidR="00A32DCE" w:rsidRPr="009B00B4" w:rsidRDefault="00903DF9" w:rsidP="00A32DCE">
      <w:pPr>
        <w:widowControl w:val="0"/>
        <w:tabs>
          <w:tab w:val="left" w:pos="-1100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.2. Неустойка (пеня, штрафы) по Контракту выплачивается только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на основании обоснованного письменного требования Стороны.</w:t>
      </w:r>
    </w:p>
    <w:p w:rsidR="00A32DCE" w:rsidRPr="009B00B4" w:rsidRDefault="00903DF9" w:rsidP="00A32DCE">
      <w:pPr>
        <w:widowControl w:val="0"/>
        <w:tabs>
          <w:tab w:val="left" w:pos="-1100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.3. Ответственность ЗАКАЗЧИКА:</w:t>
      </w:r>
    </w:p>
    <w:p w:rsidR="00A32DCE" w:rsidRPr="009B00B4" w:rsidRDefault="00903DF9" w:rsidP="00A32DCE">
      <w:pPr>
        <w:widowControl w:val="0"/>
        <w:tabs>
          <w:tab w:val="left" w:pos="-110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.3.1.</w:t>
      </w:r>
      <w:r w:rsidR="00A32DCE" w:rsidRPr="009B00B4">
        <w:rPr>
          <w:rFonts w:ascii="Courier New" w:hAnsi="Courier New"/>
          <w:sz w:val="28"/>
          <w:szCs w:val="28"/>
        </w:rPr>
        <w:t xml:space="preserve"> </w:t>
      </w:r>
      <w:proofErr w:type="gramStart"/>
      <w:r w:rsidR="00A32DCE" w:rsidRPr="009B00B4">
        <w:rPr>
          <w:sz w:val="28"/>
          <w:szCs w:val="28"/>
        </w:rPr>
        <w:t xml:space="preserve">В случае просрочки исполнения ЗАКАЗЧИКОМ обязательств, предусмотренных Контрактом, ИСПОЛНИТЕЛЬ вправе требовать уплату пени в размере 1/300 действующей на день уплаты </w:t>
      </w:r>
      <w:r w:rsidR="00A32DCE" w:rsidRPr="009B00B4">
        <w:rPr>
          <w:rFonts w:eastAsia="Calibri"/>
          <w:bCs/>
          <w:sz w:val="28"/>
          <w:szCs w:val="28"/>
        </w:rPr>
        <w:t>пеней ключевой ставки</w:t>
      </w:r>
      <w:r w:rsidR="00A32DCE" w:rsidRPr="009B00B4">
        <w:rPr>
          <w:sz w:val="28"/>
          <w:szCs w:val="28"/>
        </w:rPr>
        <w:t xml:space="preserve"> Центрального банка Российской Федерации от не уплаченной в срок суммы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за каждый день просрочки исполнения обязательств, начиная со дня, следующего после дня истечения установленного Контрактом срока исполнения обязательств.</w:t>
      </w:r>
      <w:proofErr w:type="gramEnd"/>
    </w:p>
    <w:p w:rsidR="00A32DCE" w:rsidRPr="009B00B4" w:rsidRDefault="00903DF9" w:rsidP="00A32DCE">
      <w:pPr>
        <w:widowControl w:val="0"/>
        <w:tabs>
          <w:tab w:val="left" w:pos="-1100"/>
          <w:tab w:val="left" w:pos="851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.3.2. За каждый факт неисполнения ЗАКАЗЧИКОМ обязательств, предусмотренных Контрактом,</w:t>
      </w:r>
      <w:r w:rsidR="00A32DCE" w:rsidRPr="009B00B4">
        <w:rPr>
          <w:rFonts w:ascii="Courier New" w:hAnsi="Courier New"/>
          <w:szCs w:val="20"/>
        </w:rPr>
        <w:t xml:space="preserve"> </w:t>
      </w:r>
      <w:r w:rsidR="00A32DCE" w:rsidRPr="009B00B4">
        <w:rPr>
          <w:sz w:val="28"/>
          <w:szCs w:val="28"/>
        </w:rPr>
        <w:t xml:space="preserve">за исключением просрочки исполнения обязательств, ИСПОЛНИТЕЛЬ вправе требовать уплату штрафа в порядке, установленном Постановлением Правительства Российской Федерации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от 30.08.2017 № 1042, в размере </w:t>
      </w:r>
      <w:r w:rsidR="00A32DCE" w:rsidRPr="00976D55">
        <w:rPr>
          <w:b/>
          <w:sz w:val="28"/>
          <w:szCs w:val="28"/>
        </w:rPr>
        <w:t>1 000,00</w:t>
      </w:r>
      <w:r w:rsidR="00A32DCE" w:rsidRPr="009B00B4">
        <w:rPr>
          <w:sz w:val="28"/>
          <w:szCs w:val="28"/>
        </w:rPr>
        <w:t xml:space="preserve"> рублей (</w:t>
      </w:r>
      <w:r w:rsidR="00A32DCE" w:rsidRPr="00976D55">
        <w:rPr>
          <w:b/>
          <w:sz w:val="28"/>
          <w:szCs w:val="28"/>
        </w:rPr>
        <w:t>одна тысяча</w:t>
      </w:r>
      <w:r w:rsidR="00A32DCE" w:rsidRPr="009B00B4">
        <w:rPr>
          <w:sz w:val="28"/>
          <w:szCs w:val="28"/>
        </w:rPr>
        <w:t xml:space="preserve"> руб. </w:t>
      </w:r>
      <w:r w:rsidR="00A32DCE" w:rsidRPr="00976D55">
        <w:rPr>
          <w:b/>
          <w:sz w:val="28"/>
          <w:szCs w:val="28"/>
        </w:rPr>
        <w:t>00</w:t>
      </w:r>
      <w:r w:rsidR="00A32DCE" w:rsidRPr="009B00B4">
        <w:rPr>
          <w:sz w:val="28"/>
          <w:szCs w:val="28"/>
        </w:rPr>
        <w:t xml:space="preserve"> коп.).</w:t>
      </w:r>
    </w:p>
    <w:p w:rsidR="00A32DCE" w:rsidRPr="009B00B4" w:rsidRDefault="00903DF9" w:rsidP="00A32DCE">
      <w:pPr>
        <w:widowControl w:val="0"/>
        <w:tabs>
          <w:tab w:val="left" w:pos="-1100"/>
          <w:tab w:val="left" w:pos="851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.3.3. 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</w:p>
    <w:p w:rsidR="00A32DCE" w:rsidRPr="009B00B4" w:rsidRDefault="00903DF9" w:rsidP="00A32DCE">
      <w:pPr>
        <w:widowControl w:val="0"/>
        <w:tabs>
          <w:tab w:val="left" w:pos="-1100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.4. Ответственность ИСПОЛНИТЕЛЯ:</w:t>
      </w:r>
    </w:p>
    <w:p w:rsidR="00A32DCE" w:rsidRPr="009B00B4" w:rsidRDefault="00903DF9" w:rsidP="00A32DCE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.4.1. В случае просрочки исполнения ИСПОЛНИТЕЛЕМ обязательств, предусмотренных Контрактом, ЗАКАЗЧИК обязан потребовать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от ИСПОЛНИТЕЛЯ уплату пени. </w:t>
      </w:r>
      <w:proofErr w:type="gramStart"/>
      <w:r w:rsidR="00A32DCE" w:rsidRPr="009B00B4">
        <w:rPr>
          <w:sz w:val="28"/>
          <w:szCs w:val="28"/>
        </w:rPr>
        <w:t>Пеня начисляется за каждый день просрочки исполнения исполнителем обязательства, предусмотренного контрактом, начиная со дня, следующего после дня истечения установленного контрактом срока исполнения обязательства, и устанавливается контрактом в размере, одной трехсотой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объему обязательств, предусмотренных контрактом и фактически исполненных исполнителем.</w:t>
      </w:r>
      <w:proofErr w:type="gramEnd"/>
    </w:p>
    <w:p w:rsidR="00A32DCE" w:rsidRPr="009B00B4" w:rsidRDefault="00903DF9" w:rsidP="00A32DCE">
      <w:pPr>
        <w:widowControl w:val="0"/>
        <w:tabs>
          <w:tab w:val="left" w:pos="-1100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.4.2. </w:t>
      </w:r>
      <w:proofErr w:type="gramStart"/>
      <w:r w:rsidR="00A32DCE" w:rsidRPr="009B00B4">
        <w:rPr>
          <w:sz w:val="28"/>
          <w:szCs w:val="28"/>
        </w:rPr>
        <w:t xml:space="preserve">За каждый факт неисполнения или ненадлежащего исполнения ИСПОЛНИТЕЛЕМ обязательств, предусмотренных Контрактом,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за исключением просрочки исполнения ИСПОЛНИТЕЛЕМ обязательств (в том числе гарантийного обязательства), предусмотренных Контрактом, ИСПОЛНИТЕЛЬ выплачивает ЗАКАЧИКУ штраф в порядке, установленном </w:t>
      </w:r>
      <w:r w:rsidR="00A32DCE" w:rsidRPr="009B00B4">
        <w:rPr>
          <w:sz w:val="28"/>
          <w:szCs w:val="28"/>
        </w:rPr>
        <w:lastRenderedPageBreak/>
        <w:t xml:space="preserve">Постановлением Правительства Российской Федерации от 30.08.2017 № 1042,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в размере </w:t>
      </w:r>
      <w:r w:rsidR="00A32DCE" w:rsidRPr="00FD2356">
        <w:rPr>
          <w:b/>
          <w:sz w:val="28"/>
          <w:szCs w:val="28"/>
        </w:rPr>
        <w:t>1%</w:t>
      </w:r>
      <w:r w:rsidR="00A32DCE" w:rsidRPr="009B00B4">
        <w:rPr>
          <w:sz w:val="28"/>
          <w:szCs w:val="28"/>
        </w:rPr>
        <w:t xml:space="preserve"> от цены Контракта, но не более 5 тысяч рублей и не менее 1 тысячи рублей, что составляет  _____________ рублей.</w:t>
      </w:r>
      <w:proofErr w:type="gramEnd"/>
    </w:p>
    <w:p w:rsidR="00A32DCE" w:rsidRPr="009B00B4" w:rsidRDefault="00903DF9" w:rsidP="00A32DCE">
      <w:pPr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.4.3. За каждый факт неисполнения или ненадлежащего исполнения ИСПОЛНИТЕЛЕМ, предложившим наиболее высокую цену за право заключения Контракта, обязательств, предусмотренных Контрактом,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за исключением просрочки исполнения обязательств (в том числе гарантийного обязательства), ИСПОЛНИТЕЛЬ выплачивает ЗАКАЗЧИКУ штраф, в порядке, установленном Постановлением Правительства Российской Федерации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от 30.08.2017 № 1042. В случае</w:t>
      </w:r>
      <w:proofErr w:type="gramStart"/>
      <w:r w:rsidR="00A32DCE" w:rsidRPr="009B00B4">
        <w:rPr>
          <w:sz w:val="28"/>
          <w:szCs w:val="28"/>
        </w:rPr>
        <w:t>,</w:t>
      </w:r>
      <w:proofErr w:type="gramEnd"/>
      <w:r w:rsidR="00A32DCE" w:rsidRPr="009B00B4">
        <w:rPr>
          <w:sz w:val="28"/>
          <w:szCs w:val="28"/>
        </w:rPr>
        <w:t xml:space="preserve"> </w:t>
      </w:r>
      <w:r w:rsidR="00A32DCE" w:rsidRPr="00092E55">
        <w:rPr>
          <w:sz w:val="28"/>
          <w:szCs w:val="28"/>
        </w:rPr>
        <w:t xml:space="preserve">если цена муниципального контракта </w:t>
      </w:r>
      <w:r w:rsidR="000E1BFC" w:rsidRPr="00092E55">
        <w:rPr>
          <w:sz w:val="28"/>
          <w:szCs w:val="28"/>
        </w:rPr>
        <w:br/>
      </w:r>
      <w:r w:rsidR="00A32DCE" w:rsidRPr="00092E55">
        <w:rPr>
          <w:sz w:val="28"/>
          <w:szCs w:val="28"/>
        </w:rPr>
        <w:t xml:space="preserve">не превышает начальную (максимальную) цену муниципального контракта </w:t>
      </w:r>
      <w:r w:rsidR="000E1BFC" w:rsidRPr="00092E55">
        <w:rPr>
          <w:sz w:val="28"/>
          <w:szCs w:val="28"/>
        </w:rPr>
        <w:br/>
      </w:r>
      <w:r w:rsidR="00A32DCE" w:rsidRPr="00092E55">
        <w:rPr>
          <w:sz w:val="28"/>
          <w:szCs w:val="28"/>
        </w:rPr>
        <w:t xml:space="preserve">и устанавливается в размере </w:t>
      </w:r>
      <w:r w:rsidR="00A32DCE" w:rsidRPr="0028076F">
        <w:rPr>
          <w:b/>
          <w:sz w:val="28"/>
          <w:szCs w:val="28"/>
        </w:rPr>
        <w:t>10 %</w:t>
      </w:r>
      <w:r w:rsidR="00A32DCE" w:rsidRPr="00092E55">
        <w:rPr>
          <w:sz w:val="28"/>
          <w:szCs w:val="28"/>
        </w:rPr>
        <w:t xml:space="preserve"> начальной (максимальной) цены муниципального </w:t>
      </w:r>
      <w:r w:rsidR="00A32DCE" w:rsidRPr="000C3409">
        <w:rPr>
          <w:sz w:val="28"/>
          <w:szCs w:val="28"/>
        </w:rPr>
        <w:t xml:space="preserve">контракта, что </w:t>
      </w:r>
      <w:r w:rsidR="00A32DCE" w:rsidRPr="00536B97">
        <w:rPr>
          <w:sz w:val="28"/>
          <w:szCs w:val="28"/>
        </w:rPr>
        <w:t xml:space="preserve">составляет </w:t>
      </w:r>
      <w:r w:rsidR="00536B97" w:rsidRPr="00536B97">
        <w:rPr>
          <w:b/>
          <w:sz w:val="28"/>
          <w:szCs w:val="28"/>
        </w:rPr>
        <w:t>9</w:t>
      </w:r>
      <w:r w:rsidR="00274469" w:rsidRPr="00536B97">
        <w:rPr>
          <w:b/>
          <w:sz w:val="28"/>
          <w:szCs w:val="28"/>
        </w:rPr>
        <w:t xml:space="preserve"> 000</w:t>
      </w:r>
      <w:r w:rsidR="00822BFA" w:rsidRPr="00536B97">
        <w:rPr>
          <w:b/>
          <w:sz w:val="28"/>
          <w:szCs w:val="28"/>
        </w:rPr>
        <w:t>,00</w:t>
      </w:r>
      <w:r w:rsidR="00A32DCE" w:rsidRPr="00536B97">
        <w:rPr>
          <w:sz w:val="28"/>
          <w:szCs w:val="28"/>
        </w:rPr>
        <w:t xml:space="preserve"> (</w:t>
      </w:r>
      <w:r w:rsidR="00536B97" w:rsidRPr="00536B97">
        <w:rPr>
          <w:b/>
          <w:sz w:val="28"/>
          <w:szCs w:val="28"/>
        </w:rPr>
        <w:t>девять</w:t>
      </w:r>
      <w:r w:rsidR="004A4724" w:rsidRPr="00536B97">
        <w:rPr>
          <w:b/>
          <w:sz w:val="28"/>
          <w:szCs w:val="28"/>
        </w:rPr>
        <w:t xml:space="preserve"> тысяч</w:t>
      </w:r>
      <w:r w:rsidR="00CB7174" w:rsidRPr="00536B97">
        <w:rPr>
          <w:b/>
          <w:sz w:val="28"/>
          <w:szCs w:val="28"/>
        </w:rPr>
        <w:t xml:space="preserve"> </w:t>
      </w:r>
      <w:r w:rsidR="00092E55" w:rsidRPr="00536B97">
        <w:rPr>
          <w:b/>
          <w:sz w:val="28"/>
          <w:szCs w:val="28"/>
        </w:rPr>
        <w:t xml:space="preserve"> </w:t>
      </w:r>
      <w:r w:rsidR="008248B8" w:rsidRPr="00536B97">
        <w:rPr>
          <w:b/>
          <w:sz w:val="28"/>
          <w:szCs w:val="28"/>
        </w:rPr>
        <w:t xml:space="preserve"> рублей</w:t>
      </w:r>
      <w:r w:rsidR="0090334F" w:rsidRPr="000C3409">
        <w:rPr>
          <w:b/>
          <w:sz w:val="28"/>
          <w:szCs w:val="28"/>
        </w:rPr>
        <w:t xml:space="preserve"> 00</w:t>
      </w:r>
      <w:r w:rsidR="00996D98" w:rsidRPr="000C3409">
        <w:rPr>
          <w:b/>
          <w:sz w:val="28"/>
          <w:szCs w:val="28"/>
        </w:rPr>
        <w:t xml:space="preserve"> копеек</w:t>
      </w:r>
      <w:r w:rsidR="0090334F" w:rsidRPr="000C3409">
        <w:rPr>
          <w:sz w:val="28"/>
          <w:szCs w:val="28"/>
        </w:rPr>
        <w:t>).</w:t>
      </w:r>
      <w:r w:rsidR="00A32DCE" w:rsidRPr="000C3409">
        <w:rPr>
          <w:sz w:val="28"/>
          <w:szCs w:val="28"/>
        </w:rPr>
        <w:t xml:space="preserve"> В случае</w:t>
      </w:r>
      <w:proofErr w:type="gramStart"/>
      <w:r w:rsidR="00A32DCE" w:rsidRPr="000C3409">
        <w:rPr>
          <w:sz w:val="28"/>
          <w:szCs w:val="28"/>
        </w:rPr>
        <w:t>,</w:t>
      </w:r>
      <w:proofErr w:type="gramEnd"/>
      <w:r w:rsidR="00A32DCE" w:rsidRPr="000C3409">
        <w:rPr>
          <w:sz w:val="28"/>
          <w:szCs w:val="28"/>
        </w:rPr>
        <w:t xml:space="preserve"> если цена муниципального контракта превышает начальную</w:t>
      </w:r>
      <w:r w:rsidR="00A32DCE" w:rsidRPr="00274469">
        <w:rPr>
          <w:sz w:val="28"/>
          <w:szCs w:val="28"/>
        </w:rPr>
        <w:t xml:space="preserve"> (максимальную) цену контракта: 10 процентов цены муниципального контракта, если цена</w:t>
      </w:r>
      <w:r w:rsidR="00A32DCE" w:rsidRPr="00092E55">
        <w:rPr>
          <w:sz w:val="28"/>
          <w:szCs w:val="28"/>
        </w:rPr>
        <w:t xml:space="preserve"> муниципального контракта </w:t>
      </w:r>
      <w:r w:rsidR="000E1BFC" w:rsidRPr="00092E55">
        <w:rPr>
          <w:sz w:val="28"/>
          <w:szCs w:val="28"/>
        </w:rPr>
        <w:br/>
      </w:r>
      <w:r w:rsidR="00A32DCE" w:rsidRPr="00092E55">
        <w:rPr>
          <w:sz w:val="28"/>
          <w:szCs w:val="28"/>
        </w:rPr>
        <w:t>не превышает 3 млн. рублей; 5 процентов цены муниципального контракта, если цена муниципального контракта составляет от</w:t>
      </w:r>
      <w:r w:rsidR="00A32DCE" w:rsidRPr="009B00B4">
        <w:rPr>
          <w:sz w:val="28"/>
          <w:szCs w:val="28"/>
        </w:rPr>
        <w:t xml:space="preserve"> 3 млн. рублей до 50 млн. рублей (включительно); 1 процент цены муниципального контракта, если цена контракта составляет от 50 млн. рублей до 100 млн. рублей (включительно).</w:t>
      </w:r>
    </w:p>
    <w:p w:rsidR="00A32DCE" w:rsidRPr="009B00B4" w:rsidRDefault="00903DF9" w:rsidP="00A32DCE">
      <w:pPr>
        <w:widowControl w:val="0"/>
        <w:tabs>
          <w:tab w:val="left" w:pos="-1100"/>
          <w:tab w:val="left" w:pos="851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.4.4. За каждый факт неисполнения или ненадлежащего исполнения ИСПОЛНИТЕЛЕМ обязательства, предусмотренного Контрактом, которое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не имеет стоимостного выражения, размер штрафа устанавливается</w:t>
      </w:r>
      <w:r w:rsidR="00A32DCE" w:rsidRPr="009B00B4">
        <w:rPr>
          <w:rFonts w:ascii="Courier New" w:hAnsi="Courier New"/>
          <w:szCs w:val="20"/>
        </w:rPr>
        <w:t xml:space="preserve"> </w:t>
      </w:r>
      <w:r w:rsidR="00A32DCE" w:rsidRPr="009B00B4">
        <w:rPr>
          <w:sz w:val="28"/>
          <w:szCs w:val="28"/>
        </w:rPr>
        <w:t xml:space="preserve">в порядке, установленном Постановлением Правительства Российской Федерации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от 30.08.2017 № 1042, в размере </w:t>
      </w:r>
      <w:r w:rsidR="00A32DCE" w:rsidRPr="00FD2356">
        <w:rPr>
          <w:b/>
          <w:sz w:val="28"/>
          <w:szCs w:val="28"/>
        </w:rPr>
        <w:t>1000,00</w:t>
      </w:r>
      <w:r w:rsidR="00A32DCE" w:rsidRPr="009B00B4">
        <w:rPr>
          <w:sz w:val="28"/>
          <w:szCs w:val="28"/>
        </w:rPr>
        <w:t xml:space="preserve"> рублей (одна тысяча руб. 00 коп.).</w:t>
      </w:r>
    </w:p>
    <w:p w:rsidR="00A32DCE" w:rsidRPr="009B00B4" w:rsidRDefault="00903DF9" w:rsidP="00A32DCE">
      <w:pPr>
        <w:widowControl w:val="0"/>
        <w:tabs>
          <w:tab w:val="left" w:pos="-1100"/>
          <w:tab w:val="left" w:pos="851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.4.5. Общая сумма начисленных штрафов за неисполнение или ненадлежащее исполнение ИСПОЛНИТЕЛЕМ обязательств, предусмотренных контрактом, не может превышать цену Контракта.</w:t>
      </w:r>
    </w:p>
    <w:p w:rsidR="00A32DCE" w:rsidRPr="009B00B4" w:rsidRDefault="00903DF9" w:rsidP="00A32DCE">
      <w:pPr>
        <w:widowControl w:val="0"/>
        <w:tabs>
          <w:tab w:val="left" w:pos="-1100"/>
          <w:tab w:val="left" w:pos="851"/>
        </w:tabs>
        <w:ind w:firstLine="550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.5. 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</w:p>
    <w:p w:rsidR="00A32DCE" w:rsidRPr="009B00B4" w:rsidRDefault="00903DF9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>.6. Уплата пени и штрафов не освобождают Стороны от исполнения обязательств по Контракту.</w:t>
      </w:r>
    </w:p>
    <w:p w:rsidR="00A32DCE" w:rsidRDefault="00903DF9" w:rsidP="00A32DCE">
      <w:pPr>
        <w:widowControl w:val="0"/>
        <w:tabs>
          <w:tab w:val="left" w:pos="-66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 w:rsidRPr="009B00B4">
        <w:rPr>
          <w:sz w:val="28"/>
          <w:szCs w:val="28"/>
        </w:rPr>
        <w:t xml:space="preserve">.7. В случае неисполнения или ненадлежащего исполнения обязательств, предусмотренных Контрактом, ЗАКАЗЧИК производит оплату по Контракту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за вычетом соответствующего размера пени и штрафа. При этом оплата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по Контракту осуществляется на основании </w:t>
      </w:r>
      <w:r w:rsidR="002847A7">
        <w:rPr>
          <w:sz w:val="28"/>
          <w:szCs w:val="28"/>
        </w:rPr>
        <w:t>документа о приемке</w:t>
      </w:r>
      <w:r w:rsidR="00A32DCE" w:rsidRPr="009B00B4">
        <w:rPr>
          <w:sz w:val="28"/>
          <w:szCs w:val="28"/>
        </w:rPr>
        <w:t xml:space="preserve">, в котором указываются: сумма, подлежащая оплате в соответствии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 xml:space="preserve">с условиями заключенного Контракта; размер пени, подлежащий взысканию; основания применения и порядок расчета пени; размер штрафа, подлежащий взысканию, итоговая сумма, подлежащая оплате ИСПОЛНИТЕЛЮ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по Контракту.</w:t>
      </w:r>
    </w:p>
    <w:p w:rsidR="00A32DCE" w:rsidRPr="009B00B4" w:rsidRDefault="00903DF9" w:rsidP="00A32DCE">
      <w:pPr>
        <w:widowControl w:val="0"/>
        <w:tabs>
          <w:tab w:val="left" w:pos="-66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A32DCE">
        <w:rPr>
          <w:sz w:val="28"/>
          <w:szCs w:val="28"/>
        </w:rPr>
        <w:t xml:space="preserve">.8. В случае неисполнения ИСПОЛНИТЕЛЕМ требований об уплате </w:t>
      </w:r>
      <w:r w:rsidR="00A32DCE">
        <w:rPr>
          <w:sz w:val="28"/>
          <w:szCs w:val="28"/>
        </w:rPr>
        <w:lastRenderedPageBreak/>
        <w:t xml:space="preserve">неустоек (штрафов, пеней), предъявленных ЗАКАЗЧИКОМ в соответствии </w:t>
      </w:r>
      <w:r w:rsidR="000E1BFC">
        <w:rPr>
          <w:sz w:val="28"/>
          <w:szCs w:val="28"/>
        </w:rPr>
        <w:br/>
      </w:r>
      <w:r w:rsidR="00A32DCE">
        <w:rPr>
          <w:sz w:val="28"/>
          <w:szCs w:val="28"/>
        </w:rPr>
        <w:t>с Федеральным законом № 44-ФЗ, ЗАКАЗЧИК удерживает сумму неисполненных требований из суммы, подлежащей оплате ИСПОЛНИТЕЛЮ.</w:t>
      </w:r>
    </w:p>
    <w:p w:rsidR="009A0E65" w:rsidRPr="0090334F" w:rsidRDefault="00903DF9" w:rsidP="009A0E65">
      <w:pPr>
        <w:ind w:firstLine="567"/>
        <w:rPr>
          <w:sz w:val="28"/>
          <w:szCs w:val="28"/>
        </w:rPr>
      </w:pPr>
      <w:r w:rsidRPr="009A0E65">
        <w:rPr>
          <w:color w:val="000000"/>
          <w:sz w:val="28"/>
          <w:szCs w:val="28"/>
        </w:rPr>
        <w:t>6</w:t>
      </w:r>
      <w:r w:rsidR="0090334F" w:rsidRPr="009A0E65">
        <w:rPr>
          <w:color w:val="000000"/>
          <w:sz w:val="28"/>
          <w:szCs w:val="28"/>
        </w:rPr>
        <w:t xml:space="preserve">.9. </w:t>
      </w:r>
      <w:r w:rsidR="009A0E65" w:rsidRPr="0090334F">
        <w:rPr>
          <w:snapToGrid w:val="0"/>
          <w:sz w:val="28"/>
          <w:szCs w:val="28"/>
        </w:rPr>
        <w:t xml:space="preserve">Обеспечение имущественной ответственности </w:t>
      </w:r>
      <w:r w:rsidR="009A0E65">
        <w:rPr>
          <w:snapToGrid w:val="0"/>
          <w:sz w:val="28"/>
          <w:szCs w:val="28"/>
        </w:rPr>
        <w:t>при осуществлении оценочной деятельности</w:t>
      </w:r>
      <w:r w:rsidR="009A0E65" w:rsidRPr="0090334F">
        <w:rPr>
          <w:snapToGrid w:val="0"/>
          <w:sz w:val="28"/>
          <w:szCs w:val="28"/>
        </w:rPr>
        <w:t xml:space="preserve"> производится в соответствии с положениями ст. 24.6 Федерального закона от 29.07.1998 № 135-ФЗ «Об оценочной деятельности </w:t>
      </w:r>
      <w:r w:rsidR="000E1BFC">
        <w:rPr>
          <w:snapToGrid w:val="0"/>
          <w:sz w:val="28"/>
          <w:szCs w:val="28"/>
        </w:rPr>
        <w:br/>
      </w:r>
      <w:r w:rsidR="009A0E65" w:rsidRPr="0090334F">
        <w:rPr>
          <w:snapToGrid w:val="0"/>
          <w:sz w:val="28"/>
          <w:szCs w:val="28"/>
        </w:rPr>
        <w:t>в Российской Федерации».</w:t>
      </w:r>
    </w:p>
    <w:p w:rsidR="0090334F" w:rsidRPr="0090334F" w:rsidRDefault="00903DF9" w:rsidP="0090334F">
      <w:pPr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90334F" w:rsidRPr="0090334F">
        <w:rPr>
          <w:sz w:val="28"/>
          <w:szCs w:val="28"/>
        </w:rPr>
        <w:t>.</w:t>
      </w:r>
      <w:r w:rsidR="0090334F">
        <w:rPr>
          <w:sz w:val="28"/>
          <w:szCs w:val="28"/>
        </w:rPr>
        <w:t>10</w:t>
      </w:r>
      <w:r w:rsidR="0090334F" w:rsidRPr="0090334F">
        <w:rPr>
          <w:sz w:val="28"/>
          <w:szCs w:val="28"/>
        </w:rPr>
        <w:t>. Ответственность ИСПОЛНИТЕЛЯ наступает в случае установления вступившим в законную силу решением суда или признания страховщиком факта причинения ущерба действиями (бездействием) оценщика.</w:t>
      </w:r>
    </w:p>
    <w:p w:rsidR="0090334F" w:rsidRPr="0090334F" w:rsidRDefault="00903DF9" w:rsidP="0090334F">
      <w:pPr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90334F" w:rsidRPr="0090334F">
        <w:rPr>
          <w:sz w:val="28"/>
          <w:szCs w:val="28"/>
        </w:rPr>
        <w:t>.1</w:t>
      </w:r>
      <w:r w:rsidR="0090334F">
        <w:rPr>
          <w:sz w:val="28"/>
          <w:szCs w:val="28"/>
        </w:rPr>
        <w:t>1</w:t>
      </w:r>
      <w:r w:rsidR="0090334F" w:rsidRPr="0090334F">
        <w:rPr>
          <w:sz w:val="28"/>
          <w:szCs w:val="28"/>
        </w:rPr>
        <w:t xml:space="preserve">. ИСПОЛНИТЕЛЬ несет ответственность за достоверность </w:t>
      </w:r>
      <w:r w:rsidR="000E1BFC">
        <w:rPr>
          <w:sz w:val="28"/>
          <w:szCs w:val="28"/>
        </w:rPr>
        <w:br/>
      </w:r>
      <w:r w:rsidR="0090334F" w:rsidRPr="0090334F">
        <w:rPr>
          <w:sz w:val="28"/>
          <w:szCs w:val="28"/>
        </w:rPr>
        <w:t xml:space="preserve">и соответствие законодательству Российской Федерации сведений, указанных </w:t>
      </w:r>
      <w:r w:rsidR="000E1BFC">
        <w:rPr>
          <w:sz w:val="28"/>
          <w:szCs w:val="28"/>
        </w:rPr>
        <w:br/>
      </w:r>
      <w:r w:rsidR="0090334F" w:rsidRPr="0090334F">
        <w:rPr>
          <w:sz w:val="28"/>
          <w:szCs w:val="28"/>
        </w:rPr>
        <w:t>в отчетах об оценке.</w:t>
      </w:r>
    </w:p>
    <w:p w:rsidR="0090334F" w:rsidRDefault="00903DF9" w:rsidP="0090334F">
      <w:pPr>
        <w:ind w:firstLine="567"/>
        <w:rPr>
          <w:sz w:val="28"/>
          <w:szCs w:val="28"/>
        </w:rPr>
      </w:pPr>
      <w:r>
        <w:rPr>
          <w:sz w:val="28"/>
          <w:szCs w:val="28"/>
        </w:rPr>
        <w:t>6</w:t>
      </w:r>
      <w:r w:rsidR="0090334F" w:rsidRPr="0090334F">
        <w:rPr>
          <w:sz w:val="28"/>
          <w:szCs w:val="28"/>
        </w:rPr>
        <w:t>.1</w:t>
      </w:r>
      <w:r w:rsidR="0090334F">
        <w:rPr>
          <w:sz w:val="28"/>
          <w:szCs w:val="28"/>
        </w:rPr>
        <w:t>2</w:t>
      </w:r>
      <w:r w:rsidR="0090334F" w:rsidRPr="0090334F">
        <w:rPr>
          <w:sz w:val="28"/>
          <w:szCs w:val="28"/>
        </w:rPr>
        <w:t>. ИСПОЛНИТЕЛЬ обязуется соблюдать положения статьи 16 Федерального закона от 29.07.1998 № 135-ФЗ «Об оценочной деятельности в Российской Федерации».</w:t>
      </w:r>
    </w:p>
    <w:p w:rsidR="0090334F" w:rsidRDefault="0090334F" w:rsidP="0090334F">
      <w:pPr>
        <w:ind w:firstLine="567"/>
        <w:rPr>
          <w:sz w:val="28"/>
          <w:szCs w:val="28"/>
        </w:rPr>
      </w:pPr>
    </w:p>
    <w:p w:rsidR="00C23516" w:rsidRDefault="00903DF9" w:rsidP="00C23516">
      <w:pPr>
        <w:spacing w:before="240" w:after="200" w:line="276" w:lineRule="auto"/>
        <w:ind w:left="644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="00C23516">
        <w:rPr>
          <w:b/>
          <w:sz w:val="28"/>
          <w:szCs w:val="28"/>
        </w:rPr>
        <w:t xml:space="preserve">. </w:t>
      </w:r>
      <w:r w:rsidR="00C23516" w:rsidRPr="00C23516">
        <w:rPr>
          <w:b/>
          <w:sz w:val="28"/>
          <w:szCs w:val="28"/>
        </w:rPr>
        <w:t>Сведения об оценщиках и страховании</w:t>
      </w:r>
    </w:p>
    <w:p w:rsidR="00C23516" w:rsidRPr="00C23516" w:rsidRDefault="00903DF9" w:rsidP="00C23516">
      <w:pPr>
        <w:autoSpaceDE w:val="0"/>
        <w:autoSpaceDN w:val="0"/>
        <w:adjustRightInd w:val="0"/>
        <w:ind w:firstLine="540"/>
        <w:rPr>
          <w:sz w:val="28"/>
          <w:szCs w:val="28"/>
        </w:rPr>
      </w:pPr>
      <w:r>
        <w:rPr>
          <w:sz w:val="28"/>
          <w:szCs w:val="28"/>
        </w:rPr>
        <w:t>7</w:t>
      </w:r>
      <w:r w:rsidR="00C23516" w:rsidRPr="00C23516">
        <w:rPr>
          <w:sz w:val="28"/>
          <w:szCs w:val="28"/>
        </w:rPr>
        <w:t>.1. Наименование саморегулируемой организации оценщиков, членом которой является оценщи</w:t>
      </w:r>
      <w:proofErr w:type="gramStart"/>
      <w:r w:rsidR="00C23516" w:rsidRPr="00C23516">
        <w:rPr>
          <w:sz w:val="28"/>
          <w:szCs w:val="28"/>
        </w:rPr>
        <w:t>к(</w:t>
      </w:r>
      <w:proofErr w:type="spellStart"/>
      <w:proofErr w:type="gramEnd"/>
      <w:r w:rsidR="00C23516" w:rsidRPr="00C23516">
        <w:rPr>
          <w:sz w:val="28"/>
          <w:szCs w:val="28"/>
        </w:rPr>
        <w:t>щики</w:t>
      </w:r>
      <w:proofErr w:type="spellEnd"/>
      <w:r w:rsidR="00C23516" w:rsidRPr="00C23516">
        <w:rPr>
          <w:sz w:val="28"/>
          <w:szCs w:val="28"/>
        </w:rPr>
        <w:t>), и место нахождения этой организации: ____________________________________________________________________</w:t>
      </w:r>
    </w:p>
    <w:p w:rsidR="00C23516" w:rsidRPr="00C23516" w:rsidRDefault="00903DF9" w:rsidP="00C23516">
      <w:pPr>
        <w:autoSpaceDE w:val="0"/>
        <w:autoSpaceDN w:val="0"/>
        <w:adjustRightInd w:val="0"/>
        <w:ind w:firstLine="540"/>
        <w:rPr>
          <w:sz w:val="28"/>
          <w:szCs w:val="28"/>
        </w:rPr>
      </w:pPr>
      <w:r>
        <w:rPr>
          <w:sz w:val="28"/>
          <w:szCs w:val="28"/>
        </w:rPr>
        <w:t>7</w:t>
      </w:r>
      <w:r w:rsidR="00C23516" w:rsidRPr="00C23516">
        <w:rPr>
          <w:sz w:val="28"/>
          <w:szCs w:val="28"/>
        </w:rPr>
        <w:t xml:space="preserve">.2. Стандарты оценочной деятельности, которые будут применяться при проведении оценки при исполнении Контракта: </w:t>
      </w:r>
    </w:p>
    <w:p w:rsidR="00C23516" w:rsidRPr="00C23516" w:rsidRDefault="00C23516" w:rsidP="00C23516">
      <w:pPr>
        <w:widowControl w:val="0"/>
        <w:tabs>
          <w:tab w:val="num" w:pos="-1418"/>
        </w:tabs>
        <w:rPr>
          <w:sz w:val="28"/>
          <w:szCs w:val="28"/>
        </w:rPr>
      </w:pPr>
      <w:r w:rsidRPr="00C23516">
        <w:rPr>
          <w:sz w:val="28"/>
          <w:szCs w:val="28"/>
        </w:rPr>
        <w:tab/>
        <w:t>- Федеральный закон от 29.07.1998 № 135-ФЗ «Об оценочной деятельности в Российской Федерации»;</w:t>
      </w:r>
    </w:p>
    <w:p w:rsidR="004B53F6" w:rsidRPr="004B53F6" w:rsidRDefault="00C23516" w:rsidP="004B53F6">
      <w:pPr>
        <w:widowControl w:val="0"/>
        <w:tabs>
          <w:tab w:val="num" w:pos="-1418"/>
        </w:tabs>
        <w:rPr>
          <w:sz w:val="28"/>
          <w:szCs w:val="28"/>
        </w:rPr>
      </w:pPr>
      <w:r w:rsidRPr="00C23516">
        <w:rPr>
          <w:sz w:val="28"/>
          <w:szCs w:val="28"/>
        </w:rPr>
        <w:tab/>
        <w:t xml:space="preserve">- </w:t>
      </w:r>
      <w:r w:rsidR="004B53F6" w:rsidRPr="004B53F6">
        <w:rPr>
          <w:sz w:val="28"/>
          <w:szCs w:val="28"/>
        </w:rPr>
        <w:t>Федеральн</w:t>
      </w:r>
      <w:r w:rsidR="004B53F6">
        <w:rPr>
          <w:sz w:val="28"/>
          <w:szCs w:val="28"/>
        </w:rPr>
        <w:t>ый</w:t>
      </w:r>
      <w:r w:rsidR="004B53F6" w:rsidRPr="004B53F6">
        <w:rPr>
          <w:sz w:val="28"/>
          <w:szCs w:val="28"/>
        </w:rPr>
        <w:t xml:space="preserve"> стандарт оценки «Структура федеральных стандартов оценки и основные понятия, используемые в федеральных стандартах оценки (ФСО I)», утвержденн</w:t>
      </w:r>
      <w:r w:rsidR="004B53F6">
        <w:rPr>
          <w:sz w:val="28"/>
          <w:szCs w:val="28"/>
        </w:rPr>
        <w:t>ый</w:t>
      </w:r>
      <w:r w:rsidR="004B53F6" w:rsidRPr="004B53F6">
        <w:rPr>
          <w:sz w:val="28"/>
          <w:szCs w:val="28"/>
        </w:rPr>
        <w:t xml:space="preserve">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4B53F6">
        <w:rPr>
          <w:sz w:val="28"/>
          <w:szCs w:val="28"/>
        </w:rPr>
        <w:t>- Федеральн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стандарт оценки «Виды стоимости (ФСО II)», утвержденн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4B53F6">
        <w:rPr>
          <w:sz w:val="28"/>
          <w:szCs w:val="28"/>
        </w:rPr>
        <w:t>- Федеральн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стандарт оценки «Процесс оценки (ФСО III)», утвержденн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4B53F6">
        <w:rPr>
          <w:sz w:val="28"/>
          <w:szCs w:val="28"/>
        </w:rPr>
        <w:t>- Федеральн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стандарт оценки «Задание на оценку (ФСО IV)», утвержденн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num" w:pos="-141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4B53F6">
        <w:rPr>
          <w:sz w:val="28"/>
          <w:szCs w:val="28"/>
        </w:rPr>
        <w:t>-  Федеральн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стандарт оценки «Подходы и методы оценки (ФСО V)», утвержденн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приказом Минэкономразвития России от 14.04.2022 № 200;</w:t>
      </w:r>
    </w:p>
    <w:p w:rsidR="004B53F6" w:rsidRDefault="004B53F6" w:rsidP="004B53F6">
      <w:pPr>
        <w:widowControl w:val="0"/>
        <w:tabs>
          <w:tab w:val="num" w:pos="-141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4B53F6">
        <w:rPr>
          <w:sz w:val="28"/>
          <w:szCs w:val="28"/>
        </w:rPr>
        <w:t>- Федеральн</w:t>
      </w:r>
      <w:r>
        <w:rPr>
          <w:sz w:val="28"/>
          <w:szCs w:val="28"/>
        </w:rPr>
        <w:t>ый</w:t>
      </w:r>
      <w:r w:rsidRPr="004B53F6">
        <w:rPr>
          <w:sz w:val="28"/>
          <w:szCs w:val="28"/>
        </w:rPr>
        <w:t xml:space="preserve"> стандарт оценки «Отчет об оценке (ФСО VI)», утвержденн</w:t>
      </w:r>
      <w:r>
        <w:rPr>
          <w:sz w:val="28"/>
          <w:szCs w:val="28"/>
        </w:rPr>
        <w:t xml:space="preserve">ый </w:t>
      </w:r>
      <w:r w:rsidRPr="004B53F6">
        <w:rPr>
          <w:sz w:val="28"/>
          <w:szCs w:val="28"/>
        </w:rPr>
        <w:t>приказом Минэкономразвития России от 14.04.2022 № 200;</w:t>
      </w:r>
      <w:r w:rsidR="00C23516" w:rsidRPr="00C23516">
        <w:rPr>
          <w:sz w:val="28"/>
          <w:szCs w:val="28"/>
        </w:rPr>
        <w:tab/>
      </w:r>
    </w:p>
    <w:p w:rsidR="00C23516" w:rsidRDefault="004B53F6" w:rsidP="004B53F6">
      <w:pPr>
        <w:widowControl w:val="0"/>
        <w:tabs>
          <w:tab w:val="num" w:pos="-1418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C23516" w:rsidRPr="00C23516">
        <w:rPr>
          <w:sz w:val="28"/>
          <w:szCs w:val="28"/>
        </w:rPr>
        <w:t>Федеральный стандарт оценки «Оценка недвижимости (ФСО №7)», утвержденн</w:t>
      </w:r>
      <w:r>
        <w:rPr>
          <w:sz w:val="28"/>
          <w:szCs w:val="28"/>
        </w:rPr>
        <w:t>ый</w:t>
      </w:r>
      <w:r w:rsidR="00C23516" w:rsidRPr="00C23516">
        <w:rPr>
          <w:sz w:val="28"/>
          <w:szCs w:val="28"/>
        </w:rPr>
        <w:t xml:space="preserve"> приказом Минэкономразвития России от 25.09. 2014 № 611;</w:t>
      </w:r>
    </w:p>
    <w:p w:rsidR="003F41E6" w:rsidRPr="00EB1106" w:rsidRDefault="003F41E6" w:rsidP="003F41E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EB1106">
        <w:rPr>
          <w:color w:val="000000"/>
          <w:sz w:val="28"/>
          <w:szCs w:val="28"/>
        </w:rPr>
        <w:t xml:space="preserve">- Приказа Минэкономразвития Российской Федерации от 04 июля 2011     № 328 «Об утверждении федерального стандарта оценки «Порядок проведения экспертизы, требования к экспертному заключению и порядку его утверждения </w:t>
      </w:r>
      <w:r w:rsidRPr="00EB1106">
        <w:rPr>
          <w:color w:val="000000"/>
          <w:sz w:val="28"/>
          <w:szCs w:val="28"/>
        </w:rPr>
        <w:lastRenderedPageBreak/>
        <w:t>(ФСО № 5)»;</w:t>
      </w:r>
    </w:p>
    <w:p w:rsidR="00C23516" w:rsidRPr="00C23516" w:rsidRDefault="00C23516" w:rsidP="00C23516">
      <w:pPr>
        <w:autoSpaceDE w:val="0"/>
        <w:autoSpaceDN w:val="0"/>
        <w:adjustRightInd w:val="0"/>
        <w:ind w:firstLine="708"/>
        <w:rPr>
          <w:sz w:val="28"/>
          <w:szCs w:val="28"/>
        </w:rPr>
      </w:pPr>
      <w:r w:rsidRPr="00C23516">
        <w:rPr>
          <w:sz w:val="28"/>
          <w:szCs w:val="28"/>
        </w:rPr>
        <w:t>- Стандарты и правила оценочной деятельности ____________, членом которой является (</w:t>
      </w:r>
      <w:proofErr w:type="spellStart"/>
      <w:r w:rsidRPr="00C23516">
        <w:rPr>
          <w:sz w:val="28"/>
          <w:szCs w:val="28"/>
        </w:rPr>
        <w:t>ются</w:t>
      </w:r>
      <w:proofErr w:type="spellEnd"/>
      <w:r w:rsidRPr="00C23516">
        <w:rPr>
          <w:sz w:val="28"/>
          <w:szCs w:val="28"/>
        </w:rPr>
        <w:t>) оценщик (</w:t>
      </w:r>
      <w:proofErr w:type="spellStart"/>
      <w:r w:rsidRPr="00C23516">
        <w:rPr>
          <w:sz w:val="28"/>
          <w:szCs w:val="28"/>
        </w:rPr>
        <w:t>щики</w:t>
      </w:r>
      <w:proofErr w:type="spellEnd"/>
      <w:r w:rsidRPr="00C23516">
        <w:rPr>
          <w:sz w:val="28"/>
          <w:szCs w:val="28"/>
        </w:rPr>
        <w:t>).</w:t>
      </w:r>
    </w:p>
    <w:p w:rsidR="00C23516" w:rsidRPr="00C23516" w:rsidRDefault="00903DF9" w:rsidP="00C23516">
      <w:pPr>
        <w:autoSpaceDE w:val="0"/>
        <w:autoSpaceDN w:val="0"/>
        <w:adjustRightInd w:val="0"/>
        <w:ind w:firstLine="539"/>
        <w:rPr>
          <w:sz w:val="28"/>
          <w:szCs w:val="28"/>
        </w:rPr>
      </w:pPr>
      <w:r>
        <w:rPr>
          <w:sz w:val="28"/>
          <w:szCs w:val="28"/>
        </w:rPr>
        <w:t>7</w:t>
      </w:r>
      <w:r w:rsidR="00C23516" w:rsidRPr="00C23516">
        <w:rPr>
          <w:sz w:val="28"/>
          <w:szCs w:val="28"/>
        </w:rPr>
        <w:t>.3. Паспортные данные оценщиков, место жительства:</w:t>
      </w:r>
    </w:p>
    <w:p w:rsidR="00C23516" w:rsidRPr="00C23516" w:rsidRDefault="00C23516" w:rsidP="00C23516">
      <w:pPr>
        <w:autoSpaceDE w:val="0"/>
        <w:autoSpaceDN w:val="0"/>
        <w:adjustRightInd w:val="0"/>
        <w:rPr>
          <w:sz w:val="28"/>
          <w:szCs w:val="28"/>
        </w:rPr>
      </w:pPr>
      <w:r w:rsidRPr="00C23516">
        <w:rPr>
          <w:sz w:val="28"/>
          <w:szCs w:val="28"/>
        </w:rPr>
        <w:t>____________________________________________, адрес: ________________</w:t>
      </w:r>
      <w:r w:rsidRPr="00C23516">
        <w:rPr>
          <w:sz w:val="28"/>
          <w:szCs w:val="28"/>
        </w:rPr>
        <w:br/>
        <w:t>_______________________________________, паспорт: ___________________, выдан _______________________________________________________________</w:t>
      </w:r>
    </w:p>
    <w:p w:rsidR="00C23516" w:rsidRPr="00C23516" w:rsidRDefault="00C23516" w:rsidP="00C23516">
      <w:pPr>
        <w:autoSpaceDE w:val="0"/>
        <w:autoSpaceDN w:val="0"/>
        <w:adjustRightInd w:val="0"/>
        <w:rPr>
          <w:sz w:val="28"/>
          <w:szCs w:val="28"/>
        </w:rPr>
      </w:pPr>
      <w:r w:rsidRPr="00C23516">
        <w:rPr>
          <w:sz w:val="28"/>
          <w:szCs w:val="28"/>
        </w:rPr>
        <w:t>____________________________________________, адрес___________________</w:t>
      </w:r>
      <w:r w:rsidRPr="00C23516">
        <w:rPr>
          <w:sz w:val="28"/>
          <w:szCs w:val="28"/>
        </w:rPr>
        <w:br/>
        <w:t>_______________________________________, паспорт: __________________, выдан _______________________________________________________________</w:t>
      </w:r>
    </w:p>
    <w:p w:rsidR="00C23516" w:rsidRPr="00C23516" w:rsidRDefault="00903DF9" w:rsidP="00C23516">
      <w:pPr>
        <w:ind w:firstLine="567"/>
        <w:rPr>
          <w:sz w:val="28"/>
          <w:szCs w:val="28"/>
        </w:rPr>
      </w:pPr>
      <w:r>
        <w:rPr>
          <w:sz w:val="28"/>
          <w:szCs w:val="28"/>
        </w:rPr>
        <w:t>7</w:t>
      </w:r>
      <w:r w:rsidR="00C23516" w:rsidRPr="00C23516">
        <w:rPr>
          <w:sz w:val="28"/>
          <w:szCs w:val="28"/>
        </w:rPr>
        <w:t>.4. Сведения о страховании:______________________________________</w:t>
      </w:r>
      <w:r w:rsidR="00C23516" w:rsidRPr="00C23516">
        <w:rPr>
          <w:sz w:val="28"/>
          <w:szCs w:val="28"/>
        </w:rPr>
        <w:br/>
        <w:t>____________________________________________________________________</w:t>
      </w:r>
    </w:p>
    <w:p w:rsidR="00A2130A" w:rsidRDefault="00A2130A" w:rsidP="00F4360C">
      <w:pPr>
        <w:widowControl w:val="0"/>
        <w:tabs>
          <w:tab w:val="left" w:pos="851"/>
          <w:tab w:val="left" w:pos="993"/>
        </w:tabs>
        <w:contextualSpacing/>
        <w:jc w:val="center"/>
        <w:rPr>
          <w:b/>
          <w:sz w:val="28"/>
          <w:szCs w:val="28"/>
        </w:rPr>
      </w:pPr>
    </w:p>
    <w:p w:rsidR="00F4360C" w:rsidRPr="009B00B4" w:rsidRDefault="00F4360C" w:rsidP="00F4360C">
      <w:pPr>
        <w:widowControl w:val="0"/>
        <w:tabs>
          <w:tab w:val="left" w:pos="851"/>
          <w:tab w:val="left" w:pos="993"/>
        </w:tabs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9B00B4">
        <w:rPr>
          <w:b/>
          <w:sz w:val="28"/>
          <w:szCs w:val="28"/>
        </w:rPr>
        <w:t>. Изменение, расторжение Контракта</w:t>
      </w:r>
    </w:p>
    <w:p w:rsidR="000A48D8" w:rsidRDefault="000A48D8" w:rsidP="00F4360C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</w:p>
    <w:p w:rsidR="00F4360C" w:rsidRPr="009B00B4" w:rsidRDefault="00F4360C" w:rsidP="00F4360C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8</w:t>
      </w:r>
      <w:r w:rsidRPr="009B00B4">
        <w:rPr>
          <w:sz w:val="28"/>
          <w:szCs w:val="28"/>
        </w:rPr>
        <w:t>.1. Ни одна из Сторон не вправе совершать действия, наносящие ущерб деловой репутации Сторон настоящего Контракта.</w:t>
      </w:r>
    </w:p>
    <w:p w:rsidR="00F4360C" w:rsidRPr="009B00B4" w:rsidRDefault="00F4360C" w:rsidP="00F4360C">
      <w:pPr>
        <w:widowControl w:val="0"/>
        <w:tabs>
          <w:tab w:val="left" w:pos="85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8</w:t>
      </w:r>
      <w:r w:rsidRPr="009B00B4">
        <w:rPr>
          <w:sz w:val="28"/>
          <w:szCs w:val="28"/>
        </w:rPr>
        <w:t xml:space="preserve">.2. Взаимоотношения Сторон, не урегулированные настоящим Контрактом, регулируются в порядке, установленном Федеральным законом </w:t>
      </w:r>
      <w:r w:rsidR="00BF272E">
        <w:rPr>
          <w:sz w:val="28"/>
          <w:szCs w:val="28"/>
        </w:rPr>
        <w:br/>
      </w:r>
      <w:r w:rsidRPr="009B00B4">
        <w:rPr>
          <w:sz w:val="28"/>
          <w:szCs w:val="28"/>
        </w:rPr>
        <w:t>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 w:rsidR="00F4360C" w:rsidRPr="009B00B4" w:rsidRDefault="00F4360C" w:rsidP="00F4360C">
      <w:pPr>
        <w:widowControl w:val="0"/>
        <w:tabs>
          <w:tab w:val="left" w:pos="851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8</w:t>
      </w:r>
      <w:r w:rsidRPr="009B00B4">
        <w:rPr>
          <w:sz w:val="28"/>
          <w:szCs w:val="28"/>
        </w:rPr>
        <w:t>.3. Расторжение муниципального контракта в соответствии с положением ч. 8 ст. 95 Федерального закона от 05.04.2013 № 44-ФЗ допускается  по соглашению Сторон, по решению суда или в связи с односторонним отказом стороны Контракта от исполнения Контракта в соответствии с гражданским законодательством.</w:t>
      </w:r>
    </w:p>
    <w:p w:rsidR="00F4360C" w:rsidRDefault="00F4360C" w:rsidP="00F4360C">
      <w:pPr>
        <w:tabs>
          <w:tab w:val="left" w:pos="993"/>
        </w:tabs>
        <w:adjustRightInd w:val="0"/>
        <w:ind w:firstLine="540"/>
        <w:rPr>
          <w:sz w:val="28"/>
          <w:szCs w:val="28"/>
        </w:rPr>
      </w:pPr>
      <w:r w:rsidRPr="009B00B4">
        <w:rPr>
          <w:sz w:val="28"/>
          <w:szCs w:val="28"/>
        </w:rPr>
        <w:t>В соответствии с положением ч. 9 ст. 95 Федерального закона от 05.04.2013 № 44-ФЗ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 для одностороннего отказа от исполнения отдельных видов обязательств.</w:t>
      </w:r>
    </w:p>
    <w:p w:rsidR="00F4360C" w:rsidRDefault="003F4DB0" w:rsidP="00F4360C">
      <w:pPr>
        <w:tabs>
          <w:tab w:val="left" w:pos="993"/>
        </w:tabs>
        <w:adjustRightInd w:val="0"/>
        <w:ind w:firstLine="540"/>
        <w:rPr>
          <w:sz w:val="28"/>
          <w:szCs w:val="28"/>
        </w:rPr>
      </w:pPr>
      <w:r>
        <w:rPr>
          <w:sz w:val="28"/>
          <w:szCs w:val="28"/>
        </w:rPr>
        <w:t>8</w:t>
      </w:r>
      <w:r w:rsidR="00F4360C">
        <w:rPr>
          <w:sz w:val="28"/>
          <w:szCs w:val="28"/>
        </w:rPr>
        <w:t>.4. В случае принятия ЗАКАЗЧИКОМ решения об одностороннем отказе от исполнения контракта, ЗАКАЗЧИК, с использованием единой информационной системы, формирует решение об одностороннем отказе от исполнения контракта, подписывает его усиленной электронной подписью, размещает такое решение в единой информационной системе и не позднее одного часа с момента его размещения направляет ИСПОЛНИТЕЛЮ.</w:t>
      </w:r>
    </w:p>
    <w:p w:rsidR="00F4360C" w:rsidRDefault="003F4DB0" w:rsidP="00F4360C">
      <w:pPr>
        <w:tabs>
          <w:tab w:val="left" w:pos="993"/>
        </w:tabs>
        <w:adjustRightInd w:val="0"/>
        <w:ind w:firstLine="540"/>
        <w:rPr>
          <w:sz w:val="28"/>
          <w:szCs w:val="28"/>
        </w:rPr>
      </w:pPr>
      <w:r>
        <w:rPr>
          <w:sz w:val="28"/>
          <w:szCs w:val="28"/>
        </w:rPr>
        <w:t>8</w:t>
      </w:r>
      <w:r w:rsidR="00F4360C">
        <w:rPr>
          <w:sz w:val="28"/>
          <w:szCs w:val="28"/>
        </w:rPr>
        <w:t xml:space="preserve">.5. Датой поступления ИСПОЛНИТЕЛЮ решения об одностороннем отказе от исполнения контракта считается дата размещения такого решения </w:t>
      </w:r>
      <w:r w:rsidR="000E1BFC">
        <w:rPr>
          <w:sz w:val="28"/>
          <w:szCs w:val="28"/>
        </w:rPr>
        <w:br/>
      </w:r>
      <w:r w:rsidR="00F4360C">
        <w:rPr>
          <w:sz w:val="28"/>
          <w:szCs w:val="28"/>
        </w:rPr>
        <w:t>в единой информационной системе в соответствии с часовой зоной, в которой расположен ИСПОЛНИТЕЛЬ.</w:t>
      </w:r>
    </w:p>
    <w:p w:rsidR="00F4360C" w:rsidRPr="009B00B4" w:rsidRDefault="003F4DB0" w:rsidP="00F4360C">
      <w:pPr>
        <w:tabs>
          <w:tab w:val="left" w:pos="993"/>
        </w:tabs>
        <w:adjustRightInd w:val="0"/>
        <w:ind w:firstLine="540"/>
        <w:rPr>
          <w:sz w:val="28"/>
          <w:szCs w:val="28"/>
        </w:rPr>
      </w:pPr>
      <w:r>
        <w:rPr>
          <w:sz w:val="28"/>
          <w:szCs w:val="28"/>
        </w:rPr>
        <w:t>8</w:t>
      </w:r>
      <w:r w:rsidR="00F4360C">
        <w:rPr>
          <w:sz w:val="28"/>
          <w:szCs w:val="28"/>
        </w:rPr>
        <w:t xml:space="preserve">.6. Поступление решения об одностороннем отказе от исполнения контракта считается надлежащим уведомлением ИСПОЛНИТЕЛЯ </w:t>
      </w:r>
      <w:r w:rsidR="000E1BFC">
        <w:rPr>
          <w:sz w:val="28"/>
          <w:szCs w:val="28"/>
        </w:rPr>
        <w:br/>
      </w:r>
      <w:r w:rsidR="00F4360C">
        <w:rPr>
          <w:sz w:val="28"/>
          <w:szCs w:val="28"/>
        </w:rPr>
        <w:t>об одностороннем отказе от исполнения контракта.</w:t>
      </w:r>
    </w:p>
    <w:p w:rsidR="00F4360C" w:rsidRPr="009B00B4" w:rsidRDefault="003F4DB0" w:rsidP="00F4360C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8</w:t>
      </w:r>
      <w:r w:rsidR="00F4360C" w:rsidRPr="009B00B4">
        <w:rPr>
          <w:sz w:val="28"/>
          <w:szCs w:val="28"/>
        </w:rPr>
        <w:t>.</w:t>
      </w:r>
      <w:r w:rsidR="00F4360C">
        <w:rPr>
          <w:sz w:val="28"/>
          <w:szCs w:val="28"/>
        </w:rPr>
        <w:t>7</w:t>
      </w:r>
      <w:r w:rsidR="00F4360C" w:rsidRPr="009B00B4">
        <w:rPr>
          <w:sz w:val="28"/>
          <w:szCs w:val="28"/>
        </w:rPr>
        <w:t>. Не допускается изменение существенных условий настоящего Контракта, за исключением случаев</w:t>
      </w:r>
      <w:r w:rsidR="00A86F43">
        <w:rPr>
          <w:sz w:val="28"/>
          <w:szCs w:val="28"/>
        </w:rPr>
        <w:t>,</w:t>
      </w:r>
      <w:r w:rsidR="00F4360C" w:rsidRPr="009B00B4">
        <w:rPr>
          <w:sz w:val="28"/>
          <w:szCs w:val="28"/>
        </w:rPr>
        <w:t xml:space="preserve"> предусмотренных Федеральн</w:t>
      </w:r>
      <w:r w:rsidR="00F4360C">
        <w:rPr>
          <w:sz w:val="28"/>
          <w:szCs w:val="28"/>
        </w:rPr>
        <w:t>ым</w:t>
      </w:r>
      <w:r w:rsidR="00F4360C" w:rsidRPr="009B00B4">
        <w:rPr>
          <w:sz w:val="28"/>
          <w:szCs w:val="28"/>
        </w:rPr>
        <w:t xml:space="preserve"> закон</w:t>
      </w:r>
      <w:r w:rsidR="00F4360C">
        <w:rPr>
          <w:sz w:val="28"/>
          <w:szCs w:val="28"/>
        </w:rPr>
        <w:t>ом</w:t>
      </w:r>
      <w:r w:rsidR="00F4360C" w:rsidRPr="009B00B4">
        <w:rPr>
          <w:sz w:val="28"/>
          <w:szCs w:val="28"/>
        </w:rPr>
        <w:t xml:space="preserve"> от 05.04.2013 № 44-ФЗ «О контрактной системе в сфере закупок товаров, работ, услуг для обеспечения государственных и муниципальных нужд». </w:t>
      </w:r>
    </w:p>
    <w:p w:rsidR="00A32DCE" w:rsidRPr="009B00B4" w:rsidRDefault="00A32DCE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</w:p>
    <w:p w:rsidR="00A32DCE" w:rsidRPr="009B00B4" w:rsidRDefault="00903DF9" w:rsidP="00A32DCE">
      <w:pPr>
        <w:widowControl w:val="0"/>
        <w:tabs>
          <w:tab w:val="left" w:pos="851"/>
          <w:tab w:val="left" w:pos="993"/>
        </w:tabs>
        <w:spacing w:after="240"/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A32DCE" w:rsidRPr="009B00B4">
        <w:rPr>
          <w:b/>
          <w:sz w:val="28"/>
          <w:szCs w:val="28"/>
        </w:rPr>
        <w:t>. Порядок урегулирования споров</w:t>
      </w:r>
    </w:p>
    <w:p w:rsidR="00A32DCE" w:rsidRPr="009B00B4" w:rsidRDefault="00903DF9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9</w:t>
      </w:r>
      <w:r w:rsidR="00A32DCE" w:rsidRPr="009B00B4">
        <w:rPr>
          <w:sz w:val="28"/>
          <w:szCs w:val="28"/>
        </w:rPr>
        <w:t xml:space="preserve">.1. Все споры между Сторонами разрешаются в соответствии </w:t>
      </w:r>
      <w:r w:rsidR="000E1BFC">
        <w:rPr>
          <w:sz w:val="28"/>
          <w:szCs w:val="28"/>
        </w:rPr>
        <w:br/>
      </w:r>
      <w:r w:rsidR="00A32DCE" w:rsidRPr="009B00B4">
        <w:rPr>
          <w:sz w:val="28"/>
          <w:szCs w:val="28"/>
        </w:rPr>
        <w:t>с законодательством Российской Федерации в Арбитражном суде Приморского края.</w:t>
      </w:r>
    </w:p>
    <w:p w:rsidR="00A32DCE" w:rsidRPr="009B00B4" w:rsidRDefault="00903DF9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9</w:t>
      </w:r>
      <w:r w:rsidR="00A32DCE" w:rsidRPr="009B00B4">
        <w:rPr>
          <w:sz w:val="28"/>
          <w:szCs w:val="28"/>
        </w:rPr>
        <w:t>.2. Претензионный порядок досудебного урегулирования споров, вытекающих из Контракта, является для Сторон обязательным.</w:t>
      </w:r>
    </w:p>
    <w:p w:rsidR="00910EB7" w:rsidRDefault="00903DF9" w:rsidP="00910EB7">
      <w:pPr>
        <w:widowControl w:val="0"/>
        <w:tabs>
          <w:tab w:val="left" w:pos="851"/>
          <w:tab w:val="left" w:pos="993"/>
        </w:tabs>
        <w:ind w:firstLine="567"/>
        <w:rPr>
          <w:rFonts w:eastAsia="Calibri"/>
          <w:sz w:val="28"/>
          <w:szCs w:val="28"/>
        </w:rPr>
      </w:pPr>
      <w:r w:rsidRPr="009C59DF">
        <w:rPr>
          <w:sz w:val="28"/>
          <w:szCs w:val="28"/>
        </w:rPr>
        <w:t>9</w:t>
      </w:r>
      <w:r w:rsidR="00A32DCE" w:rsidRPr="009C59DF">
        <w:rPr>
          <w:sz w:val="28"/>
          <w:szCs w:val="28"/>
        </w:rPr>
        <w:t xml:space="preserve">.3. </w:t>
      </w:r>
      <w:r w:rsidR="00910EB7" w:rsidRPr="009C59DF">
        <w:rPr>
          <w:sz w:val="28"/>
          <w:szCs w:val="28"/>
        </w:rPr>
        <w:t>О</w:t>
      </w:r>
      <w:r w:rsidR="00910EB7" w:rsidRPr="009C59DF">
        <w:rPr>
          <w:rFonts w:eastAsia="Calibri"/>
          <w:sz w:val="28"/>
          <w:szCs w:val="28"/>
        </w:rPr>
        <w:t xml:space="preserve">бмен документами при применении мер ответственности </w:t>
      </w:r>
      <w:r w:rsidR="000E1BFC">
        <w:rPr>
          <w:rFonts w:eastAsia="Calibri"/>
          <w:sz w:val="28"/>
          <w:szCs w:val="28"/>
        </w:rPr>
        <w:br/>
      </w:r>
      <w:r w:rsidR="00910EB7" w:rsidRPr="009C59DF">
        <w:rPr>
          <w:rFonts w:eastAsia="Calibri"/>
          <w:sz w:val="28"/>
          <w:szCs w:val="28"/>
        </w:rPr>
        <w:t xml:space="preserve">и совершении иных действий в связи с нарушением исполнителем или заказчиком условий контракта в отношении контракта осуществляется </w:t>
      </w:r>
      <w:r w:rsidR="000E1BFC">
        <w:rPr>
          <w:rFonts w:eastAsia="Calibri"/>
          <w:sz w:val="28"/>
          <w:szCs w:val="28"/>
        </w:rPr>
        <w:br/>
      </w:r>
      <w:r w:rsidR="00910EB7" w:rsidRPr="009C59DF">
        <w:rPr>
          <w:rFonts w:eastAsia="Calibri"/>
          <w:sz w:val="28"/>
          <w:szCs w:val="28"/>
        </w:rPr>
        <w:t xml:space="preserve">с использованием единой информационной системы путем направления электронных уведомлений. Такие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исполнителя, и размещаются в единой информационной системе без размещения </w:t>
      </w:r>
      <w:r w:rsidR="00BF272E">
        <w:rPr>
          <w:rFonts w:eastAsia="Calibri"/>
          <w:sz w:val="28"/>
          <w:szCs w:val="28"/>
        </w:rPr>
        <w:br/>
      </w:r>
      <w:r w:rsidR="00910EB7" w:rsidRPr="009C59DF">
        <w:rPr>
          <w:rFonts w:eastAsia="Calibri"/>
          <w:sz w:val="28"/>
          <w:szCs w:val="28"/>
        </w:rPr>
        <w:t>на официальном сайте.</w:t>
      </w:r>
    </w:p>
    <w:p w:rsidR="00A32DCE" w:rsidRPr="009B00B4" w:rsidRDefault="00A32DCE" w:rsidP="00A32DCE">
      <w:pPr>
        <w:pStyle w:val="15"/>
        <w:tabs>
          <w:tab w:val="left" w:pos="993"/>
        </w:tabs>
        <w:spacing w:after="240"/>
        <w:jc w:val="center"/>
        <w:rPr>
          <w:rFonts w:ascii="Times New Roman" w:hAnsi="Times New Roman"/>
          <w:b/>
          <w:sz w:val="28"/>
          <w:szCs w:val="28"/>
        </w:rPr>
      </w:pPr>
      <w:r w:rsidRPr="009B00B4">
        <w:rPr>
          <w:rFonts w:ascii="Times New Roman" w:hAnsi="Times New Roman"/>
          <w:b/>
          <w:sz w:val="28"/>
          <w:szCs w:val="28"/>
        </w:rPr>
        <w:t>1</w:t>
      </w:r>
      <w:r w:rsidR="00903DF9">
        <w:rPr>
          <w:rFonts w:ascii="Times New Roman" w:hAnsi="Times New Roman"/>
          <w:b/>
          <w:sz w:val="28"/>
          <w:szCs w:val="28"/>
        </w:rPr>
        <w:t>0</w:t>
      </w:r>
      <w:r w:rsidRPr="009B00B4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Форс-мажор</w:t>
      </w:r>
    </w:p>
    <w:p w:rsidR="00A32DCE" w:rsidRPr="009B00B4" w:rsidRDefault="00A32DCE" w:rsidP="00A32DCE">
      <w:pPr>
        <w:pStyle w:val="3f2"/>
        <w:tabs>
          <w:tab w:val="left" w:pos="993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 w:rsidRPr="009B00B4">
        <w:rPr>
          <w:rFonts w:ascii="Times New Roman" w:hAnsi="Times New Roman"/>
          <w:color w:val="000000"/>
          <w:sz w:val="28"/>
          <w:szCs w:val="28"/>
        </w:rPr>
        <w:t>1</w:t>
      </w:r>
      <w:r w:rsidR="00903DF9">
        <w:rPr>
          <w:rFonts w:ascii="Times New Roman" w:hAnsi="Times New Roman"/>
          <w:color w:val="000000"/>
          <w:sz w:val="28"/>
          <w:szCs w:val="28"/>
        </w:rPr>
        <w:t>0</w:t>
      </w:r>
      <w:r w:rsidRPr="009B00B4">
        <w:rPr>
          <w:rFonts w:ascii="Times New Roman" w:hAnsi="Times New Roman"/>
          <w:color w:val="000000"/>
          <w:sz w:val="28"/>
          <w:szCs w:val="28"/>
        </w:rPr>
        <w:t xml:space="preserve">.1. Сторона освобождается от выполнения обязательств лишь в том случае, если докажет, что невыполнение было связано с независящими от нее причинами, возникшими после подписания Контракта, и что Сторона не могла избежать или устранить эти причины или их последствия. </w:t>
      </w:r>
    </w:p>
    <w:p w:rsidR="00A32DCE" w:rsidRPr="009B00B4" w:rsidRDefault="00A32DCE" w:rsidP="00A32DCE">
      <w:pPr>
        <w:pStyle w:val="3f2"/>
        <w:tabs>
          <w:tab w:val="left" w:pos="993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 w:rsidRPr="009B00B4">
        <w:rPr>
          <w:rFonts w:ascii="Times New Roman" w:hAnsi="Times New Roman"/>
          <w:color w:val="000000"/>
          <w:sz w:val="28"/>
          <w:szCs w:val="28"/>
        </w:rPr>
        <w:t>1</w:t>
      </w:r>
      <w:r w:rsidR="00903DF9">
        <w:rPr>
          <w:rFonts w:ascii="Times New Roman" w:hAnsi="Times New Roman"/>
          <w:color w:val="000000"/>
          <w:sz w:val="28"/>
          <w:szCs w:val="28"/>
        </w:rPr>
        <w:t>0</w:t>
      </w:r>
      <w:r w:rsidRPr="009B00B4">
        <w:rPr>
          <w:rFonts w:ascii="Times New Roman" w:hAnsi="Times New Roman"/>
          <w:color w:val="000000"/>
          <w:sz w:val="28"/>
          <w:szCs w:val="28"/>
        </w:rPr>
        <w:t>.2. При наступлении форс-мажорных обстоятельств, Сторона, для которой создалась невозможность исполнения обязательств по Контракту, должна немедленно, но не позднее 72 (семидесяти двух) часов с момента наступления указанных обстоятельств, в письменной форме известить другую Сторону, приложив документальное обоснование. При несоблюдении данного условия, виновная Сторона обязана возместить другой Стороне убытки, причиненные не извещением или несвоевременным извещением.</w:t>
      </w:r>
    </w:p>
    <w:p w:rsidR="00A32DCE" w:rsidRPr="009B00B4" w:rsidRDefault="00A32DCE" w:rsidP="00A32DCE">
      <w:pPr>
        <w:pStyle w:val="15"/>
        <w:tabs>
          <w:tab w:val="left" w:pos="993"/>
        </w:tabs>
        <w:spacing w:after="240"/>
        <w:jc w:val="center"/>
        <w:rPr>
          <w:rFonts w:ascii="Times New Roman" w:hAnsi="Times New Roman"/>
          <w:b/>
          <w:sz w:val="28"/>
          <w:szCs w:val="28"/>
        </w:rPr>
      </w:pPr>
      <w:r w:rsidRPr="009B00B4">
        <w:rPr>
          <w:rFonts w:ascii="Times New Roman" w:hAnsi="Times New Roman"/>
          <w:b/>
          <w:sz w:val="28"/>
          <w:szCs w:val="28"/>
        </w:rPr>
        <w:t>1</w:t>
      </w:r>
      <w:r w:rsidR="00903DF9">
        <w:rPr>
          <w:rFonts w:ascii="Times New Roman" w:hAnsi="Times New Roman"/>
          <w:b/>
          <w:sz w:val="28"/>
          <w:szCs w:val="28"/>
        </w:rPr>
        <w:t>1</w:t>
      </w:r>
      <w:r w:rsidRPr="009B00B4">
        <w:rPr>
          <w:rFonts w:ascii="Times New Roman" w:hAnsi="Times New Roman"/>
          <w:b/>
          <w:sz w:val="28"/>
          <w:szCs w:val="28"/>
        </w:rPr>
        <w:t>. Прочие условия</w:t>
      </w:r>
    </w:p>
    <w:p w:rsidR="00A32DCE" w:rsidRPr="009B00B4" w:rsidRDefault="00A32DCE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 w:rsidRPr="008F4B43">
        <w:rPr>
          <w:sz w:val="28"/>
          <w:szCs w:val="28"/>
        </w:rPr>
        <w:t>1</w:t>
      </w:r>
      <w:r w:rsidR="00903DF9" w:rsidRPr="008F4B43">
        <w:rPr>
          <w:sz w:val="28"/>
          <w:szCs w:val="28"/>
        </w:rPr>
        <w:t>1</w:t>
      </w:r>
      <w:r w:rsidRPr="008F4B43">
        <w:rPr>
          <w:sz w:val="28"/>
          <w:szCs w:val="28"/>
        </w:rPr>
        <w:t xml:space="preserve">.1. Все изменения и дополнения к Контракту действительны только </w:t>
      </w:r>
      <w:r w:rsidR="000E1BFC" w:rsidRPr="008F4B43">
        <w:rPr>
          <w:sz w:val="28"/>
          <w:szCs w:val="28"/>
        </w:rPr>
        <w:br/>
      </w:r>
      <w:r w:rsidRPr="008F4B43">
        <w:rPr>
          <w:sz w:val="28"/>
          <w:szCs w:val="28"/>
        </w:rPr>
        <w:t>в том случае</w:t>
      </w:r>
      <w:r w:rsidR="00ED5775" w:rsidRPr="008F4B43">
        <w:rPr>
          <w:sz w:val="28"/>
          <w:szCs w:val="28"/>
        </w:rPr>
        <w:t xml:space="preserve">, если они оформлены Сторонами </w:t>
      </w:r>
      <w:r w:rsidRPr="008F4B43">
        <w:rPr>
          <w:sz w:val="28"/>
          <w:szCs w:val="28"/>
        </w:rPr>
        <w:t xml:space="preserve"> </w:t>
      </w:r>
      <w:r w:rsidR="00ED5775" w:rsidRPr="008F4B43">
        <w:rPr>
          <w:rFonts w:eastAsia="Calibri"/>
          <w:sz w:val="28"/>
          <w:szCs w:val="28"/>
        </w:rPr>
        <w:t>с использованием единой информационной системы,</w:t>
      </w:r>
      <w:r w:rsidRPr="008F4B43">
        <w:rPr>
          <w:sz w:val="28"/>
          <w:szCs w:val="28"/>
        </w:rPr>
        <w:t xml:space="preserve"> подписаны уполномоченными представителями Сторон и содержат ссылку на Контракт.</w:t>
      </w:r>
    </w:p>
    <w:p w:rsidR="00A32DCE" w:rsidRPr="009B00B4" w:rsidRDefault="00A32DCE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 w:rsidRPr="009B00B4">
        <w:rPr>
          <w:sz w:val="28"/>
          <w:szCs w:val="28"/>
        </w:rPr>
        <w:t>1</w:t>
      </w:r>
      <w:r w:rsidR="00903DF9">
        <w:rPr>
          <w:sz w:val="28"/>
          <w:szCs w:val="28"/>
        </w:rPr>
        <w:t>1</w:t>
      </w:r>
      <w:r w:rsidRPr="009B00B4">
        <w:rPr>
          <w:sz w:val="28"/>
          <w:szCs w:val="28"/>
        </w:rPr>
        <w:t xml:space="preserve">.2. Стороны обязуются незамедлительно информировать друг друга </w:t>
      </w:r>
      <w:r w:rsidR="000E1BFC">
        <w:rPr>
          <w:sz w:val="28"/>
          <w:szCs w:val="28"/>
        </w:rPr>
        <w:br/>
      </w:r>
      <w:r w:rsidRPr="009B00B4">
        <w:rPr>
          <w:sz w:val="28"/>
          <w:szCs w:val="28"/>
        </w:rPr>
        <w:t>о возникших затруднениях, которые могут привести к невыполнению отдельных условий Контракта, для согласования и принятия</w:t>
      </w:r>
      <w:r w:rsidR="009241BF">
        <w:rPr>
          <w:sz w:val="28"/>
          <w:szCs w:val="28"/>
        </w:rPr>
        <w:t>,</w:t>
      </w:r>
      <w:r w:rsidRPr="009B00B4">
        <w:rPr>
          <w:sz w:val="28"/>
          <w:szCs w:val="28"/>
        </w:rPr>
        <w:t xml:space="preserve"> необходимых мер.</w:t>
      </w:r>
    </w:p>
    <w:p w:rsidR="00A32DCE" w:rsidRPr="009B00B4" w:rsidRDefault="00A32DCE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 w:rsidRPr="009B00B4">
        <w:rPr>
          <w:sz w:val="28"/>
          <w:szCs w:val="28"/>
        </w:rPr>
        <w:t>1</w:t>
      </w:r>
      <w:r w:rsidR="00903DF9">
        <w:rPr>
          <w:sz w:val="28"/>
          <w:szCs w:val="28"/>
        </w:rPr>
        <w:t>1</w:t>
      </w:r>
      <w:r w:rsidRPr="009B00B4">
        <w:rPr>
          <w:sz w:val="28"/>
          <w:szCs w:val="28"/>
        </w:rPr>
        <w:t xml:space="preserve">.3. Стороны признают, что если какое-либо из положений Контракта становится недействительным в течение срока его действия вследствие </w:t>
      </w:r>
      <w:r w:rsidRPr="009B00B4">
        <w:rPr>
          <w:sz w:val="28"/>
          <w:szCs w:val="28"/>
        </w:rPr>
        <w:lastRenderedPageBreak/>
        <w:t>изменения законодательства, остальные положения Контракта обязательны для Сторон в течение срока действия Контракта.</w:t>
      </w:r>
    </w:p>
    <w:p w:rsidR="00A32DCE" w:rsidRPr="009B00B4" w:rsidRDefault="00A32DCE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 w:rsidRPr="009B00B4">
        <w:rPr>
          <w:sz w:val="28"/>
          <w:szCs w:val="28"/>
        </w:rPr>
        <w:t>1</w:t>
      </w:r>
      <w:r w:rsidR="00903DF9">
        <w:rPr>
          <w:sz w:val="28"/>
          <w:szCs w:val="28"/>
        </w:rPr>
        <w:t>1</w:t>
      </w:r>
      <w:r w:rsidRPr="009B00B4">
        <w:rPr>
          <w:sz w:val="28"/>
          <w:szCs w:val="28"/>
        </w:rPr>
        <w:t>.4. Стороны обязаны извещать друг друга об изменениях своего адреса, иных реквизитов в срок не позднее 3 (трех) дней с момента начала действий таких изменений.</w:t>
      </w:r>
    </w:p>
    <w:p w:rsidR="00A32DCE" w:rsidRPr="009B00B4" w:rsidRDefault="00A32DCE" w:rsidP="00A32DCE">
      <w:pPr>
        <w:widowControl w:val="0"/>
        <w:tabs>
          <w:tab w:val="left" w:pos="851"/>
          <w:tab w:val="left" w:pos="993"/>
        </w:tabs>
        <w:ind w:firstLine="567"/>
        <w:rPr>
          <w:sz w:val="28"/>
          <w:szCs w:val="28"/>
        </w:rPr>
      </w:pPr>
      <w:r w:rsidRPr="009B00B4">
        <w:rPr>
          <w:sz w:val="28"/>
          <w:szCs w:val="28"/>
        </w:rPr>
        <w:t>1</w:t>
      </w:r>
      <w:r w:rsidR="00903DF9">
        <w:rPr>
          <w:sz w:val="28"/>
          <w:szCs w:val="28"/>
        </w:rPr>
        <w:t>1</w:t>
      </w:r>
      <w:r w:rsidRPr="009B00B4">
        <w:rPr>
          <w:sz w:val="28"/>
          <w:szCs w:val="28"/>
        </w:rPr>
        <w:t>.5. Во всем остальном, что не предусмотрено Контрактом, стороны руководствуются действующим законодательством Российской Федерации.</w:t>
      </w:r>
    </w:p>
    <w:p w:rsidR="00A32DCE" w:rsidRPr="009B00B4" w:rsidRDefault="00A32DCE" w:rsidP="00A32DCE">
      <w:pPr>
        <w:pStyle w:val="15"/>
        <w:tabs>
          <w:tab w:val="left" w:pos="993"/>
        </w:tabs>
        <w:jc w:val="center"/>
        <w:rPr>
          <w:rFonts w:ascii="Times New Roman" w:hAnsi="Times New Roman"/>
          <w:b/>
          <w:sz w:val="28"/>
          <w:szCs w:val="28"/>
        </w:rPr>
      </w:pPr>
    </w:p>
    <w:p w:rsidR="00334A57" w:rsidRDefault="00A32DCE" w:rsidP="0028076F">
      <w:pPr>
        <w:pStyle w:val="15"/>
        <w:tabs>
          <w:tab w:val="left" w:pos="993"/>
        </w:tabs>
        <w:spacing w:after="240"/>
        <w:jc w:val="center"/>
        <w:rPr>
          <w:rFonts w:ascii="Times New Roman" w:hAnsi="Times New Roman"/>
          <w:b/>
          <w:sz w:val="28"/>
          <w:szCs w:val="28"/>
        </w:rPr>
      </w:pPr>
      <w:r w:rsidRPr="009B00B4">
        <w:rPr>
          <w:rFonts w:ascii="Times New Roman" w:hAnsi="Times New Roman"/>
          <w:b/>
          <w:sz w:val="28"/>
          <w:szCs w:val="28"/>
        </w:rPr>
        <w:t>1</w:t>
      </w:r>
      <w:r w:rsidR="00903DF9">
        <w:rPr>
          <w:rFonts w:ascii="Times New Roman" w:hAnsi="Times New Roman"/>
          <w:b/>
          <w:sz w:val="28"/>
          <w:szCs w:val="28"/>
        </w:rPr>
        <w:t>2</w:t>
      </w:r>
      <w:r w:rsidRPr="009B00B4">
        <w:rPr>
          <w:rFonts w:ascii="Times New Roman" w:hAnsi="Times New Roman"/>
          <w:b/>
          <w:sz w:val="28"/>
          <w:szCs w:val="28"/>
        </w:rPr>
        <w:t>. Заключительные положения.</w:t>
      </w:r>
    </w:p>
    <w:p w:rsidR="00A32DCE" w:rsidRDefault="00A32DCE" w:rsidP="0028076F">
      <w:pPr>
        <w:pStyle w:val="15"/>
        <w:tabs>
          <w:tab w:val="left" w:pos="993"/>
        </w:tabs>
        <w:spacing w:after="240"/>
        <w:ind w:firstLine="567"/>
        <w:rPr>
          <w:rFonts w:ascii="Times New Roman" w:hAnsi="Times New Roman"/>
          <w:sz w:val="28"/>
          <w:szCs w:val="28"/>
        </w:rPr>
      </w:pPr>
      <w:r w:rsidRPr="009B00B4">
        <w:rPr>
          <w:rFonts w:ascii="Times New Roman" w:hAnsi="Times New Roman"/>
          <w:sz w:val="28"/>
          <w:szCs w:val="28"/>
        </w:rPr>
        <w:t>1</w:t>
      </w:r>
      <w:r w:rsidR="00903DF9">
        <w:rPr>
          <w:rFonts w:ascii="Times New Roman" w:hAnsi="Times New Roman"/>
          <w:sz w:val="28"/>
          <w:szCs w:val="28"/>
        </w:rPr>
        <w:t>2</w:t>
      </w:r>
      <w:r w:rsidRPr="009B00B4">
        <w:rPr>
          <w:rFonts w:ascii="Times New Roman" w:hAnsi="Times New Roman"/>
          <w:sz w:val="28"/>
          <w:szCs w:val="28"/>
        </w:rPr>
        <w:t>.1. Контра</w:t>
      </w:r>
      <w:proofErr w:type="gramStart"/>
      <w:r w:rsidRPr="009B00B4">
        <w:rPr>
          <w:rFonts w:ascii="Times New Roman" w:hAnsi="Times New Roman"/>
          <w:sz w:val="28"/>
          <w:szCs w:val="28"/>
        </w:rPr>
        <w:t>кт вст</w:t>
      </w:r>
      <w:proofErr w:type="gramEnd"/>
      <w:r w:rsidRPr="009B00B4">
        <w:rPr>
          <w:rFonts w:ascii="Times New Roman" w:hAnsi="Times New Roman"/>
          <w:sz w:val="28"/>
          <w:szCs w:val="28"/>
        </w:rPr>
        <w:t xml:space="preserve">упает в силу с момента его заключения и действует </w:t>
      </w:r>
      <w:r w:rsidR="00BF272E">
        <w:rPr>
          <w:rFonts w:ascii="Times New Roman" w:hAnsi="Times New Roman"/>
          <w:sz w:val="28"/>
          <w:szCs w:val="28"/>
        </w:rPr>
        <w:br/>
      </w:r>
      <w:r w:rsidRPr="00A86205">
        <w:rPr>
          <w:rFonts w:ascii="Times New Roman" w:hAnsi="Times New Roman"/>
          <w:sz w:val="28"/>
          <w:szCs w:val="28"/>
        </w:rPr>
        <w:t>по 31.</w:t>
      </w:r>
      <w:r w:rsidR="00A86205" w:rsidRPr="00A86205">
        <w:rPr>
          <w:rFonts w:ascii="Times New Roman" w:hAnsi="Times New Roman"/>
          <w:sz w:val="28"/>
          <w:szCs w:val="28"/>
        </w:rPr>
        <w:t>12</w:t>
      </w:r>
      <w:r w:rsidRPr="00A86205">
        <w:rPr>
          <w:rFonts w:ascii="Times New Roman" w:hAnsi="Times New Roman"/>
          <w:sz w:val="28"/>
          <w:szCs w:val="28"/>
        </w:rPr>
        <w:t>.202</w:t>
      </w:r>
      <w:r w:rsidR="00E566EA" w:rsidRPr="00A86205">
        <w:rPr>
          <w:rFonts w:ascii="Times New Roman" w:hAnsi="Times New Roman"/>
          <w:sz w:val="28"/>
          <w:szCs w:val="28"/>
        </w:rPr>
        <w:t>6</w:t>
      </w:r>
      <w:r w:rsidR="00A24783" w:rsidRPr="00A86205">
        <w:rPr>
          <w:rFonts w:ascii="Times New Roman" w:hAnsi="Times New Roman"/>
          <w:sz w:val="28"/>
          <w:szCs w:val="28"/>
        </w:rPr>
        <w:t>г</w:t>
      </w:r>
      <w:r w:rsidRPr="00A86205">
        <w:rPr>
          <w:rFonts w:ascii="Times New Roman" w:hAnsi="Times New Roman"/>
          <w:sz w:val="28"/>
          <w:szCs w:val="28"/>
        </w:rPr>
        <w:t>. В части</w:t>
      </w:r>
      <w:r w:rsidRPr="009B00B4">
        <w:rPr>
          <w:rFonts w:ascii="Times New Roman" w:hAnsi="Times New Roman"/>
          <w:sz w:val="28"/>
          <w:szCs w:val="28"/>
        </w:rPr>
        <w:t xml:space="preserve"> расчетов – до полного исполнения сторонами своих обязательств.</w:t>
      </w:r>
      <w:r w:rsidR="003C3560">
        <w:rPr>
          <w:rFonts w:ascii="Times New Roman" w:hAnsi="Times New Roman"/>
          <w:sz w:val="28"/>
          <w:szCs w:val="28"/>
        </w:rPr>
        <w:t xml:space="preserve"> </w:t>
      </w:r>
      <w:r w:rsidR="003C3560" w:rsidRPr="003C3560">
        <w:rPr>
          <w:rFonts w:ascii="Times New Roman" w:hAnsi="Times New Roman"/>
          <w:sz w:val="28"/>
          <w:szCs w:val="28"/>
        </w:rPr>
        <w:t>Окончание срока действия контракта не влечет прекращения неисполненных обязатель</w:t>
      </w:r>
      <w:proofErr w:type="gramStart"/>
      <w:r w:rsidR="003C3560" w:rsidRPr="003C3560">
        <w:rPr>
          <w:rFonts w:ascii="Times New Roman" w:hAnsi="Times New Roman"/>
          <w:sz w:val="28"/>
          <w:szCs w:val="28"/>
        </w:rPr>
        <w:t>ств Ст</w:t>
      </w:r>
      <w:proofErr w:type="gramEnd"/>
      <w:r w:rsidR="003C3560" w:rsidRPr="003C3560">
        <w:rPr>
          <w:rFonts w:ascii="Times New Roman" w:hAnsi="Times New Roman"/>
          <w:sz w:val="28"/>
          <w:szCs w:val="28"/>
        </w:rPr>
        <w:t>орон по контракту, в том числе гарантийных обязательств Исполнителя при их установлении Заказчиком.</w:t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5211"/>
        <w:gridCol w:w="5103"/>
      </w:tblGrid>
      <w:tr w:rsidR="00ED6B5D" w:rsidRPr="00BD0C2F" w:rsidTr="00F37C54">
        <w:trPr>
          <w:trHeight w:val="347"/>
        </w:trPr>
        <w:tc>
          <w:tcPr>
            <w:tcW w:w="5211" w:type="dxa"/>
          </w:tcPr>
          <w:p w:rsidR="00ED6B5D" w:rsidRDefault="00ED6B5D" w:rsidP="00F37C54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8"/>
                <w:szCs w:val="28"/>
              </w:rPr>
            </w:pPr>
            <w:r w:rsidRPr="00BD0C2F">
              <w:rPr>
                <w:b/>
                <w:sz w:val="28"/>
                <w:szCs w:val="28"/>
              </w:rPr>
              <w:t xml:space="preserve">ЗАКАЗЧИК </w:t>
            </w:r>
          </w:p>
          <w:p w:rsidR="00ED6B5D" w:rsidRPr="00B95BB8" w:rsidRDefault="00ED6B5D" w:rsidP="00F37C54">
            <w:pPr>
              <w:keepNext/>
              <w:keepLines/>
              <w:widowControl w:val="0"/>
              <w:suppressLineNumbers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jc w:val="left"/>
              <w:rPr>
                <w:b/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>Управление муниципальной собственности  г. Владивостока</w:t>
            </w:r>
          </w:p>
          <w:p w:rsidR="00ED6B5D" w:rsidRPr="00B95BB8" w:rsidRDefault="00ED6B5D" w:rsidP="00F37C54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место нахождения: 69009</w:t>
            </w:r>
            <w:r w:rsidR="00BC07DD">
              <w:rPr>
                <w:snapToGrid w:val="0"/>
                <w:sz w:val="28"/>
                <w:szCs w:val="28"/>
              </w:rPr>
              <w:t>0</w:t>
            </w:r>
            <w:r w:rsidRPr="00B95BB8">
              <w:rPr>
                <w:snapToGrid w:val="0"/>
                <w:sz w:val="28"/>
                <w:szCs w:val="28"/>
              </w:rPr>
              <w:t>,</w:t>
            </w:r>
          </w:p>
          <w:p w:rsidR="00ED6B5D" w:rsidRPr="00B95BB8" w:rsidRDefault="00ED6B5D" w:rsidP="00F37C54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 xml:space="preserve">г. Владивосток, ул. </w:t>
            </w:r>
            <w:proofErr w:type="gramStart"/>
            <w:r w:rsidRPr="00B95BB8">
              <w:rPr>
                <w:snapToGrid w:val="0"/>
                <w:sz w:val="28"/>
                <w:szCs w:val="28"/>
              </w:rPr>
              <w:t>Западная</w:t>
            </w:r>
            <w:proofErr w:type="gramEnd"/>
            <w:r w:rsidRPr="00B95BB8">
              <w:rPr>
                <w:snapToGrid w:val="0"/>
                <w:sz w:val="28"/>
                <w:szCs w:val="28"/>
              </w:rPr>
              <w:t>, 15</w:t>
            </w:r>
          </w:p>
          <w:p w:rsidR="00ED6B5D" w:rsidRPr="00B95BB8" w:rsidRDefault="00ED6B5D" w:rsidP="00F37C54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ИНН 2536097608 КПП 254001001</w:t>
            </w:r>
          </w:p>
          <w:p w:rsidR="00ED6B5D" w:rsidRPr="00B95BB8" w:rsidRDefault="00ED6B5D" w:rsidP="00F37C54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8"/>
                <w:szCs w:val="28"/>
              </w:rPr>
            </w:pPr>
            <w:r w:rsidRPr="00B95BB8">
              <w:rPr>
                <w:caps/>
                <w:snapToGrid w:val="0"/>
                <w:kern w:val="28"/>
                <w:sz w:val="28"/>
                <w:szCs w:val="28"/>
              </w:rPr>
              <w:t>УФ</w:t>
            </w:r>
            <w:r w:rsidRPr="00B95BB8">
              <w:rPr>
                <w:snapToGrid w:val="0"/>
                <w:kern w:val="28"/>
                <w:sz w:val="28"/>
                <w:szCs w:val="28"/>
              </w:rPr>
              <w:t xml:space="preserve"> администрации г. Владивостока </w:t>
            </w:r>
            <w:r>
              <w:rPr>
                <w:snapToGrid w:val="0"/>
                <w:kern w:val="28"/>
                <w:sz w:val="28"/>
                <w:szCs w:val="28"/>
              </w:rPr>
              <w:t>(</w:t>
            </w:r>
            <w:r w:rsidRPr="00B95BB8">
              <w:rPr>
                <w:snapToGrid w:val="0"/>
                <w:kern w:val="28"/>
                <w:sz w:val="28"/>
                <w:szCs w:val="28"/>
              </w:rPr>
              <w:t>Управление муниципальной собственности г. Владивостока)</w:t>
            </w:r>
          </w:p>
          <w:p w:rsidR="00ED6B5D" w:rsidRDefault="00ED6B5D" w:rsidP="00F37C54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8"/>
                <w:szCs w:val="28"/>
              </w:rPr>
            </w:pPr>
            <w:r w:rsidRPr="00B95BB8">
              <w:rPr>
                <w:snapToGrid w:val="0"/>
                <w:kern w:val="28"/>
                <w:sz w:val="28"/>
                <w:szCs w:val="28"/>
              </w:rPr>
              <w:t>Л/счет – 03966042870</w:t>
            </w:r>
          </w:p>
          <w:p w:rsidR="00ED6B5D" w:rsidRPr="00B95BB8" w:rsidRDefault="00ED6B5D" w:rsidP="00F37C54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Казначейский счет 03231643057010002000</w:t>
            </w:r>
          </w:p>
          <w:p w:rsidR="00ED6B5D" w:rsidRPr="00B95BB8" w:rsidRDefault="00ED6B5D" w:rsidP="00F37C54">
            <w:pPr>
              <w:tabs>
                <w:tab w:val="left" w:pos="567"/>
              </w:tabs>
              <w:jc w:val="left"/>
              <w:rPr>
                <w:snapToGrid w:val="0"/>
                <w:sz w:val="28"/>
                <w:szCs w:val="28"/>
              </w:rPr>
            </w:pPr>
            <w:proofErr w:type="gramStart"/>
            <w:r w:rsidRPr="00B95BB8">
              <w:rPr>
                <w:snapToGrid w:val="0"/>
                <w:sz w:val="28"/>
                <w:szCs w:val="28"/>
              </w:rPr>
              <w:t>к</w:t>
            </w:r>
            <w:proofErr w:type="gramEnd"/>
            <w:r w:rsidRPr="00B95BB8">
              <w:rPr>
                <w:snapToGrid w:val="0"/>
                <w:sz w:val="28"/>
                <w:szCs w:val="28"/>
              </w:rPr>
              <w:t>/счет – 40102810545370000012</w:t>
            </w:r>
          </w:p>
          <w:p w:rsidR="00ED6B5D" w:rsidRPr="00B95BB8" w:rsidRDefault="004C4F25" w:rsidP="00F37C54">
            <w:pPr>
              <w:tabs>
                <w:tab w:val="left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4C4F25">
              <w:rPr>
                <w:snapToGrid w:val="0"/>
                <w:sz w:val="28"/>
                <w:szCs w:val="28"/>
              </w:rPr>
              <w:t>ОКЦ № 1 ДГУ Банка России//УФК по Приморскому краю, г. Владивосток</w:t>
            </w:r>
          </w:p>
          <w:p w:rsidR="00ED6B5D" w:rsidRPr="00B95BB8" w:rsidRDefault="00ED6B5D" w:rsidP="00F37C54">
            <w:pPr>
              <w:tabs>
                <w:tab w:val="left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БИК 010507002</w:t>
            </w:r>
          </w:p>
          <w:p w:rsidR="00ED6B5D" w:rsidRDefault="00ED6B5D" w:rsidP="00F37C54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8"/>
                <w:szCs w:val="28"/>
              </w:rPr>
            </w:pPr>
          </w:p>
          <w:p w:rsidR="00ED6B5D" w:rsidRPr="00B95BB8" w:rsidRDefault="004E69E2" w:rsidP="00F37C5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ED6B5D" w:rsidRPr="00B95BB8">
              <w:rPr>
                <w:sz w:val="28"/>
                <w:szCs w:val="28"/>
              </w:rPr>
              <w:t xml:space="preserve">ачальник Управления </w:t>
            </w:r>
          </w:p>
          <w:p w:rsidR="00ED6B5D" w:rsidRPr="00B95BB8" w:rsidRDefault="00ED6B5D" w:rsidP="00F37C54">
            <w:pPr>
              <w:jc w:val="left"/>
              <w:rPr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 xml:space="preserve">муниципальной собственности      </w:t>
            </w:r>
          </w:p>
          <w:p w:rsidR="00ED6B5D" w:rsidRPr="00B95BB8" w:rsidRDefault="00ED6B5D" w:rsidP="00F37C54">
            <w:pPr>
              <w:jc w:val="left"/>
              <w:rPr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>г. Владивостока</w:t>
            </w:r>
          </w:p>
          <w:p w:rsidR="00ED6B5D" w:rsidRPr="00BD0C2F" w:rsidRDefault="00ED6B5D" w:rsidP="00026497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>_________________</w:t>
            </w:r>
            <w:r w:rsidR="00026497">
              <w:rPr>
                <w:sz w:val="28"/>
                <w:szCs w:val="28"/>
              </w:rPr>
              <w:t xml:space="preserve"> Н.А. </w:t>
            </w:r>
            <w:proofErr w:type="spellStart"/>
            <w:r w:rsidR="00026497">
              <w:rPr>
                <w:sz w:val="28"/>
                <w:szCs w:val="28"/>
              </w:rPr>
              <w:t>Стульнова</w:t>
            </w:r>
            <w:proofErr w:type="spellEnd"/>
          </w:p>
        </w:tc>
        <w:tc>
          <w:tcPr>
            <w:tcW w:w="5103" w:type="dxa"/>
          </w:tcPr>
          <w:p w:rsidR="00ED6B5D" w:rsidRPr="00BD0C2F" w:rsidRDefault="00ED6B5D" w:rsidP="00F37C54">
            <w:pPr>
              <w:rPr>
                <w:b/>
                <w:sz w:val="28"/>
                <w:szCs w:val="28"/>
              </w:rPr>
            </w:pPr>
            <w:r w:rsidRPr="00BD0C2F">
              <w:rPr>
                <w:b/>
                <w:sz w:val="28"/>
                <w:szCs w:val="28"/>
              </w:rPr>
              <w:t>И</w:t>
            </w:r>
            <w:r>
              <w:rPr>
                <w:b/>
                <w:sz w:val="28"/>
                <w:szCs w:val="28"/>
              </w:rPr>
              <w:t>С</w:t>
            </w:r>
            <w:r w:rsidRPr="00BD0C2F">
              <w:rPr>
                <w:b/>
                <w:sz w:val="28"/>
                <w:szCs w:val="28"/>
              </w:rPr>
              <w:t>ПОЛНИТЕЛЬ</w:t>
            </w:r>
          </w:p>
        </w:tc>
      </w:tr>
    </w:tbl>
    <w:p w:rsidR="009B7A1C" w:rsidRDefault="009B7A1C" w:rsidP="00FE5E5B">
      <w:pPr>
        <w:widowControl w:val="0"/>
        <w:autoSpaceDE w:val="0"/>
        <w:autoSpaceDN w:val="0"/>
        <w:adjustRightInd w:val="0"/>
        <w:ind w:left="5387"/>
        <w:rPr>
          <w:spacing w:val="-3"/>
          <w:sz w:val="20"/>
          <w:szCs w:val="20"/>
        </w:rPr>
      </w:pPr>
    </w:p>
    <w:p w:rsidR="009B7A1C" w:rsidRDefault="009B7A1C">
      <w:pPr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br w:type="page"/>
      </w:r>
    </w:p>
    <w:p w:rsidR="00FE5E5B" w:rsidRPr="00601802" w:rsidRDefault="00FE5E5B" w:rsidP="00FE5E5B">
      <w:pPr>
        <w:widowControl w:val="0"/>
        <w:autoSpaceDE w:val="0"/>
        <w:autoSpaceDN w:val="0"/>
        <w:adjustRightInd w:val="0"/>
        <w:ind w:left="5387"/>
        <w:rPr>
          <w:spacing w:val="-6"/>
          <w:sz w:val="20"/>
          <w:szCs w:val="20"/>
        </w:rPr>
      </w:pPr>
      <w:r w:rsidRPr="00601802">
        <w:rPr>
          <w:spacing w:val="-3"/>
          <w:sz w:val="20"/>
          <w:szCs w:val="20"/>
        </w:rPr>
        <w:lastRenderedPageBreak/>
        <w:t>Приложение № 1 к муниципальному контракту</w:t>
      </w:r>
      <w:r w:rsidRPr="00601802">
        <w:rPr>
          <w:sz w:val="20"/>
          <w:szCs w:val="20"/>
        </w:rPr>
        <w:t xml:space="preserve"> </w:t>
      </w:r>
      <w:r w:rsidRPr="00601802">
        <w:rPr>
          <w:spacing w:val="-6"/>
          <w:sz w:val="20"/>
          <w:szCs w:val="20"/>
        </w:rPr>
        <w:t>на оказание услуг по оценке рыночной стоимости объект</w:t>
      </w:r>
      <w:r w:rsidR="00E51753">
        <w:rPr>
          <w:spacing w:val="-6"/>
          <w:sz w:val="20"/>
          <w:szCs w:val="20"/>
        </w:rPr>
        <w:t>ов</w:t>
      </w:r>
      <w:r w:rsidRPr="00601802">
        <w:rPr>
          <w:spacing w:val="-6"/>
          <w:sz w:val="20"/>
          <w:szCs w:val="20"/>
        </w:rPr>
        <w:t xml:space="preserve"> недвижимости, находящ</w:t>
      </w:r>
      <w:r w:rsidR="00A122CF">
        <w:rPr>
          <w:spacing w:val="-6"/>
          <w:sz w:val="20"/>
          <w:szCs w:val="20"/>
        </w:rPr>
        <w:t>его</w:t>
      </w:r>
      <w:r w:rsidRPr="00601802">
        <w:rPr>
          <w:spacing w:val="-6"/>
          <w:sz w:val="20"/>
          <w:szCs w:val="20"/>
        </w:rPr>
        <w:t>ся в муниципальной собственности Владивостокского городского округа</w:t>
      </w:r>
      <w:r>
        <w:rPr>
          <w:spacing w:val="-6"/>
          <w:sz w:val="20"/>
          <w:szCs w:val="20"/>
        </w:rPr>
        <w:t>, с предоставлением положительного экспертного заключения</w:t>
      </w:r>
    </w:p>
    <w:p w:rsidR="00FE5E5B" w:rsidRPr="00601802" w:rsidRDefault="00FE5E5B" w:rsidP="00FE5E5B">
      <w:pPr>
        <w:widowControl w:val="0"/>
        <w:autoSpaceDE w:val="0"/>
        <w:autoSpaceDN w:val="0"/>
        <w:adjustRightInd w:val="0"/>
        <w:ind w:left="5387"/>
        <w:rPr>
          <w:spacing w:val="-3"/>
          <w:sz w:val="20"/>
          <w:szCs w:val="20"/>
        </w:rPr>
      </w:pPr>
      <w:r w:rsidRPr="00601802">
        <w:rPr>
          <w:spacing w:val="-3"/>
          <w:sz w:val="20"/>
          <w:szCs w:val="20"/>
        </w:rPr>
        <w:t xml:space="preserve"> № _________________от «___» _________202</w:t>
      </w:r>
      <w:r w:rsidR="00BC07DD">
        <w:rPr>
          <w:spacing w:val="-3"/>
          <w:sz w:val="20"/>
          <w:szCs w:val="20"/>
        </w:rPr>
        <w:t>_</w:t>
      </w:r>
      <w:r w:rsidRPr="00601802">
        <w:rPr>
          <w:spacing w:val="-3"/>
          <w:sz w:val="20"/>
          <w:szCs w:val="20"/>
        </w:rPr>
        <w:t xml:space="preserve"> г.</w:t>
      </w:r>
    </w:p>
    <w:p w:rsidR="00C73A97" w:rsidRPr="00601802" w:rsidRDefault="00C73A97" w:rsidP="00C73A97">
      <w:pPr>
        <w:widowControl w:val="0"/>
        <w:tabs>
          <w:tab w:val="left" w:pos="-1134"/>
        </w:tabs>
        <w:ind w:firstLine="567"/>
        <w:jc w:val="center"/>
        <w:rPr>
          <w:b/>
          <w:sz w:val="20"/>
          <w:szCs w:val="20"/>
        </w:rPr>
      </w:pPr>
    </w:p>
    <w:p w:rsidR="00A47E63" w:rsidRPr="00410731" w:rsidRDefault="00A47E63" w:rsidP="00A47E63">
      <w:pPr>
        <w:widowControl w:val="0"/>
        <w:tabs>
          <w:tab w:val="left" w:pos="-1701"/>
          <w:tab w:val="left" w:pos="-567"/>
          <w:tab w:val="left" w:pos="9639"/>
        </w:tabs>
        <w:autoSpaceDE w:val="0"/>
        <w:autoSpaceDN w:val="0"/>
        <w:ind w:right="-1"/>
        <w:jc w:val="center"/>
        <w:rPr>
          <w:b/>
          <w:sz w:val="28"/>
          <w:szCs w:val="28"/>
        </w:rPr>
      </w:pPr>
      <w:r w:rsidRPr="00410731">
        <w:rPr>
          <w:b/>
          <w:sz w:val="28"/>
          <w:szCs w:val="28"/>
        </w:rPr>
        <w:t>Техническое задание на оказание услуг</w:t>
      </w:r>
    </w:p>
    <w:p w:rsidR="00A47E63" w:rsidRPr="00410731" w:rsidRDefault="00A47E63" w:rsidP="00A47E63">
      <w:pPr>
        <w:widowControl w:val="0"/>
        <w:tabs>
          <w:tab w:val="left" w:pos="-1701"/>
          <w:tab w:val="left" w:pos="-567"/>
          <w:tab w:val="left" w:pos="9639"/>
        </w:tabs>
        <w:autoSpaceDE w:val="0"/>
        <w:autoSpaceDN w:val="0"/>
        <w:ind w:right="-1"/>
        <w:jc w:val="center"/>
        <w:rPr>
          <w:b/>
          <w:sz w:val="28"/>
          <w:szCs w:val="28"/>
        </w:rPr>
      </w:pPr>
      <w:r w:rsidRPr="00410731">
        <w:rPr>
          <w:b/>
          <w:sz w:val="28"/>
          <w:szCs w:val="28"/>
        </w:rPr>
        <w:t>по оценке рыночной стоимости объект</w:t>
      </w:r>
      <w:r w:rsidR="00A2130A">
        <w:rPr>
          <w:b/>
          <w:sz w:val="28"/>
          <w:szCs w:val="28"/>
        </w:rPr>
        <w:t>ов</w:t>
      </w:r>
      <w:r w:rsidRPr="00410731">
        <w:rPr>
          <w:b/>
          <w:sz w:val="28"/>
          <w:szCs w:val="28"/>
        </w:rPr>
        <w:t xml:space="preserve"> недвижимости, находящ</w:t>
      </w:r>
      <w:r w:rsidR="00A2130A">
        <w:rPr>
          <w:b/>
          <w:sz w:val="28"/>
          <w:szCs w:val="28"/>
        </w:rPr>
        <w:t>их</w:t>
      </w:r>
      <w:r w:rsidRPr="00410731">
        <w:rPr>
          <w:b/>
          <w:sz w:val="28"/>
          <w:szCs w:val="28"/>
        </w:rPr>
        <w:t xml:space="preserve">ся </w:t>
      </w:r>
      <w:r w:rsidR="00976D55">
        <w:rPr>
          <w:b/>
          <w:sz w:val="28"/>
          <w:szCs w:val="28"/>
        </w:rPr>
        <w:br/>
      </w:r>
      <w:r w:rsidRPr="00410731">
        <w:rPr>
          <w:b/>
          <w:sz w:val="28"/>
          <w:szCs w:val="28"/>
        </w:rPr>
        <w:t>в муниципальной собственности Владивостокского городского округа,</w:t>
      </w:r>
      <w:r w:rsidRPr="00410731">
        <w:rPr>
          <w:sz w:val="20"/>
          <w:szCs w:val="20"/>
        </w:rPr>
        <w:t xml:space="preserve"> </w:t>
      </w:r>
      <w:r w:rsidR="00976D55">
        <w:rPr>
          <w:sz w:val="20"/>
          <w:szCs w:val="20"/>
        </w:rPr>
        <w:br/>
      </w:r>
      <w:r w:rsidRPr="00410731">
        <w:rPr>
          <w:b/>
          <w:sz w:val="28"/>
          <w:szCs w:val="28"/>
        </w:rPr>
        <w:t>с предоставлением положительного экспертного заключения</w:t>
      </w:r>
    </w:p>
    <w:p w:rsidR="00A47E63" w:rsidRPr="00601802" w:rsidRDefault="00A47E63" w:rsidP="00A47E63">
      <w:pPr>
        <w:keepNext/>
        <w:keepLines/>
        <w:widowControl w:val="0"/>
        <w:suppressLineNumbers/>
        <w:tabs>
          <w:tab w:val="num" w:pos="252"/>
          <w:tab w:val="left" w:pos="9639"/>
        </w:tabs>
        <w:suppressAutoHyphens/>
        <w:autoSpaceDE w:val="0"/>
        <w:autoSpaceDN w:val="0"/>
        <w:ind w:right="-1"/>
        <w:jc w:val="center"/>
        <w:rPr>
          <w:b/>
          <w:sz w:val="28"/>
          <w:szCs w:val="28"/>
        </w:rPr>
      </w:pPr>
    </w:p>
    <w:p w:rsidR="00A47E63" w:rsidRPr="00601802" w:rsidRDefault="00A47E63" w:rsidP="00A47E63">
      <w:pPr>
        <w:numPr>
          <w:ilvl w:val="0"/>
          <w:numId w:val="35"/>
        </w:numPr>
        <w:tabs>
          <w:tab w:val="num" w:pos="1020"/>
          <w:tab w:val="num" w:pos="3880"/>
          <w:tab w:val="left" w:pos="9639"/>
        </w:tabs>
        <w:autoSpaceDE w:val="0"/>
        <w:autoSpaceDN w:val="0"/>
        <w:ind w:right="-1"/>
        <w:jc w:val="center"/>
        <w:rPr>
          <w:b/>
          <w:sz w:val="28"/>
          <w:szCs w:val="28"/>
        </w:rPr>
      </w:pPr>
      <w:r w:rsidRPr="00601802">
        <w:rPr>
          <w:b/>
          <w:sz w:val="28"/>
          <w:szCs w:val="28"/>
        </w:rPr>
        <w:t>Основные положения</w:t>
      </w:r>
    </w:p>
    <w:p w:rsidR="00FA5FA4" w:rsidRDefault="00FA5FA4" w:rsidP="00813058">
      <w:pPr>
        <w:widowControl w:val="0"/>
        <w:ind w:firstLine="851"/>
        <w:contextualSpacing/>
        <w:rPr>
          <w:sz w:val="28"/>
          <w:szCs w:val="28"/>
        </w:rPr>
      </w:pPr>
    </w:p>
    <w:p w:rsidR="00A47E63" w:rsidRPr="00BC63E6" w:rsidRDefault="00A47E63" w:rsidP="00813058">
      <w:pPr>
        <w:widowControl w:val="0"/>
        <w:ind w:firstLine="851"/>
        <w:contextualSpacing/>
        <w:rPr>
          <w:sz w:val="28"/>
          <w:szCs w:val="28"/>
        </w:rPr>
      </w:pPr>
      <w:r w:rsidRPr="00BC63E6">
        <w:rPr>
          <w:sz w:val="28"/>
          <w:szCs w:val="28"/>
        </w:rPr>
        <w:t>ЗАКАЗЧИК поручает, а ИСПОЛНИТЕЛЬ принимает на себя обязательства оказать услуги по оценке рыночной стоимости</w:t>
      </w:r>
      <w:r w:rsidRPr="00BC63E6">
        <w:rPr>
          <w:spacing w:val="-6"/>
          <w:sz w:val="28"/>
          <w:szCs w:val="28"/>
        </w:rPr>
        <w:t xml:space="preserve"> объект</w:t>
      </w:r>
      <w:r w:rsidR="00A2130A">
        <w:rPr>
          <w:spacing w:val="-6"/>
          <w:sz w:val="28"/>
          <w:szCs w:val="28"/>
        </w:rPr>
        <w:t>ов</w:t>
      </w:r>
      <w:r w:rsidRPr="00BC63E6">
        <w:rPr>
          <w:spacing w:val="-6"/>
          <w:sz w:val="28"/>
          <w:szCs w:val="28"/>
        </w:rPr>
        <w:t xml:space="preserve"> недвижимости, находящ</w:t>
      </w:r>
      <w:r w:rsidR="00A2130A">
        <w:rPr>
          <w:spacing w:val="-6"/>
          <w:sz w:val="28"/>
          <w:szCs w:val="28"/>
        </w:rPr>
        <w:t>их</w:t>
      </w:r>
      <w:r w:rsidRPr="00BC63E6">
        <w:rPr>
          <w:spacing w:val="-6"/>
          <w:sz w:val="28"/>
          <w:szCs w:val="28"/>
        </w:rPr>
        <w:t>ся в муниципальной собственности Владивостокского городского округа</w:t>
      </w:r>
      <w:r>
        <w:rPr>
          <w:spacing w:val="-6"/>
          <w:sz w:val="28"/>
          <w:szCs w:val="28"/>
        </w:rPr>
        <w:t>, с предоставлением положительного экспертного заключения</w:t>
      </w:r>
      <w:r>
        <w:rPr>
          <w:sz w:val="28"/>
          <w:szCs w:val="28"/>
        </w:rPr>
        <w:t>.</w:t>
      </w:r>
    </w:p>
    <w:p w:rsidR="00FD2356" w:rsidRDefault="00C73A97" w:rsidP="00FD2356">
      <w:pPr>
        <w:autoSpaceDE w:val="0"/>
        <w:autoSpaceDN w:val="0"/>
        <w:ind w:firstLine="708"/>
        <w:contextualSpacing/>
        <w:rPr>
          <w:sz w:val="28"/>
          <w:szCs w:val="28"/>
        </w:rPr>
      </w:pPr>
      <w:r w:rsidRPr="00601802">
        <w:rPr>
          <w:b/>
          <w:sz w:val="28"/>
          <w:szCs w:val="28"/>
        </w:rPr>
        <w:t>Объем оказываемых услуг:</w:t>
      </w:r>
      <w:r w:rsidR="007E1192">
        <w:rPr>
          <w:b/>
          <w:sz w:val="28"/>
          <w:szCs w:val="28"/>
        </w:rPr>
        <w:t xml:space="preserve"> </w:t>
      </w:r>
      <w:r w:rsidR="00FD2356" w:rsidRPr="00FD2356">
        <w:rPr>
          <w:sz w:val="28"/>
          <w:szCs w:val="28"/>
        </w:rPr>
        <w:t xml:space="preserve">оценка рыночной стоимости </w:t>
      </w:r>
      <w:r w:rsidR="00FD2356" w:rsidRPr="00B47F5C">
        <w:rPr>
          <w:b/>
          <w:sz w:val="28"/>
          <w:szCs w:val="28"/>
        </w:rPr>
        <w:t>3 (трех)</w:t>
      </w:r>
      <w:r w:rsidR="00FD2356" w:rsidRPr="00FD2356">
        <w:rPr>
          <w:sz w:val="28"/>
          <w:szCs w:val="28"/>
        </w:rPr>
        <w:t xml:space="preserve"> объектов недвижимости, находящихся в муниципальной собственности Владивостокского городского округа, с предоставлением положительного экспертного заключения саморегулируемой организации оценщиков в письменной форме в одном экземпляре на каждый объект оценки (Приложение № 2 к Контракту).</w:t>
      </w:r>
    </w:p>
    <w:p w:rsidR="00133E3F" w:rsidRDefault="00C73A97" w:rsidP="00FD2356">
      <w:pPr>
        <w:autoSpaceDE w:val="0"/>
        <w:autoSpaceDN w:val="0"/>
        <w:ind w:firstLine="708"/>
        <w:contextualSpacing/>
        <w:rPr>
          <w:sz w:val="28"/>
          <w:szCs w:val="28"/>
        </w:rPr>
      </w:pPr>
      <w:r w:rsidRPr="00052395">
        <w:rPr>
          <w:b/>
          <w:sz w:val="28"/>
          <w:szCs w:val="28"/>
        </w:rPr>
        <w:t>Цель оценки</w:t>
      </w:r>
      <w:r w:rsidRPr="001E4A68">
        <w:rPr>
          <w:sz w:val="28"/>
          <w:szCs w:val="28"/>
        </w:rPr>
        <w:t>:</w:t>
      </w:r>
      <w:r w:rsidRPr="00601802">
        <w:rPr>
          <w:sz w:val="28"/>
          <w:szCs w:val="28"/>
        </w:rPr>
        <w:t xml:space="preserve"> </w:t>
      </w:r>
      <w:r w:rsidR="00133E3F">
        <w:rPr>
          <w:sz w:val="28"/>
          <w:szCs w:val="28"/>
        </w:rPr>
        <w:t>о</w:t>
      </w:r>
      <w:r w:rsidR="00133E3F" w:rsidRPr="00D27937">
        <w:rPr>
          <w:sz w:val="28"/>
          <w:szCs w:val="28"/>
        </w:rPr>
        <w:t>ценка рыночной стоимости объект</w:t>
      </w:r>
      <w:r w:rsidR="00052395">
        <w:rPr>
          <w:sz w:val="28"/>
          <w:szCs w:val="28"/>
        </w:rPr>
        <w:t>ов</w:t>
      </w:r>
      <w:r w:rsidR="00133E3F" w:rsidRPr="00D27937">
        <w:rPr>
          <w:sz w:val="28"/>
          <w:szCs w:val="28"/>
        </w:rPr>
        <w:t xml:space="preserve"> недвижимости, находящ</w:t>
      </w:r>
      <w:r w:rsidR="00052395">
        <w:rPr>
          <w:sz w:val="28"/>
          <w:szCs w:val="28"/>
        </w:rPr>
        <w:t>их</w:t>
      </w:r>
      <w:r w:rsidR="00133E3F" w:rsidRPr="00D27937">
        <w:rPr>
          <w:sz w:val="28"/>
          <w:szCs w:val="28"/>
        </w:rPr>
        <w:t>ся в муниципальной собственности Владивостокского городского округа, с предоставлением положительного экспертного заключения, осуществляется в целях приватизации объект</w:t>
      </w:r>
      <w:r w:rsidR="00052395">
        <w:rPr>
          <w:sz w:val="28"/>
          <w:szCs w:val="28"/>
        </w:rPr>
        <w:t>ов</w:t>
      </w:r>
      <w:r w:rsidR="00133E3F" w:rsidRPr="00D27937">
        <w:rPr>
          <w:sz w:val="28"/>
          <w:szCs w:val="28"/>
        </w:rPr>
        <w:t xml:space="preserve"> недвижимости.</w:t>
      </w:r>
    </w:p>
    <w:p w:rsidR="00C73A97" w:rsidRPr="00601802" w:rsidRDefault="00C73A97" w:rsidP="00FB6DD7">
      <w:pPr>
        <w:widowControl w:val="0"/>
        <w:tabs>
          <w:tab w:val="left" w:pos="851"/>
          <w:tab w:val="left" w:pos="993"/>
        </w:tabs>
        <w:ind w:firstLine="708"/>
        <w:contextualSpacing/>
        <w:rPr>
          <w:sz w:val="28"/>
          <w:szCs w:val="28"/>
        </w:rPr>
      </w:pPr>
      <w:r w:rsidRPr="00601802">
        <w:rPr>
          <w:b/>
          <w:sz w:val="28"/>
          <w:szCs w:val="28"/>
        </w:rPr>
        <w:t>Качественные характеристики объекта закупки:</w:t>
      </w:r>
    </w:p>
    <w:p w:rsidR="00C73A97" w:rsidRPr="00601802" w:rsidRDefault="00C73A97" w:rsidP="00FB6DD7">
      <w:pPr>
        <w:widowControl w:val="0"/>
        <w:ind w:firstLine="709"/>
        <w:contextualSpacing/>
        <w:rPr>
          <w:sz w:val="28"/>
          <w:szCs w:val="28"/>
        </w:rPr>
      </w:pPr>
      <w:r w:rsidRPr="00601802">
        <w:rPr>
          <w:sz w:val="28"/>
          <w:szCs w:val="28"/>
        </w:rPr>
        <w:t xml:space="preserve">Оказание услуг по оценке рыночной </w:t>
      </w:r>
      <w:r w:rsidR="00EB1106" w:rsidRPr="00BC63E6">
        <w:rPr>
          <w:sz w:val="28"/>
          <w:szCs w:val="28"/>
        </w:rPr>
        <w:t>стоимости</w:t>
      </w:r>
      <w:r w:rsidR="00EB1106" w:rsidRPr="00BC63E6">
        <w:rPr>
          <w:spacing w:val="-6"/>
          <w:sz w:val="28"/>
          <w:szCs w:val="28"/>
        </w:rPr>
        <w:t xml:space="preserve"> объект</w:t>
      </w:r>
      <w:r w:rsidR="00052395">
        <w:rPr>
          <w:spacing w:val="-6"/>
          <w:sz w:val="28"/>
          <w:szCs w:val="28"/>
        </w:rPr>
        <w:t>ов</w:t>
      </w:r>
      <w:r w:rsidR="00EB1106" w:rsidRPr="00BC63E6">
        <w:rPr>
          <w:spacing w:val="-6"/>
          <w:sz w:val="28"/>
          <w:szCs w:val="28"/>
        </w:rPr>
        <w:t xml:space="preserve"> недвижимости, находящ</w:t>
      </w:r>
      <w:r w:rsidR="00052395">
        <w:rPr>
          <w:spacing w:val="-6"/>
          <w:sz w:val="28"/>
          <w:szCs w:val="28"/>
        </w:rPr>
        <w:t>их</w:t>
      </w:r>
      <w:r w:rsidR="00EB1106" w:rsidRPr="00BC63E6">
        <w:rPr>
          <w:spacing w:val="-6"/>
          <w:sz w:val="28"/>
          <w:szCs w:val="28"/>
        </w:rPr>
        <w:t>ся в муниципальной собственности Владивостокского городского округа</w:t>
      </w:r>
      <w:r w:rsidR="00EB1106">
        <w:rPr>
          <w:spacing w:val="-6"/>
          <w:sz w:val="28"/>
          <w:szCs w:val="28"/>
        </w:rPr>
        <w:t>, с предоставлением положительного экспертного заключения</w:t>
      </w:r>
      <w:r w:rsidRPr="00601802">
        <w:rPr>
          <w:sz w:val="28"/>
          <w:szCs w:val="28"/>
        </w:rPr>
        <w:t>, осуществляется в соответствии с требованиями:</w:t>
      </w:r>
    </w:p>
    <w:p w:rsidR="00C73A97" w:rsidRPr="00601802" w:rsidRDefault="00C73A97" w:rsidP="00C73A97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- Гражданского кодекса Российской Федерации;</w:t>
      </w:r>
    </w:p>
    <w:p w:rsidR="00C73A97" w:rsidRPr="00601802" w:rsidRDefault="00C73A97" w:rsidP="00C73A97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- Федерального закона от 29.07.1998 № 135-ФЗ «Об оценочной деятельности в Российской Федерации»;</w:t>
      </w:r>
    </w:p>
    <w:p w:rsidR="004B53F6" w:rsidRPr="004B53F6" w:rsidRDefault="004B53F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«Структура федеральных стандартов оценки и основные понятия, используемые в федеральных стандартах оценки (ФСО I)»,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«Виды стоимости (ФСО II)»,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«Процесс оценки (ФСО III)»,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«Задание на оценку (ФСО IV)», утвержденного приказом Минэкономразвития России от 14.04.2022 № 200;</w:t>
      </w:r>
    </w:p>
    <w:p w:rsidR="004B53F6" w:rsidRPr="004B53F6" w:rsidRDefault="004B53F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4B53F6">
        <w:rPr>
          <w:sz w:val="28"/>
          <w:szCs w:val="28"/>
        </w:rPr>
        <w:lastRenderedPageBreak/>
        <w:t>-  Федерального стандарта оценки «Подходы и методы оценки (ФСО V)», утвержденного приказом Минэкономразвития России от 14.04.2022</w:t>
      </w:r>
      <w:r>
        <w:rPr>
          <w:sz w:val="28"/>
          <w:szCs w:val="28"/>
        </w:rPr>
        <w:t xml:space="preserve"> </w:t>
      </w:r>
      <w:r w:rsidRPr="004B53F6">
        <w:rPr>
          <w:sz w:val="28"/>
          <w:szCs w:val="28"/>
        </w:rPr>
        <w:t>№ 200;</w:t>
      </w:r>
    </w:p>
    <w:p w:rsidR="004B53F6" w:rsidRDefault="004B53F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4B53F6">
        <w:rPr>
          <w:sz w:val="28"/>
          <w:szCs w:val="28"/>
        </w:rPr>
        <w:t>- Федерального стандарта оценки «Отчет об оценке (ФСО VI)», утвержденного приказом Минэкономразвития России от 14.04.2022 № 200;</w:t>
      </w:r>
    </w:p>
    <w:p w:rsidR="00C73A97" w:rsidRDefault="00C73A97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- Федерального стандарта оценки «Оценка недвижимости (ФСО №7)», утвержденного приказом Минэкономразвития России от 25.09.2014 № 611;</w:t>
      </w:r>
    </w:p>
    <w:p w:rsidR="00EB1106" w:rsidRPr="00EB1106" w:rsidRDefault="00EB1106" w:rsidP="004B53F6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EB1106">
        <w:rPr>
          <w:color w:val="000000"/>
          <w:sz w:val="28"/>
          <w:szCs w:val="28"/>
        </w:rPr>
        <w:t>- Приказа Минэкономразвития Российской Федерации от 04 июля 2011     № 328 «Об утверждении федерального стандарта оценки «Порядок проведения экспертизы, требования к экспертному заключению и порядку его утверждения (ФСО № 5)»;</w:t>
      </w:r>
    </w:p>
    <w:p w:rsidR="00C73A97" w:rsidRPr="00601802" w:rsidRDefault="00C73A97" w:rsidP="00C73A97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- Стандартов и правил оценочной деятельности саморегулируемой организации оценщиков, членом которой являетс</w:t>
      </w:r>
      <w:proofErr w:type="gramStart"/>
      <w:r w:rsidRPr="00601802">
        <w:rPr>
          <w:sz w:val="28"/>
          <w:szCs w:val="28"/>
        </w:rPr>
        <w:t>я(</w:t>
      </w:r>
      <w:proofErr w:type="spellStart"/>
      <w:proofErr w:type="gramEnd"/>
      <w:r w:rsidRPr="00601802">
        <w:rPr>
          <w:sz w:val="28"/>
          <w:szCs w:val="28"/>
        </w:rPr>
        <w:t>ются</w:t>
      </w:r>
      <w:proofErr w:type="spellEnd"/>
      <w:r w:rsidRPr="00601802">
        <w:rPr>
          <w:sz w:val="28"/>
          <w:szCs w:val="28"/>
        </w:rPr>
        <w:t>) оценщик(</w:t>
      </w:r>
      <w:proofErr w:type="spellStart"/>
      <w:r w:rsidRPr="00601802">
        <w:rPr>
          <w:sz w:val="28"/>
          <w:szCs w:val="28"/>
        </w:rPr>
        <w:t>щики</w:t>
      </w:r>
      <w:proofErr w:type="spellEnd"/>
      <w:r w:rsidRPr="00601802">
        <w:rPr>
          <w:sz w:val="28"/>
          <w:szCs w:val="28"/>
        </w:rPr>
        <w:t>);</w:t>
      </w:r>
    </w:p>
    <w:p w:rsidR="00C73A97" w:rsidRPr="00601802" w:rsidRDefault="00C73A97" w:rsidP="00C73A97">
      <w:pPr>
        <w:widowControl w:val="0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 xml:space="preserve">- иных действующих нормативных документов, в соответствии </w:t>
      </w:r>
      <w:r w:rsidR="000E1BFC">
        <w:rPr>
          <w:sz w:val="28"/>
          <w:szCs w:val="28"/>
        </w:rPr>
        <w:br/>
      </w:r>
      <w:r w:rsidRPr="00601802">
        <w:rPr>
          <w:sz w:val="28"/>
          <w:szCs w:val="28"/>
        </w:rPr>
        <w:t>с которыми осуществляется оценочная деятельность.</w:t>
      </w:r>
    </w:p>
    <w:p w:rsidR="00C73A97" w:rsidRPr="00601802" w:rsidRDefault="00C73A97" w:rsidP="00C73A97">
      <w:pPr>
        <w:ind w:firstLine="708"/>
        <w:rPr>
          <w:b/>
          <w:sz w:val="28"/>
          <w:szCs w:val="28"/>
        </w:rPr>
      </w:pPr>
      <w:r w:rsidRPr="00601802">
        <w:rPr>
          <w:b/>
          <w:sz w:val="28"/>
          <w:szCs w:val="28"/>
        </w:rPr>
        <w:t>Требования, установленные ЗАКАЗЧИКОМ:</w:t>
      </w:r>
    </w:p>
    <w:p w:rsidR="00C73A97" w:rsidRPr="00601802" w:rsidRDefault="00C73A97" w:rsidP="00C73A97">
      <w:pPr>
        <w:ind w:firstLine="708"/>
        <w:rPr>
          <w:sz w:val="28"/>
          <w:szCs w:val="28"/>
        </w:rPr>
      </w:pPr>
      <w:r w:rsidRPr="00601802">
        <w:rPr>
          <w:sz w:val="28"/>
          <w:szCs w:val="28"/>
        </w:rPr>
        <w:t>•</w:t>
      </w:r>
      <w:r w:rsidRPr="00601802">
        <w:rPr>
          <w:sz w:val="28"/>
          <w:szCs w:val="28"/>
        </w:rPr>
        <w:tab/>
      </w:r>
      <w:r w:rsidRPr="00601802">
        <w:rPr>
          <w:b/>
          <w:sz w:val="28"/>
          <w:szCs w:val="28"/>
        </w:rPr>
        <w:t>к техническим и функциональным характеристикам услуг</w:t>
      </w:r>
      <w:r w:rsidRPr="00601802">
        <w:rPr>
          <w:sz w:val="28"/>
          <w:szCs w:val="28"/>
        </w:rPr>
        <w:t>: обязательное использование затратного, сравнительного и доходного подходов к оценке или обоснование отказа от использования того или иного подхода; нормативное обоснование проведения оценки; тщательное описание объект</w:t>
      </w:r>
      <w:r w:rsidR="00052395">
        <w:rPr>
          <w:sz w:val="28"/>
          <w:szCs w:val="28"/>
        </w:rPr>
        <w:t>ов</w:t>
      </w:r>
      <w:r w:rsidRPr="00601802">
        <w:rPr>
          <w:sz w:val="28"/>
          <w:szCs w:val="28"/>
        </w:rPr>
        <w:t xml:space="preserve"> оценки и окружающих его объектов.</w:t>
      </w:r>
    </w:p>
    <w:p w:rsidR="00C73A97" w:rsidRPr="00601802" w:rsidRDefault="00C73A97" w:rsidP="00C73A97">
      <w:pPr>
        <w:ind w:firstLine="708"/>
        <w:rPr>
          <w:sz w:val="28"/>
          <w:szCs w:val="28"/>
        </w:rPr>
      </w:pPr>
      <w:r w:rsidRPr="00601802">
        <w:rPr>
          <w:sz w:val="28"/>
          <w:szCs w:val="28"/>
        </w:rPr>
        <w:t>•</w:t>
      </w:r>
      <w:r w:rsidRPr="00601802">
        <w:rPr>
          <w:sz w:val="28"/>
          <w:szCs w:val="28"/>
        </w:rPr>
        <w:tab/>
      </w:r>
      <w:r w:rsidRPr="00601802">
        <w:rPr>
          <w:b/>
          <w:sz w:val="28"/>
          <w:szCs w:val="28"/>
        </w:rPr>
        <w:t>к достоверности отчета как документа, содержащего сведения доказательственного значения:</w:t>
      </w:r>
      <w:r w:rsidRPr="00601802">
        <w:rPr>
          <w:sz w:val="28"/>
          <w:szCs w:val="28"/>
        </w:rPr>
        <w:t xml:space="preserve"> в течение шести месяцев </w:t>
      </w:r>
      <w:proofErr w:type="gramStart"/>
      <w:r w:rsidRPr="00601802">
        <w:rPr>
          <w:sz w:val="28"/>
          <w:szCs w:val="28"/>
        </w:rPr>
        <w:t>с даты составления</w:t>
      </w:r>
      <w:proofErr w:type="gramEnd"/>
      <w:r w:rsidRPr="00601802">
        <w:rPr>
          <w:sz w:val="28"/>
          <w:szCs w:val="28"/>
        </w:rPr>
        <w:t xml:space="preserve"> отчета об оценке.</w:t>
      </w:r>
    </w:p>
    <w:p w:rsidR="00C73A97" w:rsidRPr="00601802" w:rsidRDefault="00C73A97" w:rsidP="00C73A97">
      <w:pPr>
        <w:ind w:firstLine="708"/>
        <w:rPr>
          <w:sz w:val="28"/>
          <w:szCs w:val="28"/>
        </w:rPr>
      </w:pPr>
      <w:r w:rsidRPr="00601802">
        <w:rPr>
          <w:sz w:val="28"/>
          <w:szCs w:val="28"/>
        </w:rPr>
        <w:t>•</w:t>
      </w:r>
      <w:r w:rsidRPr="00601802">
        <w:rPr>
          <w:sz w:val="28"/>
          <w:szCs w:val="28"/>
        </w:rPr>
        <w:tab/>
      </w:r>
      <w:r w:rsidRPr="00601802">
        <w:rPr>
          <w:b/>
          <w:sz w:val="28"/>
          <w:szCs w:val="28"/>
        </w:rPr>
        <w:t>к гарантийному сроку услуг:</w:t>
      </w:r>
      <w:r w:rsidRPr="00601802">
        <w:rPr>
          <w:sz w:val="28"/>
          <w:szCs w:val="28"/>
        </w:rPr>
        <w:t xml:space="preserve"> 6 (шесть) месяцев </w:t>
      </w:r>
      <w:proofErr w:type="gramStart"/>
      <w:r w:rsidRPr="00601802">
        <w:rPr>
          <w:sz w:val="28"/>
          <w:szCs w:val="28"/>
        </w:rPr>
        <w:t>с даты приемки</w:t>
      </w:r>
      <w:proofErr w:type="gramEnd"/>
      <w:r w:rsidRPr="00601802">
        <w:rPr>
          <w:sz w:val="28"/>
          <w:szCs w:val="28"/>
        </w:rPr>
        <w:t xml:space="preserve"> услуг.</w:t>
      </w:r>
    </w:p>
    <w:p w:rsidR="00C73A97" w:rsidRPr="00601802" w:rsidRDefault="00C73A97" w:rsidP="00C73A97">
      <w:pPr>
        <w:numPr>
          <w:ilvl w:val="0"/>
          <w:numId w:val="35"/>
        </w:numPr>
        <w:tabs>
          <w:tab w:val="num" w:pos="3054"/>
        </w:tabs>
        <w:autoSpaceDE w:val="0"/>
        <w:autoSpaceDN w:val="0"/>
        <w:spacing w:line="360" w:lineRule="auto"/>
        <w:ind w:left="3054"/>
        <w:contextualSpacing/>
        <w:jc w:val="left"/>
        <w:rPr>
          <w:b/>
          <w:sz w:val="28"/>
          <w:szCs w:val="28"/>
        </w:rPr>
      </w:pPr>
      <w:r w:rsidRPr="00601802">
        <w:rPr>
          <w:b/>
          <w:sz w:val="28"/>
          <w:szCs w:val="28"/>
        </w:rPr>
        <w:t>Результаты оказанных услуг</w:t>
      </w:r>
    </w:p>
    <w:p w:rsidR="007B0CD0" w:rsidRDefault="007B0CD0" w:rsidP="007B0CD0">
      <w:pPr>
        <w:ind w:firstLine="709"/>
        <w:rPr>
          <w:sz w:val="28"/>
          <w:szCs w:val="28"/>
        </w:rPr>
      </w:pPr>
      <w:proofErr w:type="gramStart"/>
      <w:r w:rsidRPr="007B0CD0">
        <w:rPr>
          <w:sz w:val="28"/>
          <w:szCs w:val="28"/>
        </w:rPr>
        <w:t>По результатам оказания услуг ИСПОЛНИТЕЛЬ предоставляет ЗАКАЗЧИКУ ОТЧЕТ</w:t>
      </w:r>
      <w:r w:rsidR="00976D55">
        <w:rPr>
          <w:sz w:val="28"/>
          <w:szCs w:val="28"/>
        </w:rPr>
        <w:t>Ы</w:t>
      </w:r>
      <w:r w:rsidR="00E22AD3">
        <w:rPr>
          <w:sz w:val="28"/>
          <w:szCs w:val="28"/>
        </w:rPr>
        <w:t>:</w:t>
      </w:r>
      <w:r w:rsidRPr="007B0CD0">
        <w:rPr>
          <w:sz w:val="28"/>
          <w:szCs w:val="28"/>
        </w:rPr>
        <w:t xml:space="preserve">  в </w:t>
      </w:r>
      <w:r w:rsidR="00E22AD3">
        <w:rPr>
          <w:sz w:val="28"/>
          <w:szCs w:val="28"/>
        </w:rPr>
        <w:t>1 (одном) экземпляре</w:t>
      </w:r>
      <w:r w:rsidR="008F4B43">
        <w:rPr>
          <w:sz w:val="28"/>
          <w:szCs w:val="28"/>
        </w:rPr>
        <w:t xml:space="preserve"> в</w:t>
      </w:r>
      <w:r w:rsidR="00E22AD3">
        <w:rPr>
          <w:sz w:val="28"/>
          <w:szCs w:val="28"/>
        </w:rPr>
        <w:t xml:space="preserve">  </w:t>
      </w:r>
      <w:r w:rsidRPr="007B0CD0">
        <w:rPr>
          <w:sz w:val="28"/>
          <w:szCs w:val="28"/>
        </w:rPr>
        <w:t xml:space="preserve">письменном виде на русском языке на </w:t>
      </w:r>
      <w:r w:rsidR="00976D55">
        <w:rPr>
          <w:sz w:val="28"/>
          <w:szCs w:val="28"/>
        </w:rPr>
        <w:t xml:space="preserve">каждый </w:t>
      </w:r>
      <w:r w:rsidRPr="007B0CD0">
        <w:rPr>
          <w:sz w:val="28"/>
          <w:szCs w:val="28"/>
        </w:rPr>
        <w:t xml:space="preserve">объект оценки </w:t>
      </w:r>
      <w:r w:rsidRPr="007B0CD0">
        <w:rPr>
          <w:b/>
          <w:sz w:val="28"/>
          <w:szCs w:val="28"/>
        </w:rPr>
        <w:t>с предоставлением положительного экспертного заключения саморегулируемой организации оценщиков</w:t>
      </w:r>
      <w:r w:rsidRPr="007B0CD0">
        <w:rPr>
          <w:sz w:val="28"/>
          <w:szCs w:val="28"/>
        </w:rPr>
        <w:t xml:space="preserve"> в письменной форме в одном экземпляре на </w:t>
      </w:r>
      <w:r w:rsidR="00052395">
        <w:rPr>
          <w:sz w:val="28"/>
          <w:szCs w:val="28"/>
        </w:rPr>
        <w:t xml:space="preserve">каждый </w:t>
      </w:r>
      <w:r w:rsidRPr="007B0CD0">
        <w:rPr>
          <w:sz w:val="28"/>
          <w:szCs w:val="28"/>
        </w:rPr>
        <w:t xml:space="preserve">объект оценки, направленный посредством </w:t>
      </w:r>
      <w:r w:rsidRPr="007B0CD0">
        <w:rPr>
          <w:i/>
          <w:sz w:val="28"/>
          <w:szCs w:val="28"/>
        </w:rPr>
        <w:t>почтовой связи</w:t>
      </w:r>
      <w:r w:rsidRPr="007B0CD0">
        <w:rPr>
          <w:sz w:val="28"/>
          <w:szCs w:val="28"/>
        </w:rPr>
        <w:t xml:space="preserve">, а также на </w:t>
      </w:r>
      <w:r w:rsidRPr="007B0CD0">
        <w:rPr>
          <w:i/>
          <w:sz w:val="28"/>
          <w:szCs w:val="28"/>
        </w:rPr>
        <w:t>электронную почту</w:t>
      </w:r>
      <w:r w:rsidRPr="007B0CD0">
        <w:rPr>
          <w:sz w:val="28"/>
          <w:szCs w:val="28"/>
        </w:rPr>
        <w:t xml:space="preserve">: </w:t>
      </w:r>
      <w:r w:rsidR="00976D55" w:rsidRPr="00976D55">
        <w:rPr>
          <w:sz w:val="28"/>
          <w:szCs w:val="28"/>
        </w:rPr>
        <w:t>yurkova@vlc.ru;</w:t>
      </w:r>
      <w:proofErr w:type="gramEnd"/>
      <w:r w:rsidR="00976D55" w:rsidRPr="00976D55">
        <w:rPr>
          <w:sz w:val="28"/>
          <w:szCs w:val="28"/>
        </w:rPr>
        <w:t xml:space="preserve"> abramova_oksana@vlc.ru </w:t>
      </w:r>
      <w:r w:rsidRPr="007B0CD0">
        <w:rPr>
          <w:sz w:val="28"/>
          <w:szCs w:val="28"/>
        </w:rPr>
        <w:t>(форматы материалов на электронном носителе: *.</w:t>
      </w:r>
      <w:proofErr w:type="spellStart"/>
      <w:r w:rsidRPr="007B0CD0">
        <w:rPr>
          <w:sz w:val="28"/>
          <w:szCs w:val="28"/>
        </w:rPr>
        <w:t>dwg</w:t>
      </w:r>
      <w:proofErr w:type="spellEnd"/>
      <w:r w:rsidRPr="007B0CD0">
        <w:rPr>
          <w:sz w:val="28"/>
          <w:szCs w:val="28"/>
        </w:rPr>
        <w:t>, *.</w:t>
      </w:r>
      <w:proofErr w:type="spellStart"/>
      <w:r w:rsidRPr="007B0CD0">
        <w:rPr>
          <w:sz w:val="28"/>
          <w:szCs w:val="28"/>
        </w:rPr>
        <w:t>pdf</w:t>
      </w:r>
      <w:proofErr w:type="spellEnd"/>
      <w:r w:rsidRPr="007B0CD0">
        <w:rPr>
          <w:sz w:val="28"/>
          <w:szCs w:val="28"/>
        </w:rPr>
        <w:t xml:space="preserve">.). </w:t>
      </w:r>
    </w:p>
    <w:p w:rsidR="00DA6BA9" w:rsidRPr="00601802" w:rsidRDefault="00DA6BA9" w:rsidP="007B0CD0">
      <w:pPr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 xml:space="preserve">ОТЧЕТ должен соответствовать требованиям, установленным Федеральным законом от 29.07.1998 № 135-ФЗ «Об оценочной деятельности </w:t>
      </w:r>
      <w:r w:rsidR="000E1BFC">
        <w:rPr>
          <w:sz w:val="28"/>
          <w:szCs w:val="28"/>
        </w:rPr>
        <w:br/>
      </w:r>
      <w:r w:rsidRPr="00601802">
        <w:rPr>
          <w:sz w:val="28"/>
          <w:szCs w:val="28"/>
        </w:rPr>
        <w:t>в Российской Федерации» и федеральным стандартам оценки.</w:t>
      </w:r>
    </w:p>
    <w:p w:rsidR="00DA6BA9" w:rsidRPr="00601802" w:rsidRDefault="00DA6BA9" w:rsidP="00DA6BA9">
      <w:pPr>
        <w:tabs>
          <w:tab w:val="num" w:pos="1134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ОТЧЕТ о рыночной стоимости</w:t>
      </w:r>
      <w:r>
        <w:rPr>
          <w:sz w:val="28"/>
          <w:szCs w:val="28"/>
        </w:rPr>
        <w:t xml:space="preserve"> </w:t>
      </w:r>
      <w:r w:rsidRPr="00601802">
        <w:rPr>
          <w:sz w:val="28"/>
          <w:szCs w:val="28"/>
        </w:rPr>
        <w:t xml:space="preserve">по </w:t>
      </w:r>
      <w:r w:rsidR="00976D55">
        <w:rPr>
          <w:sz w:val="28"/>
          <w:szCs w:val="28"/>
        </w:rPr>
        <w:t xml:space="preserve">каждому </w:t>
      </w:r>
      <w:r w:rsidRPr="00601802">
        <w:rPr>
          <w:sz w:val="28"/>
          <w:szCs w:val="28"/>
        </w:rPr>
        <w:t xml:space="preserve">объекту оценки не должен допускать неоднозначного толкования или вводить в заблуждение. В ОТЧЕТЕ </w:t>
      </w:r>
      <w:r w:rsidR="000E1BFC">
        <w:rPr>
          <w:sz w:val="28"/>
          <w:szCs w:val="28"/>
        </w:rPr>
        <w:br/>
      </w:r>
      <w:r w:rsidRPr="00601802">
        <w:rPr>
          <w:sz w:val="28"/>
          <w:szCs w:val="28"/>
        </w:rPr>
        <w:t xml:space="preserve">в обязательном порядке указываются дата проведения оценки объекта оценки, используемые стандарты оценки, цели и задачи проведения оценки объекта оценки, а также приводятся иные сведения, которые необходимы для полного </w:t>
      </w:r>
      <w:r w:rsidR="000E1BFC">
        <w:rPr>
          <w:sz w:val="28"/>
          <w:szCs w:val="28"/>
        </w:rPr>
        <w:br/>
      </w:r>
      <w:r w:rsidRPr="00601802">
        <w:rPr>
          <w:sz w:val="28"/>
          <w:szCs w:val="28"/>
        </w:rPr>
        <w:t>и недвусмысленного толкования результатов проведения оценки объекта оценки, отраженных в ОТЧЕТЕ.</w:t>
      </w:r>
    </w:p>
    <w:p w:rsidR="00DA6BA9" w:rsidRPr="00601802" w:rsidRDefault="00DA6BA9" w:rsidP="00DA6BA9">
      <w:pPr>
        <w:tabs>
          <w:tab w:val="num" w:pos="1134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lastRenderedPageBreak/>
        <w:t>В ОТЧЕТЕ должны быть указаны:</w:t>
      </w:r>
    </w:p>
    <w:p w:rsidR="00DA6BA9" w:rsidRPr="00601802" w:rsidRDefault="00DA6BA9" w:rsidP="00DA6BA9">
      <w:pPr>
        <w:tabs>
          <w:tab w:val="num" w:pos="1134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дата составления и порядковый номер отчета;</w:t>
      </w:r>
    </w:p>
    <w:p w:rsidR="00DA6BA9" w:rsidRPr="00601802" w:rsidRDefault="00DA6BA9" w:rsidP="00DA6BA9">
      <w:pPr>
        <w:tabs>
          <w:tab w:val="num" w:pos="1134"/>
        </w:tabs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>основание для проведения оценщиком оценки объекта оценки;</w:t>
      </w:r>
    </w:p>
    <w:p w:rsidR="00DA6BA9" w:rsidRPr="00601802" w:rsidRDefault="00DA6BA9" w:rsidP="00DA6BA9">
      <w:pPr>
        <w:autoSpaceDE w:val="0"/>
        <w:autoSpaceDN w:val="0"/>
        <w:adjustRightInd w:val="0"/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 xml:space="preserve">сведения об оценщике или оценщиках, подписавшем (подписавших) отчет об оценке, в том числе фамилия, имя и (при наличии) отчество, номер контактного телефона, почтовый адрес, адрес электронной почты оценщика </w:t>
      </w:r>
      <w:r w:rsidR="000E1BFC">
        <w:rPr>
          <w:sz w:val="28"/>
          <w:szCs w:val="28"/>
        </w:rPr>
        <w:br/>
      </w:r>
      <w:r w:rsidRPr="00601802">
        <w:rPr>
          <w:sz w:val="28"/>
          <w:szCs w:val="28"/>
        </w:rPr>
        <w:t>и сведения о членстве оценщика в саморегулируемой организации оценщиков;</w:t>
      </w:r>
    </w:p>
    <w:p w:rsidR="00DA6BA9" w:rsidRPr="00601802" w:rsidRDefault="00DA6BA9" w:rsidP="00DA6BA9">
      <w:pPr>
        <w:autoSpaceDE w:val="0"/>
        <w:autoSpaceDN w:val="0"/>
        <w:adjustRightInd w:val="0"/>
        <w:ind w:firstLine="540"/>
        <w:rPr>
          <w:sz w:val="28"/>
          <w:szCs w:val="28"/>
        </w:rPr>
      </w:pPr>
      <w:r w:rsidRPr="00601802">
        <w:rPr>
          <w:sz w:val="28"/>
          <w:szCs w:val="28"/>
        </w:rPr>
        <w:t xml:space="preserve">сведения о независимости юридического лица, с которым оценщик заключил трудовой договор, и оценщика в соответствии с требованиями статьи 16 Федерального закона от 29.07.1998 № 135-ФЗ «Об оценочной деятельности </w:t>
      </w:r>
      <w:r w:rsidR="000E1BFC">
        <w:rPr>
          <w:sz w:val="28"/>
          <w:szCs w:val="28"/>
        </w:rPr>
        <w:br/>
      </w:r>
      <w:r w:rsidRPr="00601802">
        <w:rPr>
          <w:sz w:val="28"/>
          <w:szCs w:val="28"/>
        </w:rPr>
        <w:t>в Российской Федерации»;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цель оценки;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точное описание объекта оценки, а в отношении объекта оценки, принадлежащего юридическому лицу, - реквизиты юридического лица и при наличии балансовая стоимость данного объекта оценки;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стандарты оценки для определения стоимости объекта оценки, перечень использованных при проведении оценки объекта оценки данных с указанием источников их получения, принятые при проведении оценки объекта оценки допущения;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последовательность определения стоимости объекта оценки и ее итоговая величина (с НДС и без НДС), а также ограничения и пределы применения полученного результата;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фотографии объекта оценки;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дата определения стоимости объекта оценки;</w:t>
      </w:r>
    </w:p>
    <w:p w:rsidR="00DA6BA9" w:rsidRPr="00601802" w:rsidRDefault="00DA6BA9" w:rsidP="00DA6BA9">
      <w:pPr>
        <w:widowControl w:val="0"/>
        <w:tabs>
          <w:tab w:val="num" w:pos="-1418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рыночная стоимость;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>перечень документов, используемых оценщиком и устанавливающих количественные и качественные характеристики объекта оценки.</w:t>
      </w:r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 xml:space="preserve">В тексте ОТЧЕТА об оценке должны присутствовать ссылки на источники информации либо копии материалов и распечаток, используемых в отчете, позволяющие делать выводы об источнике получения соответствующей информации и дате ее подготовки. </w:t>
      </w:r>
      <w:proofErr w:type="gramStart"/>
      <w:r w:rsidRPr="00601802">
        <w:rPr>
          <w:sz w:val="28"/>
          <w:szCs w:val="28"/>
        </w:rPr>
        <w:t>В случае если информация при опубликовании на сайте в информационно-телекоммуникационной сети «Интернет»</w:t>
      </w:r>
      <w:r w:rsidR="009241BF">
        <w:rPr>
          <w:sz w:val="28"/>
          <w:szCs w:val="28"/>
        </w:rPr>
        <w:t xml:space="preserve"> </w:t>
      </w:r>
      <w:r w:rsidRPr="00601802">
        <w:rPr>
          <w:sz w:val="28"/>
          <w:szCs w:val="28"/>
        </w:rPr>
        <w:t>не обеспечена свободным доступом на дату проведения оценки или после даты проведения оценки либо в будущем возможно изменение этой информации или адреса страницы, на которой она опубликована, либо используется информация, опубликованная не в общедоступном печатном издании, то к отчету об оценке должны быть приложены копии соответствующих материалов.</w:t>
      </w:r>
      <w:proofErr w:type="gramEnd"/>
    </w:p>
    <w:p w:rsidR="00DA6BA9" w:rsidRPr="00601802" w:rsidRDefault="00DA6BA9" w:rsidP="00DA6BA9">
      <w:pPr>
        <w:tabs>
          <w:tab w:val="num" w:pos="1134"/>
        </w:tabs>
        <w:ind w:firstLine="567"/>
        <w:rPr>
          <w:sz w:val="28"/>
          <w:szCs w:val="28"/>
        </w:rPr>
      </w:pPr>
      <w:r w:rsidRPr="00601802">
        <w:rPr>
          <w:sz w:val="28"/>
          <w:szCs w:val="28"/>
        </w:rPr>
        <w:t xml:space="preserve">ОТЧЕТ может также содержать иные сведения, являющиеся, по мнению оценщика, </w:t>
      </w:r>
      <w:proofErr w:type="gramStart"/>
      <w:r w:rsidRPr="00601802">
        <w:rPr>
          <w:sz w:val="28"/>
          <w:szCs w:val="28"/>
        </w:rPr>
        <w:t>существенно важными</w:t>
      </w:r>
      <w:proofErr w:type="gramEnd"/>
      <w:r w:rsidRPr="00601802">
        <w:rPr>
          <w:sz w:val="28"/>
          <w:szCs w:val="28"/>
        </w:rPr>
        <w:t xml:space="preserve"> для полноты отражения примененного им метода расчета стоимости конкретного объекта оценки. ОТЧЕТ о рыночной стоимости по </w:t>
      </w:r>
      <w:r w:rsidR="00427140">
        <w:rPr>
          <w:sz w:val="28"/>
          <w:szCs w:val="28"/>
        </w:rPr>
        <w:t xml:space="preserve">каждому </w:t>
      </w:r>
      <w:r w:rsidRPr="00601802">
        <w:rPr>
          <w:sz w:val="28"/>
          <w:szCs w:val="28"/>
        </w:rPr>
        <w:t xml:space="preserve"> объекту оценки должен быть оформлен на новой, белой б</w:t>
      </w:r>
      <w:r w:rsidR="00167C39">
        <w:rPr>
          <w:sz w:val="28"/>
          <w:szCs w:val="28"/>
        </w:rPr>
        <w:t>умаге, плотностью не менее 80г/м</w:t>
      </w:r>
      <w:proofErr w:type="gramStart"/>
      <w:r w:rsidR="00167C39">
        <w:rPr>
          <w:sz w:val="28"/>
          <w:szCs w:val="28"/>
          <w:vertAlign w:val="superscript"/>
        </w:rPr>
        <w:t>2</w:t>
      </w:r>
      <w:proofErr w:type="gramEnd"/>
      <w:r w:rsidRPr="00601802">
        <w:rPr>
          <w:sz w:val="28"/>
          <w:szCs w:val="28"/>
        </w:rPr>
        <w:t xml:space="preserve">, форматом 210×297 мм, пронумерован постранично, прошит, подписан оценщиком или оценщиками, которые провели </w:t>
      </w:r>
      <w:r w:rsidRPr="00601802">
        <w:rPr>
          <w:sz w:val="28"/>
          <w:szCs w:val="28"/>
        </w:rPr>
        <w:lastRenderedPageBreak/>
        <w:t>оценку, а также скреплен личной печатью оценщика или печатью юридического лица, с которым оценщик или оценщики заключили трудовой договор.</w:t>
      </w:r>
    </w:p>
    <w:p w:rsidR="00DA6BA9" w:rsidRPr="00601802" w:rsidRDefault="00DA6BA9" w:rsidP="00DA6BA9">
      <w:pPr>
        <w:widowControl w:val="0"/>
        <w:tabs>
          <w:tab w:val="left" w:pos="-4678"/>
        </w:tabs>
        <w:autoSpaceDN w:val="0"/>
        <w:ind w:firstLine="709"/>
        <w:rPr>
          <w:sz w:val="28"/>
          <w:szCs w:val="28"/>
        </w:rPr>
      </w:pPr>
      <w:r w:rsidRPr="00601802">
        <w:rPr>
          <w:sz w:val="28"/>
          <w:szCs w:val="28"/>
        </w:rPr>
        <w:t xml:space="preserve">Срок оказания услуг: </w:t>
      </w:r>
      <w:r w:rsidR="00036DE6" w:rsidRPr="00036DE6">
        <w:rPr>
          <w:sz w:val="28"/>
          <w:szCs w:val="28"/>
        </w:rPr>
        <w:t>в течени</w:t>
      </w:r>
      <w:r w:rsidR="00A86205">
        <w:rPr>
          <w:sz w:val="28"/>
          <w:szCs w:val="28"/>
        </w:rPr>
        <w:t xml:space="preserve">е </w:t>
      </w:r>
      <w:r w:rsidR="00A86205" w:rsidRPr="00B47F5C">
        <w:rPr>
          <w:b/>
          <w:sz w:val="28"/>
          <w:szCs w:val="28"/>
        </w:rPr>
        <w:t>3</w:t>
      </w:r>
      <w:r w:rsidR="00A67B27" w:rsidRPr="00B47F5C">
        <w:rPr>
          <w:b/>
          <w:sz w:val="28"/>
          <w:szCs w:val="28"/>
        </w:rPr>
        <w:t>0 (</w:t>
      </w:r>
      <w:r w:rsidR="00A86205" w:rsidRPr="00B47F5C">
        <w:rPr>
          <w:b/>
          <w:sz w:val="28"/>
          <w:szCs w:val="28"/>
        </w:rPr>
        <w:t>тридцати</w:t>
      </w:r>
      <w:r w:rsidR="00036DE6" w:rsidRPr="00B47F5C">
        <w:rPr>
          <w:b/>
          <w:sz w:val="28"/>
          <w:szCs w:val="28"/>
        </w:rPr>
        <w:t>)</w:t>
      </w:r>
      <w:r w:rsidR="00036DE6" w:rsidRPr="00036DE6">
        <w:rPr>
          <w:sz w:val="28"/>
          <w:szCs w:val="28"/>
        </w:rPr>
        <w:t xml:space="preserve">  дней</w:t>
      </w:r>
      <w:r w:rsidR="00A86205">
        <w:rPr>
          <w:sz w:val="28"/>
          <w:szCs w:val="28"/>
        </w:rPr>
        <w:t xml:space="preserve">, начиная </w:t>
      </w:r>
      <w:r w:rsidR="00A86205">
        <w:rPr>
          <w:sz w:val="28"/>
          <w:szCs w:val="28"/>
        </w:rPr>
        <w:br/>
        <w:t>с 12.01.2026г.</w:t>
      </w:r>
    </w:p>
    <w:p w:rsidR="00601802" w:rsidRDefault="00601802" w:rsidP="00B33BBA">
      <w:pPr>
        <w:pStyle w:val="ConsPlusNonformat0"/>
        <w:ind w:left="5387" w:hanging="425"/>
        <w:jc w:val="both"/>
        <w:rPr>
          <w:spacing w:val="-3"/>
        </w:rPr>
      </w:pP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5211"/>
        <w:gridCol w:w="5103"/>
      </w:tblGrid>
      <w:tr w:rsidR="00846584" w:rsidRPr="00BD0C2F" w:rsidTr="00F37C54">
        <w:trPr>
          <w:trHeight w:val="347"/>
        </w:trPr>
        <w:tc>
          <w:tcPr>
            <w:tcW w:w="5211" w:type="dxa"/>
          </w:tcPr>
          <w:p w:rsidR="00846584" w:rsidRDefault="00846584" w:rsidP="00F37C54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8"/>
                <w:szCs w:val="28"/>
              </w:rPr>
            </w:pPr>
            <w:r w:rsidRPr="00BD0C2F">
              <w:rPr>
                <w:b/>
                <w:sz w:val="28"/>
                <w:szCs w:val="28"/>
              </w:rPr>
              <w:t xml:space="preserve">ЗАКАЗЧИК </w:t>
            </w:r>
          </w:p>
          <w:p w:rsidR="00846584" w:rsidRPr="00B95BB8" w:rsidRDefault="00846584" w:rsidP="00F37C54">
            <w:pPr>
              <w:keepNext/>
              <w:keepLines/>
              <w:widowControl w:val="0"/>
              <w:suppressLineNumbers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jc w:val="left"/>
              <w:rPr>
                <w:b/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>Управление муниципальной собственности  г. Владивостока</w:t>
            </w:r>
          </w:p>
          <w:p w:rsidR="00846584" w:rsidRPr="00B95BB8" w:rsidRDefault="00846584" w:rsidP="00F37C54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место нахождения: 69009</w:t>
            </w:r>
            <w:r w:rsidR="00C90323">
              <w:rPr>
                <w:snapToGrid w:val="0"/>
                <w:sz w:val="28"/>
                <w:szCs w:val="28"/>
              </w:rPr>
              <w:t>0</w:t>
            </w:r>
            <w:r w:rsidRPr="00B95BB8">
              <w:rPr>
                <w:snapToGrid w:val="0"/>
                <w:sz w:val="28"/>
                <w:szCs w:val="28"/>
              </w:rPr>
              <w:t>,</w:t>
            </w:r>
          </w:p>
          <w:p w:rsidR="00846584" w:rsidRPr="00B95BB8" w:rsidRDefault="00846584" w:rsidP="00F37C54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 xml:space="preserve">г. Владивосток, ул. </w:t>
            </w:r>
            <w:proofErr w:type="gramStart"/>
            <w:r w:rsidRPr="00B95BB8">
              <w:rPr>
                <w:snapToGrid w:val="0"/>
                <w:sz w:val="28"/>
                <w:szCs w:val="28"/>
              </w:rPr>
              <w:t>Западная</w:t>
            </w:r>
            <w:proofErr w:type="gramEnd"/>
            <w:r w:rsidRPr="00B95BB8">
              <w:rPr>
                <w:snapToGrid w:val="0"/>
                <w:sz w:val="28"/>
                <w:szCs w:val="28"/>
              </w:rPr>
              <w:t>, 15</w:t>
            </w:r>
          </w:p>
          <w:p w:rsidR="00846584" w:rsidRPr="00B95BB8" w:rsidRDefault="00846584" w:rsidP="00F37C54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ИНН 2536097608 КПП 254001001</w:t>
            </w:r>
          </w:p>
          <w:p w:rsidR="00846584" w:rsidRPr="00B95BB8" w:rsidRDefault="00846584" w:rsidP="00F37C54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8"/>
                <w:szCs w:val="28"/>
              </w:rPr>
            </w:pPr>
            <w:r w:rsidRPr="00B95BB8">
              <w:rPr>
                <w:caps/>
                <w:snapToGrid w:val="0"/>
                <w:kern w:val="28"/>
                <w:sz w:val="28"/>
                <w:szCs w:val="28"/>
              </w:rPr>
              <w:t>УФ</w:t>
            </w:r>
            <w:r w:rsidRPr="00B95BB8">
              <w:rPr>
                <w:snapToGrid w:val="0"/>
                <w:kern w:val="28"/>
                <w:sz w:val="28"/>
                <w:szCs w:val="28"/>
              </w:rPr>
              <w:t xml:space="preserve"> администрации г. Владивостока </w:t>
            </w:r>
            <w:r>
              <w:rPr>
                <w:snapToGrid w:val="0"/>
                <w:kern w:val="28"/>
                <w:sz w:val="28"/>
                <w:szCs w:val="28"/>
              </w:rPr>
              <w:t>(</w:t>
            </w:r>
            <w:r w:rsidRPr="00B95BB8">
              <w:rPr>
                <w:snapToGrid w:val="0"/>
                <w:kern w:val="28"/>
                <w:sz w:val="28"/>
                <w:szCs w:val="28"/>
              </w:rPr>
              <w:t>Управление муниципальной собственности г. Владивостока)</w:t>
            </w:r>
          </w:p>
          <w:p w:rsidR="00846584" w:rsidRDefault="00846584" w:rsidP="00F37C54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8"/>
                <w:szCs w:val="28"/>
              </w:rPr>
            </w:pPr>
            <w:r w:rsidRPr="00B95BB8">
              <w:rPr>
                <w:snapToGrid w:val="0"/>
                <w:kern w:val="28"/>
                <w:sz w:val="28"/>
                <w:szCs w:val="28"/>
              </w:rPr>
              <w:t>Л/счет – 03966042870</w:t>
            </w:r>
          </w:p>
          <w:p w:rsidR="00846584" w:rsidRPr="00B95BB8" w:rsidRDefault="00846584" w:rsidP="00F37C54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Казначейский счет 03231643057010002000</w:t>
            </w:r>
          </w:p>
          <w:p w:rsidR="00846584" w:rsidRPr="00B95BB8" w:rsidRDefault="00846584" w:rsidP="00F37C54">
            <w:pPr>
              <w:tabs>
                <w:tab w:val="left" w:pos="567"/>
              </w:tabs>
              <w:jc w:val="left"/>
              <w:rPr>
                <w:snapToGrid w:val="0"/>
                <w:sz w:val="28"/>
                <w:szCs w:val="28"/>
              </w:rPr>
            </w:pPr>
            <w:proofErr w:type="gramStart"/>
            <w:r w:rsidRPr="00B95BB8">
              <w:rPr>
                <w:snapToGrid w:val="0"/>
                <w:sz w:val="28"/>
                <w:szCs w:val="28"/>
              </w:rPr>
              <w:t>к</w:t>
            </w:r>
            <w:proofErr w:type="gramEnd"/>
            <w:r w:rsidRPr="00B95BB8">
              <w:rPr>
                <w:snapToGrid w:val="0"/>
                <w:sz w:val="28"/>
                <w:szCs w:val="28"/>
              </w:rPr>
              <w:t>/счет – 40102810545370000012</w:t>
            </w:r>
          </w:p>
          <w:p w:rsidR="00846584" w:rsidRPr="00B95BB8" w:rsidRDefault="004C4F25" w:rsidP="00F37C54">
            <w:pPr>
              <w:tabs>
                <w:tab w:val="left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4C4F25">
              <w:rPr>
                <w:snapToGrid w:val="0"/>
                <w:sz w:val="28"/>
                <w:szCs w:val="28"/>
              </w:rPr>
              <w:t>ОКЦ № 1 ДГУ Банка России//УФК по Приморскому краю, г. Владивосток</w:t>
            </w:r>
          </w:p>
          <w:p w:rsidR="00846584" w:rsidRPr="00B95BB8" w:rsidRDefault="00846584" w:rsidP="00F37C54">
            <w:pPr>
              <w:tabs>
                <w:tab w:val="left" w:pos="567"/>
              </w:tabs>
              <w:jc w:val="left"/>
              <w:rPr>
                <w:snapToGrid w:val="0"/>
                <w:sz w:val="28"/>
                <w:szCs w:val="28"/>
              </w:rPr>
            </w:pPr>
            <w:r w:rsidRPr="00B95BB8">
              <w:rPr>
                <w:snapToGrid w:val="0"/>
                <w:sz w:val="28"/>
                <w:szCs w:val="28"/>
              </w:rPr>
              <w:t>БИК 010507002</w:t>
            </w:r>
          </w:p>
          <w:p w:rsidR="00846584" w:rsidRDefault="00846584" w:rsidP="00F37C54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8"/>
                <w:szCs w:val="28"/>
              </w:rPr>
            </w:pPr>
          </w:p>
          <w:p w:rsidR="00846584" w:rsidRPr="00B95BB8" w:rsidRDefault="008F037C" w:rsidP="00F37C54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846584" w:rsidRPr="00B95BB8">
              <w:rPr>
                <w:sz w:val="28"/>
                <w:szCs w:val="28"/>
              </w:rPr>
              <w:t xml:space="preserve">ачальник Управления </w:t>
            </w:r>
          </w:p>
          <w:p w:rsidR="00846584" w:rsidRPr="00B95BB8" w:rsidRDefault="00846584" w:rsidP="00F37C54">
            <w:pPr>
              <w:jc w:val="left"/>
              <w:rPr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 xml:space="preserve">муниципальной собственности      </w:t>
            </w:r>
          </w:p>
          <w:p w:rsidR="00846584" w:rsidRPr="00B95BB8" w:rsidRDefault="00846584" w:rsidP="00F37C54">
            <w:pPr>
              <w:jc w:val="left"/>
              <w:rPr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>г. Владивостока</w:t>
            </w:r>
          </w:p>
          <w:p w:rsidR="00846584" w:rsidRPr="00BD0C2F" w:rsidRDefault="00846584" w:rsidP="00026497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8"/>
                <w:szCs w:val="28"/>
              </w:rPr>
            </w:pPr>
            <w:r w:rsidRPr="00B95BB8">
              <w:rPr>
                <w:sz w:val="28"/>
                <w:szCs w:val="28"/>
              </w:rPr>
              <w:t xml:space="preserve">_________________ </w:t>
            </w:r>
            <w:r w:rsidR="00026497">
              <w:rPr>
                <w:sz w:val="28"/>
                <w:szCs w:val="28"/>
              </w:rPr>
              <w:t xml:space="preserve">Н.А. </w:t>
            </w:r>
            <w:proofErr w:type="spellStart"/>
            <w:r w:rsidR="00026497">
              <w:rPr>
                <w:sz w:val="28"/>
                <w:szCs w:val="28"/>
              </w:rPr>
              <w:t>Стульнова</w:t>
            </w:r>
            <w:proofErr w:type="spellEnd"/>
          </w:p>
        </w:tc>
        <w:tc>
          <w:tcPr>
            <w:tcW w:w="5103" w:type="dxa"/>
          </w:tcPr>
          <w:p w:rsidR="00846584" w:rsidRPr="00BD0C2F" w:rsidRDefault="00846584" w:rsidP="00F37C54">
            <w:pPr>
              <w:rPr>
                <w:b/>
                <w:sz w:val="28"/>
                <w:szCs w:val="28"/>
              </w:rPr>
            </w:pPr>
            <w:r w:rsidRPr="00BD0C2F">
              <w:rPr>
                <w:b/>
                <w:sz w:val="28"/>
                <w:szCs w:val="28"/>
              </w:rPr>
              <w:t>И</w:t>
            </w:r>
            <w:r>
              <w:rPr>
                <w:b/>
                <w:sz w:val="28"/>
                <w:szCs w:val="28"/>
              </w:rPr>
              <w:t>С</w:t>
            </w:r>
            <w:r w:rsidRPr="00BD0C2F">
              <w:rPr>
                <w:b/>
                <w:sz w:val="28"/>
                <w:szCs w:val="28"/>
              </w:rPr>
              <w:t>ПОЛНИТЕЛЬ</w:t>
            </w:r>
          </w:p>
        </w:tc>
      </w:tr>
    </w:tbl>
    <w:p w:rsidR="008B0F48" w:rsidRDefault="008B0F48" w:rsidP="00DA6BA9">
      <w:pPr>
        <w:widowControl w:val="0"/>
        <w:autoSpaceDE w:val="0"/>
        <w:autoSpaceDN w:val="0"/>
        <w:adjustRightInd w:val="0"/>
        <w:ind w:left="5103"/>
        <w:rPr>
          <w:spacing w:val="-3"/>
          <w:sz w:val="20"/>
          <w:szCs w:val="20"/>
        </w:rPr>
      </w:pPr>
    </w:p>
    <w:p w:rsidR="008B0F48" w:rsidRDefault="008B0F48">
      <w:pPr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br w:type="page"/>
      </w:r>
    </w:p>
    <w:p w:rsidR="00DA6BA9" w:rsidRPr="00903DF9" w:rsidRDefault="00DA6BA9" w:rsidP="00DA6BA9">
      <w:pPr>
        <w:widowControl w:val="0"/>
        <w:autoSpaceDE w:val="0"/>
        <w:autoSpaceDN w:val="0"/>
        <w:adjustRightInd w:val="0"/>
        <w:ind w:left="5103"/>
        <w:rPr>
          <w:spacing w:val="-6"/>
          <w:sz w:val="20"/>
          <w:szCs w:val="20"/>
        </w:rPr>
      </w:pPr>
      <w:r w:rsidRPr="00903DF9">
        <w:rPr>
          <w:spacing w:val="-3"/>
          <w:sz w:val="20"/>
          <w:szCs w:val="20"/>
        </w:rPr>
        <w:lastRenderedPageBreak/>
        <w:t>Приложение № 2 к муниципальному контракту</w:t>
      </w:r>
      <w:r w:rsidRPr="00903DF9">
        <w:rPr>
          <w:sz w:val="20"/>
          <w:szCs w:val="20"/>
        </w:rPr>
        <w:t xml:space="preserve"> </w:t>
      </w:r>
      <w:r w:rsidRPr="00903DF9">
        <w:rPr>
          <w:spacing w:val="-6"/>
          <w:sz w:val="20"/>
          <w:szCs w:val="20"/>
        </w:rPr>
        <w:t>на оказание услуг по оценке рыночной стоимости объект</w:t>
      </w:r>
      <w:r w:rsidR="00E51753">
        <w:rPr>
          <w:spacing w:val="-6"/>
          <w:sz w:val="20"/>
          <w:szCs w:val="20"/>
        </w:rPr>
        <w:t>ов</w:t>
      </w:r>
      <w:r w:rsidRPr="00903DF9">
        <w:rPr>
          <w:spacing w:val="-6"/>
          <w:sz w:val="20"/>
          <w:szCs w:val="20"/>
        </w:rPr>
        <w:t xml:space="preserve"> недвижимости, находящ</w:t>
      </w:r>
      <w:r w:rsidR="00A122CF">
        <w:rPr>
          <w:spacing w:val="-6"/>
          <w:sz w:val="20"/>
          <w:szCs w:val="20"/>
        </w:rPr>
        <w:t>его</w:t>
      </w:r>
      <w:r w:rsidRPr="00903DF9">
        <w:rPr>
          <w:spacing w:val="-6"/>
          <w:sz w:val="20"/>
          <w:szCs w:val="20"/>
        </w:rPr>
        <w:t>ся в муниципальной собственности Владивостокского городского округа</w:t>
      </w:r>
      <w:r>
        <w:rPr>
          <w:spacing w:val="-6"/>
          <w:sz w:val="20"/>
          <w:szCs w:val="20"/>
        </w:rPr>
        <w:t>, с предоставлением положительного экспертного заключения</w:t>
      </w:r>
    </w:p>
    <w:p w:rsidR="00DA6BA9" w:rsidRPr="00903DF9" w:rsidRDefault="00DA6BA9" w:rsidP="00DA6BA9">
      <w:pPr>
        <w:widowControl w:val="0"/>
        <w:tabs>
          <w:tab w:val="left" w:pos="5103"/>
        </w:tabs>
        <w:autoSpaceDE w:val="0"/>
        <w:autoSpaceDN w:val="0"/>
        <w:adjustRightInd w:val="0"/>
        <w:ind w:left="5103" w:right="-31"/>
        <w:rPr>
          <w:rFonts w:eastAsia="Calibri"/>
          <w:spacing w:val="-3"/>
          <w:sz w:val="20"/>
          <w:szCs w:val="20"/>
        </w:rPr>
      </w:pPr>
      <w:r w:rsidRPr="00903DF9">
        <w:rPr>
          <w:rFonts w:eastAsia="Calibri"/>
          <w:spacing w:val="-3"/>
          <w:sz w:val="20"/>
          <w:szCs w:val="20"/>
        </w:rPr>
        <w:t>№ __________________ от «___» ____________ 202</w:t>
      </w:r>
      <w:r w:rsidR="00BC07DD">
        <w:rPr>
          <w:rFonts w:eastAsia="Calibri"/>
          <w:spacing w:val="-3"/>
          <w:sz w:val="20"/>
          <w:szCs w:val="20"/>
        </w:rPr>
        <w:t>_</w:t>
      </w:r>
      <w:r w:rsidRPr="00903DF9">
        <w:rPr>
          <w:rFonts w:eastAsia="Calibri"/>
          <w:spacing w:val="-3"/>
          <w:sz w:val="20"/>
          <w:szCs w:val="20"/>
        </w:rPr>
        <w:t xml:space="preserve"> г.</w:t>
      </w:r>
    </w:p>
    <w:p w:rsidR="00DA6BA9" w:rsidRDefault="00DA6BA9" w:rsidP="00DA6BA9">
      <w:pPr>
        <w:autoSpaceDN w:val="0"/>
        <w:ind w:firstLine="567"/>
        <w:jc w:val="center"/>
        <w:rPr>
          <w:b/>
          <w:sz w:val="28"/>
          <w:szCs w:val="28"/>
        </w:rPr>
      </w:pPr>
    </w:p>
    <w:p w:rsidR="00DA6BA9" w:rsidRDefault="00DA6BA9" w:rsidP="00DA6BA9">
      <w:pPr>
        <w:autoSpaceDN w:val="0"/>
        <w:ind w:firstLine="567"/>
        <w:jc w:val="center"/>
        <w:rPr>
          <w:b/>
        </w:rPr>
      </w:pPr>
      <w:r w:rsidRPr="00C70C77">
        <w:rPr>
          <w:b/>
        </w:rPr>
        <w:t>Перечень объект</w:t>
      </w:r>
      <w:r w:rsidR="00A2130A">
        <w:rPr>
          <w:b/>
        </w:rPr>
        <w:t>ов</w:t>
      </w:r>
      <w:r w:rsidRPr="00C70C77">
        <w:rPr>
          <w:b/>
        </w:rPr>
        <w:t xml:space="preserve"> недвижимости, находящ</w:t>
      </w:r>
      <w:r w:rsidR="00A2130A">
        <w:rPr>
          <w:b/>
        </w:rPr>
        <w:t>их</w:t>
      </w:r>
      <w:r w:rsidRPr="00C70C77">
        <w:rPr>
          <w:b/>
        </w:rPr>
        <w:t>ся в муниципальной собственности Владивостокского городского округа</w:t>
      </w: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296"/>
        <w:gridCol w:w="4915"/>
        <w:gridCol w:w="426"/>
        <w:gridCol w:w="2693"/>
        <w:gridCol w:w="1559"/>
      </w:tblGrid>
      <w:tr w:rsidR="000A48D8" w:rsidRPr="00CC0467" w:rsidTr="00E566EA">
        <w:trPr>
          <w:trHeight w:val="818"/>
        </w:trPr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 xml:space="preserve">№ </w:t>
            </w:r>
            <w:proofErr w:type="gramStart"/>
            <w:r w:rsidRPr="000A48D8">
              <w:rPr>
                <w:sz w:val="20"/>
                <w:szCs w:val="20"/>
              </w:rPr>
              <w:t>п</w:t>
            </w:r>
            <w:proofErr w:type="gramEnd"/>
            <w:r w:rsidRPr="000A48D8">
              <w:rPr>
                <w:sz w:val="20"/>
                <w:szCs w:val="20"/>
              </w:rPr>
              <w:t>/п</w:t>
            </w:r>
          </w:p>
        </w:tc>
        <w:tc>
          <w:tcPr>
            <w:tcW w:w="5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Характеристики объекта оценки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Примечание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482E93">
              <w:rPr>
                <w:sz w:val="20"/>
                <w:szCs w:val="20"/>
              </w:rPr>
              <w:t>Стоимость услуг с учетом ___ % снижения (руб.)</w:t>
            </w:r>
          </w:p>
        </w:tc>
      </w:tr>
      <w:tr w:rsidR="000A48D8" w:rsidRPr="00CC0467" w:rsidTr="00E566EA">
        <w:trPr>
          <w:trHeight w:val="253"/>
        </w:trPr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1</w:t>
            </w:r>
          </w:p>
        </w:tc>
        <w:tc>
          <w:tcPr>
            <w:tcW w:w="5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8D8" w:rsidRPr="000A48D8" w:rsidRDefault="000A48D8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4</w:t>
            </w:r>
          </w:p>
        </w:tc>
      </w:tr>
      <w:tr w:rsidR="00B47F5C" w:rsidRPr="00DC55CA" w:rsidTr="00E566EA">
        <w:trPr>
          <w:trHeight w:val="818"/>
        </w:trPr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  <w:r w:rsidRPr="000A48D8">
              <w:rPr>
                <w:sz w:val="20"/>
                <w:szCs w:val="20"/>
              </w:rPr>
              <w:t>1</w:t>
            </w:r>
          </w:p>
        </w:tc>
        <w:tc>
          <w:tcPr>
            <w:tcW w:w="5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4B59F6" w:rsidRDefault="00B47F5C" w:rsidP="00B47F5C">
            <w:pPr>
              <w:rPr>
                <w:sz w:val="20"/>
                <w:szCs w:val="20"/>
              </w:rPr>
            </w:pPr>
            <w:r w:rsidRPr="005529D0">
              <w:rPr>
                <w:sz w:val="20"/>
                <w:szCs w:val="20"/>
              </w:rPr>
              <w:t>нежилое помещение общей площадью 22,5 кв. м, этаж цокольный, кадастровый номер 25:28:030007:5521, расположенное по адресу: г. Владивосток, ул. Олега Кошевого, д. 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4B59F6" w:rsidRDefault="00B47F5C" w:rsidP="00EC1A1C">
            <w:pPr>
              <w:jc w:val="center"/>
              <w:rPr>
                <w:sz w:val="20"/>
                <w:szCs w:val="20"/>
              </w:rPr>
            </w:pPr>
            <w:r w:rsidRPr="004B59F6">
              <w:rPr>
                <w:sz w:val="20"/>
                <w:szCs w:val="20"/>
              </w:rPr>
              <w:t xml:space="preserve">Определить рыночную стоимость по состоянию </w:t>
            </w:r>
            <w:proofErr w:type="gramStart"/>
            <w:r w:rsidRPr="004B59F6">
              <w:rPr>
                <w:sz w:val="20"/>
                <w:szCs w:val="20"/>
              </w:rPr>
              <w:t>на</w:t>
            </w:r>
            <w:proofErr w:type="gramEnd"/>
          </w:p>
          <w:p w:rsidR="00B47F5C" w:rsidRPr="004B59F6" w:rsidRDefault="00B47F5C" w:rsidP="00EC1A1C">
            <w:pPr>
              <w:jc w:val="center"/>
              <w:rPr>
                <w:sz w:val="20"/>
                <w:szCs w:val="20"/>
              </w:rPr>
            </w:pPr>
            <w:r w:rsidRPr="005529D0">
              <w:rPr>
                <w:sz w:val="20"/>
                <w:szCs w:val="20"/>
              </w:rPr>
              <w:t>30.10.2025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</w:p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</w:p>
        </w:tc>
      </w:tr>
      <w:tr w:rsidR="00B47F5C" w:rsidRPr="00DC55CA" w:rsidTr="00E566EA">
        <w:trPr>
          <w:trHeight w:val="818"/>
        </w:trPr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4B59F6" w:rsidRDefault="00B47F5C" w:rsidP="00EC1A1C">
            <w:pPr>
              <w:rPr>
                <w:sz w:val="20"/>
                <w:szCs w:val="20"/>
              </w:rPr>
            </w:pPr>
            <w:r w:rsidRPr="005529D0">
              <w:rPr>
                <w:sz w:val="20"/>
                <w:szCs w:val="20"/>
              </w:rPr>
              <w:t>нежило</w:t>
            </w:r>
            <w:r>
              <w:rPr>
                <w:sz w:val="20"/>
                <w:szCs w:val="20"/>
              </w:rPr>
              <w:t>е</w:t>
            </w:r>
            <w:r w:rsidRPr="005529D0">
              <w:rPr>
                <w:sz w:val="20"/>
                <w:szCs w:val="20"/>
              </w:rPr>
              <w:t xml:space="preserve"> помещени</w:t>
            </w:r>
            <w:r>
              <w:rPr>
                <w:sz w:val="20"/>
                <w:szCs w:val="20"/>
              </w:rPr>
              <w:t>е</w:t>
            </w:r>
            <w:r w:rsidRPr="005529D0">
              <w:rPr>
                <w:sz w:val="20"/>
                <w:szCs w:val="20"/>
              </w:rPr>
              <w:t xml:space="preserve"> общей площадью 42,2 кв. м, этаж 1, кадастровый номер 25:28:010008:829, расположенно</w:t>
            </w:r>
            <w:r>
              <w:rPr>
                <w:sz w:val="20"/>
                <w:szCs w:val="20"/>
              </w:rPr>
              <w:t>е</w:t>
            </w:r>
            <w:r w:rsidRPr="005529D0">
              <w:rPr>
                <w:sz w:val="20"/>
                <w:szCs w:val="20"/>
              </w:rPr>
              <w:t xml:space="preserve"> по адресу: </w:t>
            </w:r>
            <w:r>
              <w:rPr>
                <w:sz w:val="20"/>
                <w:szCs w:val="20"/>
              </w:rPr>
              <w:t xml:space="preserve">г. Владивосток, </w:t>
            </w:r>
            <w:r w:rsidRPr="005529D0">
              <w:rPr>
                <w:sz w:val="20"/>
                <w:szCs w:val="20"/>
              </w:rPr>
              <w:t xml:space="preserve"> ул. Уборевича, д. 20, пом. 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4B59F6" w:rsidRDefault="00B47F5C" w:rsidP="00EC1A1C">
            <w:pPr>
              <w:jc w:val="center"/>
              <w:rPr>
                <w:sz w:val="20"/>
                <w:szCs w:val="20"/>
              </w:rPr>
            </w:pPr>
            <w:r w:rsidRPr="004B59F6">
              <w:rPr>
                <w:sz w:val="20"/>
                <w:szCs w:val="20"/>
              </w:rPr>
              <w:t xml:space="preserve">Определить рыночную стоимость по состоянию </w:t>
            </w:r>
            <w:proofErr w:type="gramStart"/>
            <w:r w:rsidRPr="004B59F6">
              <w:rPr>
                <w:sz w:val="20"/>
                <w:szCs w:val="20"/>
              </w:rPr>
              <w:t>на</w:t>
            </w:r>
            <w:proofErr w:type="gramEnd"/>
          </w:p>
          <w:p w:rsidR="00B47F5C" w:rsidRPr="004B59F6" w:rsidRDefault="00B47F5C" w:rsidP="00EC1A1C">
            <w:pPr>
              <w:jc w:val="center"/>
              <w:rPr>
                <w:sz w:val="20"/>
                <w:szCs w:val="20"/>
              </w:rPr>
            </w:pPr>
            <w:r w:rsidRPr="005529D0">
              <w:rPr>
                <w:sz w:val="20"/>
                <w:szCs w:val="20"/>
              </w:rPr>
              <w:t>30.10.2025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</w:p>
        </w:tc>
      </w:tr>
      <w:tr w:rsidR="00B47F5C" w:rsidRPr="00DC55CA" w:rsidTr="00E566EA">
        <w:trPr>
          <w:trHeight w:val="818"/>
        </w:trPr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Default="00B47F5C" w:rsidP="005D3F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4B59F6" w:rsidRDefault="00B47F5C" w:rsidP="00EC1A1C">
            <w:pPr>
              <w:rPr>
                <w:sz w:val="20"/>
                <w:szCs w:val="20"/>
              </w:rPr>
            </w:pPr>
            <w:r w:rsidRPr="005529D0">
              <w:rPr>
                <w:sz w:val="20"/>
                <w:szCs w:val="20"/>
              </w:rPr>
              <w:t>нежилые помещения в здании (лит. 1') общей площадью 87,5 кв. м, этаж цокольный, кадастровый номер 25:28:050049:</w:t>
            </w:r>
            <w:r>
              <w:rPr>
                <w:sz w:val="20"/>
                <w:szCs w:val="20"/>
              </w:rPr>
              <w:t xml:space="preserve">5260, расположенные по адресу: </w:t>
            </w:r>
            <w:r>
              <w:rPr>
                <w:sz w:val="20"/>
                <w:szCs w:val="20"/>
              </w:rPr>
              <w:br/>
            </w:r>
            <w:r w:rsidRPr="005529D0">
              <w:rPr>
                <w:sz w:val="20"/>
                <w:szCs w:val="20"/>
              </w:rPr>
              <w:t>г. Владивосток, ул. Русская,</w:t>
            </w:r>
            <w:r>
              <w:rPr>
                <w:sz w:val="20"/>
                <w:szCs w:val="20"/>
              </w:rPr>
              <w:t xml:space="preserve"> </w:t>
            </w:r>
            <w:r w:rsidRPr="005529D0">
              <w:rPr>
                <w:sz w:val="20"/>
                <w:szCs w:val="20"/>
              </w:rPr>
              <w:t>д. 63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4B59F6" w:rsidRDefault="00B47F5C" w:rsidP="00EC1A1C">
            <w:pPr>
              <w:jc w:val="center"/>
              <w:rPr>
                <w:sz w:val="20"/>
                <w:szCs w:val="20"/>
              </w:rPr>
            </w:pPr>
            <w:r w:rsidRPr="004B59F6">
              <w:rPr>
                <w:sz w:val="20"/>
                <w:szCs w:val="20"/>
              </w:rPr>
              <w:t xml:space="preserve">Определить рыночную стоимость по состоянию </w:t>
            </w:r>
            <w:proofErr w:type="gramStart"/>
            <w:r w:rsidRPr="004B59F6">
              <w:rPr>
                <w:sz w:val="20"/>
                <w:szCs w:val="20"/>
              </w:rPr>
              <w:t>на</w:t>
            </w:r>
            <w:proofErr w:type="gramEnd"/>
          </w:p>
          <w:p w:rsidR="00B47F5C" w:rsidRPr="004B59F6" w:rsidRDefault="00B47F5C" w:rsidP="00EC1A1C">
            <w:pPr>
              <w:jc w:val="center"/>
              <w:rPr>
                <w:sz w:val="20"/>
                <w:szCs w:val="20"/>
              </w:rPr>
            </w:pPr>
            <w:r w:rsidRPr="005529D0">
              <w:rPr>
                <w:sz w:val="20"/>
                <w:szCs w:val="20"/>
              </w:rPr>
              <w:t>22.10.2025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</w:p>
        </w:tc>
      </w:tr>
      <w:tr w:rsidR="00B47F5C" w:rsidRPr="00DC55CA" w:rsidTr="00B47F5C">
        <w:trPr>
          <w:trHeight w:val="353"/>
        </w:trPr>
        <w:tc>
          <w:tcPr>
            <w:tcW w:w="89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5C" w:rsidRPr="00A4437C" w:rsidRDefault="00B47F5C" w:rsidP="00B47F5C">
            <w:pPr>
              <w:jc w:val="left"/>
            </w:pPr>
            <w:r>
              <w:t>Итоги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F5C" w:rsidRPr="000A48D8" w:rsidRDefault="00B47F5C" w:rsidP="005D3F6F">
            <w:pPr>
              <w:jc w:val="center"/>
              <w:rPr>
                <w:sz w:val="20"/>
                <w:szCs w:val="20"/>
              </w:rPr>
            </w:pPr>
          </w:p>
        </w:tc>
      </w:tr>
      <w:tr w:rsidR="00E6649A" w:rsidRPr="00C70C77" w:rsidTr="00BF27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  <w:trHeight w:val="347"/>
        </w:trPr>
        <w:tc>
          <w:tcPr>
            <w:tcW w:w="5211" w:type="dxa"/>
            <w:gridSpan w:val="2"/>
          </w:tcPr>
          <w:p w:rsidR="00E6649A" w:rsidRPr="00C70C77" w:rsidRDefault="00C86890" w:rsidP="00B5131A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6"/>
                <w:szCs w:val="26"/>
              </w:rPr>
            </w:pPr>
            <w:r w:rsidRPr="00C70C77">
              <w:rPr>
                <w:b/>
                <w:sz w:val="26"/>
                <w:szCs w:val="26"/>
              </w:rPr>
              <w:t>З</w:t>
            </w:r>
            <w:r w:rsidR="00E6649A" w:rsidRPr="00C70C77">
              <w:rPr>
                <w:b/>
                <w:sz w:val="26"/>
                <w:szCs w:val="26"/>
              </w:rPr>
              <w:t xml:space="preserve">АКАЗЧИК </w:t>
            </w:r>
          </w:p>
          <w:p w:rsidR="00E6649A" w:rsidRPr="00C70C77" w:rsidRDefault="00E6649A" w:rsidP="00B5131A">
            <w:pPr>
              <w:keepNext/>
              <w:keepLines/>
              <w:widowControl w:val="0"/>
              <w:suppressLineNumbers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uppressAutoHyphens/>
              <w:jc w:val="left"/>
              <w:rPr>
                <w:b/>
                <w:sz w:val="26"/>
                <w:szCs w:val="26"/>
              </w:rPr>
            </w:pPr>
            <w:r w:rsidRPr="00C70C77">
              <w:rPr>
                <w:sz w:val="26"/>
                <w:szCs w:val="26"/>
              </w:rPr>
              <w:t>Управление муниципальной собственности  г. Владивостока</w:t>
            </w:r>
          </w:p>
          <w:p w:rsidR="00E6649A" w:rsidRPr="00C70C77" w:rsidRDefault="00E6649A" w:rsidP="00B5131A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6"/>
                <w:szCs w:val="26"/>
              </w:rPr>
            </w:pPr>
            <w:r w:rsidRPr="00C70C77">
              <w:rPr>
                <w:snapToGrid w:val="0"/>
                <w:sz w:val="26"/>
                <w:szCs w:val="26"/>
              </w:rPr>
              <w:t>место нахождения: 69009</w:t>
            </w:r>
            <w:r w:rsidR="00C90323">
              <w:rPr>
                <w:snapToGrid w:val="0"/>
                <w:sz w:val="26"/>
                <w:szCs w:val="26"/>
              </w:rPr>
              <w:t>0</w:t>
            </w:r>
            <w:r w:rsidRPr="00C70C77">
              <w:rPr>
                <w:snapToGrid w:val="0"/>
                <w:sz w:val="26"/>
                <w:szCs w:val="26"/>
              </w:rPr>
              <w:t>,</w:t>
            </w:r>
          </w:p>
          <w:p w:rsidR="00E6649A" w:rsidRPr="00C70C77" w:rsidRDefault="00E6649A" w:rsidP="00B5131A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6"/>
                <w:szCs w:val="26"/>
              </w:rPr>
            </w:pPr>
            <w:r w:rsidRPr="00C70C77">
              <w:rPr>
                <w:snapToGrid w:val="0"/>
                <w:sz w:val="26"/>
                <w:szCs w:val="26"/>
              </w:rPr>
              <w:t xml:space="preserve">г. Владивосток, ул. </w:t>
            </w:r>
            <w:proofErr w:type="gramStart"/>
            <w:r w:rsidRPr="00C70C77">
              <w:rPr>
                <w:snapToGrid w:val="0"/>
                <w:sz w:val="26"/>
                <w:szCs w:val="26"/>
              </w:rPr>
              <w:t>Западная</w:t>
            </w:r>
            <w:proofErr w:type="gramEnd"/>
            <w:r w:rsidRPr="00C70C77">
              <w:rPr>
                <w:snapToGrid w:val="0"/>
                <w:sz w:val="26"/>
                <w:szCs w:val="26"/>
              </w:rPr>
              <w:t>, 15</w:t>
            </w:r>
          </w:p>
          <w:p w:rsidR="00E6649A" w:rsidRPr="00C70C77" w:rsidRDefault="00E6649A" w:rsidP="00B5131A">
            <w:pPr>
              <w:tabs>
                <w:tab w:val="left" w:pos="0"/>
                <w:tab w:val="num" w:pos="567"/>
              </w:tabs>
              <w:jc w:val="left"/>
              <w:rPr>
                <w:snapToGrid w:val="0"/>
                <w:sz w:val="26"/>
                <w:szCs w:val="26"/>
              </w:rPr>
            </w:pPr>
            <w:r w:rsidRPr="00C70C77">
              <w:rPr>
                <w:snapToGrid w:val="0"/>
                <w:sz w:val="26"/>
                <w:szCs w:val="26"/>
              </w:rPr>
              <w:t>ИНН 2536097608 КПП 254001001</w:t>
            </w:r>
          </w:p>
          <w:p w:rsidR="00E6649A" w:rsidRPr="00C70C77" w:rsidRDefault="00E6649A" w:rsidP="00B5131A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6"/>
                <w:szCs w:val="26"/>
              </w:rPr>
            </w:pPr>
            <w:r w:rsidRPr="00C70C77">
              <w:rPr>
                <w:caps/>
                <w:snapToGrid w:val="0"/>
                <w:kern w:val="28"/>
                <w:sz w:val="26"/>
                <w:szCs w:val="26"/>
              </w:rPr>
              <w:t>УФ</w:t>
            </w:r>
            <w:r w:rsidRPr="00C70C77">
              <w:rPr>
                <w:snapToGrid w:val="0"/>
                <w:kern w:val="28"/>
                <w:sz w:val="26"/>
                <w:szCs w:val="26"/>
              </w:rPr>
              <w:t xml:space="preserve"> администрации г. Владивостока (Управление муниципальной собственности г. Владивостока)</w:t>
            </w:r>
          </w:p>
          <w:p w:rsidR="00E6649A" w:rsidRPr="00C70C77" w:rsidRDefault="00E6649A" w:rsidP="00B5131A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6"/>
                <w:szCs w:val="26"/>
              </w:rPr>
            </w:pPr>
            <w:r w:rsidRPr="00C70C77">
              <w:rPr>
                <w:snapToGrid w:val="0"/>
                <w:kern w:val="28"/>
                <w:sz w:val="26"/>
                <w:szCs w:val="26"/>
              </w:rPr>
              <w:t>Л/счет – 03966042870</w:t>
            </w:r>
          </w:p>
          <w:p w:rsidR="00E6649A" w:rsidRPr="00C70C77" w:rsidRDefault="00E6649A" w:rsidP="00B5131A">
            <w:pPr>
              <w:keepNext/>
              <w:tabs>
                <w:tab w:val="num" w:pos="-2410"/>
                <w:tab w:val="left" w:pos="0"/>
              </w:tabs>
              <w:jc w:val="left"/>
              <w:outlineLvl w:val="0"/>
              <w:rPr>
                <w:snapToGrid w:val="0"/>
                <w:kern w:val="28"/>
                <w:sz w:val="26"/>
                <w:szCs w:val="26"/>
              </w:rPr>
            </w:pPr>
            <w:r w:rsidRPr="00C70C77">
              <w:rPr>
                <w:snapToGrid w:val="0"/>
                <w:sz w:val="26"/>
                <w:szCs w:val="26"/>
              </w:rPr>
              <w:t>Казначейский счет 03231643057010002000</w:t>
            </w:r>
          </w:p>
          <w:p w:rsidR="00E6649A" w:rsidRPr="00C70C77" w:rsidRDefault="00E6649A" w:rsidP="00B5131A">
            <w:pPr>
              <w:tabs>
                <w:tab w:val="left" w:pos="567"/>
              </w:tabs>
              <w:jc w:val="left"/>
              <w:rPr>
                <w:snapToGrid w:val="0"/>
                <w:sz w:val="26"/>
                <w:szCs w:val="26"/>
              </w:rPr>
            </w:pPr>
            <w:proofErr w:type="gramStart"/>
            <w:r w:rsidRPr="00C70C77">
              <w:rPr>
                <w:snapToGrid w:val="0"/>
                <w:sz w:val="26"/>
                <w:szCs w:val="26"/>
              </w:rPr>
              <w:t>к</w:t>
            </w:r>
            <w:proofErr w:type="gramEnd"/>
            <w:r w:rsidRPr="00C70C77">
              <w:rPr>
                <w:snapToGrid w:val="0"/>
                <w:sz w:val="26"/>
                <w:szCs w:val="26"/>
              </w:rPr>
              <w:t>/счет – 40102810545370000012</w:t>
            </w:r>
          </w:p>
          <w:p w:rsidR="00E6649A" w:rsidRPr="00C70C77" w:rsidRDefault="004C4F25" w:rsidP="00B5131A">
            <w:pPr>
              <w:tabs>
                <w:tab w:val="left" w:pos="567"/>
              </w:tabs>
              <w:jc w:val="left"/>
              <w:rPr>
                <w:snapToGrid w:val="0"/>
                <w:sz w:val="26"/>
                <w:szCs w:val="26"/>
              </w:rPr>
            </w:pPr>
            <w:r w:rsidRPr="004C4F25">
              <w:rPr>
                <w:snapToGrid w:val="0"/>
                <w:sz w:val="26"/>
                <w:szCs w:val="26"/>
              </w:rPr>
              <w:t>ОКЦ № 1 ДГУ Банка России//УФК по Приморскому краю, г. Владивосток</w:t>
            </w:r>
          </w:p>
          <w:p w:rsidR="00E6649A" w:rsidRPr="00C70C77" w:rsidRDefault="00E6649A" w:rsidP="00B5131A">
            <w:pPr>
              <w:tabs>
                <w:tab w:val="left" w:pos="567"/>
              </w:tabs>
              <w:jc w:val="left"/>
              <w:rPr>
                <w:snapToGrid w:val="0"/>
                <w:sz w:val="26"/>
                <w:szCs w:val="26"/>
              </w:rPr>
            </w:pPr>
            <w:r w:rsidRPr="00C70C77">
              <w:rPr>
                <w:snapToGrid w:val="0"/>
                <w:sz w:val="26"/>
                <w:szCs w:val="26"/>
              </w:rPr>
              <w:t>БИК 010507002</w:t>
            </w:r>
          </w:p>
          <w:p w:rsidR="00E6649A" w:rsidRPr="00C70C77" w:rsidRDefault="00E6649A" w:rsidP="00B5131A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6"/>
                <w:szCs w:val="26"/>
              </w:rPr>
            </w:pPr>
          </w:p>
          <w:p w:rsidR="00E6649A" w:rsidRPr="00C70C77" w:rsidRDefault="008F037C" w:rsidP="00B5131A">
            <w:pPr>
              <w:jc w:val="left"/>
              <w:rPr>
                <w:sz w:val="26"/>
                <w:szCs w:val="26"/>
              </w:rPr>
            </w:pPr>
            <w:r w:rsidRPr="00C70C77">
              <w:rPr>
                <w:sz w:val="26"/>
                <w:szCs w:val="26"/>
              </w:rPr>
              <w:t>Н</w:t>
            </w:r>
            <w:r w:rsidR="00E6649A" w:rsidRPr="00C70C77">
              <w:rPr>
                <w:sz w:val="26"/>
                <w:szCs w:val="26"/>
              </w:rPr>
              <w:t xml:space="preserve">ачальник Управления </w:t>
            </w:r>
          </w:p>
          <w:p w:rsidR="00E6649A" w:rsidRPr="00C70C77" w:rsidRDefault="00E6649A" w:rsidP="00B5131A">
            <w:pPr>
              <w:jc w:val="left"/>
              <w:rPr>
                <w:sz w:val="26"/>
                <w:szCs w:val="26"/>
              </w:rPr>
            </w:pPr>
            <w:r w:rsidRPr="00C70C77">
              <w:rPr>
                <w:sz w:val="26"/>
                <w:szCs w:val="26"/>
              </w:rPr>
              <w:t xml:space="preserve">муниципальной собственности      </w:t>
            </w:r>
          </w:p>
          <w:p w:rsidR="00E6649A" w:rsidRPr="00C70C77" w:rsidRDefault="00E6649A" w:rsidP="00B5131A">
            <w:pPr>
              <w:jc w:val="left"/>
              <w:rPr>
                <w:sz w:val="26"/>
                <w:szCs w:val="26"/>
              </w:rPr>
            </w:pPr>
            <w:r w:rsidRPr="00C70C77">
              <w:rPr>
                <w:sz w:val="26"/>
                <w:szCs w:val="26"/>
              </w:rPr>
              <w:t>г. Владивостока</w:t>
            </w:r>
          </w:p>
          <w:p w:rsidR="00E6649A" w:rsidRPr="00C70C77" w:rsidRDefault="00E6649A" w:rsidP="00F92BEC">
            <w:pPr>
              <w:tabs>
                <w:tab w:val="left" w:pos="426"/>
                <w:tab w:val="left" w:pos="851"/>
                <w:tab w:val="left" w:pos="993"/>
              </w:tabs>
              <w:rPr>
                <w:b/>
                <w:sz w:val="26"/>
                <w:szCs w:val="26"/>
              </w:rPr>
            </w:pPr>
            <w:r w:rsidRPr="00C70C77">
              <w:rPr>
                <w:sz w:val="26"/>
                <w:szCs w:val="26"/>
              </w:rPr>
              <w:t xml:space="preserve">_________________ </w:t>
            </w:r>
            <w:r w:rsidR="00F92BEC" w:rsidRPr="00C70C77">
              <w:rPr>
                <w:sz w:val="26"/>
                <w:szCs w:val="26"/>
              </w:rPr>
              <w:t xml:space="preserve">Н.А. </w:t>
            </w:r>
            <w:proofErr w:type="spellStart"/>
            <w:r w:rsidR="00F92BEC" w:rsidRPr="00C70C77">
              <w:rPr>
                <w:sz w:val="26"/>
                <w:szCs w:val="26"/>
              </w:rPr>
              <w:t>Стульнова</w:t>
            </w:r>
            <w:proofErr w:type="spellEnd"/>
          </w:p>
        </w:tc>
        <w:tc>
          <w:tcPr>
            <w:tcW w:w="4678" w:type="dxa"/>
            <w:gridSpan w:val="3"/>
          </w:tcPr>
          <w:p w:rsidR="00E6649A" w:rsidRPr="00C70C77" w:rsidRDefault="00E6649A" w:rsidP="00B5131A">
            <w:pPr>
              <w:rPr>
                <w:b/>
                <w:sz w:val="26"/>
                <w:szCs w:val="26"/>
              </w:rPr>
            </w:pPr>
            <w:r w:rsidRPr="00C70C77">
              <w:rPr>
                <w:b/>
                <w:sz w:val="26"/>
                <w:szCs w:val="26"/>
              </w:rPr>
              <w:t>ИСПОЛНИТЕЛЬ</w:t>
            </w:r>
          </w:p>
        </w:tc>
      </w:tr>
    </w:tbl>
    <w:p w:rsidR="00482E93" w:rsidRPr="00B33BBA" w:rsidRDefault="00482E93" w:rsidP="00C7165C">
      <w:pPr>
        <w:ind w:firstLine="708"/>
        <w:jc w:val="left"/>
        <w:rPr>
          <w:sz w:val="28"/>
          <w:szCs w:val="28"/>
        </w:rPr>
      </w:pPr>
    </w:p>
    <w:sectPr w:rsidR="00482E93" w:rsidRPr="00B33BBA" w:rsidSect="005A7B16">
      <w:headerReference w:type="default" r:id="rId20"/>
      <w:footerReference w:type="default" r:id="rId2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356" w:rsidRDefault="00FD2356" w:rsidP="006E43E1">
      <w:r>
        <w:separator/>
      </w:r>
    </w:p>
  </w:endnote>
  <w:endnote w:type="continuationSeparator" w:id="0">
    <w:p w:rsidR="00FD2356" w:rsidRDefault="00FD2356" w:rsidP="006E4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chool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Gelvetsky 12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THelvetica/Cyril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356" w:rsidRPr="00C61652" w:rsidRDefault="00FD2356" w:rsidP="00C61652">
    <w:pPr>
      <w:pStyle w:val="a3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356" w:rsidRDefault="00FD2356" w:rsidP="006E43E1">
      <w:r>
        <w:separator/>
      </w:r>
    </w:p>
  </w:footnote>
  <w:footnote w:type="continuationSeparator" w:id="0">
    <w:p w:rsidR="00FD2356" w:rsidRDefault="00FD2356" w:rsidP="006E43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62582715"/>
      <w:docPartObj>
        <w:docPartGallery w:val="Page Numbers (Top of Page)"/>
        <w:docPartUnique/>
      </w:docPartObj>
    </w:sdtPr>
    <w:sdtEndPr/>
    <w:sdtContent>
      <w:p w:rsidR="00FD2356" w:rsidRDefault="00FD235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34E7">
          <w:rPr>
            <w:noProof/>
          </w:rPr>
          <w:t>18</w:t>
        </w:r>
        <w:r>
          <w:fldChar w:fldCharType="end"/>
        </w:r>
      </w:p>
    </w:sdtContent>
  </w:sdt>
  <w:p w:rsidR="00FD2356" w:rsidRDefault="00FD2356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A94D8C0"/>
    <w:lvl w:ilvl="0">
      <w:start w:val="1"/>
      <w:numFmt w:val="decimal"/>
      <w:pStyle w:val="a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DD63A9A"/>
    <w:lvl w:ilvl="0">
      <w:start w:val="1"/>
      <w:numFmt w:val="decimal"/>
      <w:pStyle w:val="3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3E85BA2"/>
    <w:lvl w:ilvl="0">
      <w:start w:val="1"/>
      <w:numFmt w:val="decimal"/>
      <w:pStyle w:val="a0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80"/>
    <w:multiLevelType w:val="singleLevel"/>
    <w:tmpl w:val="70C49E86"/>
    <w:lvl w:ilvl="0">
      <w:start w:val="1"/>
      <w:numFmt w:val="bullet"/>
      <w:pStyle w:val="4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>
    <w:nsid w:val="FFFFFF81"/>
    <w:multiLevelType w:val="singleLevel"/>
    <w:tmpl w:val="CF0A5938"/>
    <w:lvl w:ilvl="0">
      <w:start w:val="1"/>
      <w:numFmt w:val="bullet"/>
      <w:pStyle w:val="3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4B4C33A2"/>
    <w:lvl w:ilvl="0">
      <w:start w:val="1"/>
      <w:numFmt w:val="bullet"/>
      <w:pStyle w:val="a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66C63E20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EF16C78C"/>
    <w:lvl w:ilvl="0">
      <w:start w:val="1"/>
      <w:numFmt w:val="decimal"/>
      <w:pStyle w:val="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A3A2398"/>
    <w:lvl w:ilvl="0">
      <w:start w:val="1"/>
      <w:numFmt w:val="bullet"/>
      <w:pStyle w:val="Normal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9732B8"/>
    <w:multiLevelType w:val="multilevel"/>
    <w:tmpl w:val="B084285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."/>
      <w:lvlJc w:val="left"/>
      <w:pPr>
        <w:ind w:left="1796" w:hanging="10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2142" w:hanging="1020"/>
      </w:pPr>
      <w:rPr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348" w:hanging="1020"/>
      </w:pPr>
    </w:lvl>
    <w:lvl w:ilvl="4">
      <w:start w:val="1"/>
      <w:numFmt w:val="decimal"/>
      <w:isLgl/>
      <w:lvlText w:val="%1.%2.%3.%4.%5."/>
      <w:lvlJc w:val="left"/>
      <w:pPr>
        <w:ind w:left="2614" w:hanging="1080"/>
      </w:pPr>
    </w:lvl>
    <w:lvl w:ilvl="5">
      <w:start w:val="1"/>
      <w:numFmt w:val="decimal"/>
      <w:isLgl/>
      <w:lvlText w:val="%1.%2.%3.%4.%5.%6."/>
      <w:lvlJc w:val="left"/>
      <w:pPr>
        <w:ind w:left="2820" w:hanging="1080"/>
      </w:pPr>
    </w:lvl>
    <w:lvl w:ilvl="6">
      <w:start w:val="1"/>
      <w:numFmt w:val="decimal"/>
      <w:isLgl/>
      <w:lvlText w:val="%1.%2.%3.%4.%5.%6.%7."/>
      <w:lvlJc w:val="left"/>
      <w:pPr>
        <w:ind w:left="3386" w:hanging="1440"/>
      </w:pPr>
    </w:lvl>
    <w:lvl w:ilvl="7">
      <w:start w:val="1"/>
      <w:numFmt w:val="decimal"/>
      <w:isLgl/>
      <w:lvlText w:val="%1.%2.%3.%4.%5.%6.%7.%8."/>
      <w:lvlJc w:val="left"/>
      <w:pPr>
        <w:ind w:left="3592" w:hanging="1440"/>
      </w:pPr>
    </w:lvl>
    <w:lvl w:ilvl="8">
      <w:start w:val="1"/>
      <w:numFmt w:val="decimal"/>
      <w:isLgl/>
      <w:lvlText w:val="%1.%2.%3.%4.%5.%6.%7.%8.%9."/>
      <w:lvlJc w:val="left"/>
      <w:pPr>
        <w:ind w:left="4158" w:hanging="1800"/>
      </w:pPr>
    </w:lvl>
  </w:abstractNum>
  <w:abstractNum w:abstractNumId="10">
    <w:nsid w:val="029A7CD3"/>
    <w:multiLevelType w:val="hybridMultilevel"/>
    <w:tmpl w:val="F92E16FE"/>
    <w:lvl w:ilvl="0" w:tplc="0419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4BA0E4E"/>
    <w:multiLevelType w:val="hybridMultilevel"/>
    <w:tmpl w:val="DCE86146"/>
    <w:lvl w:ilvl="0" w:tplc="04190001">
      <w:start w:val="1"/>
      <w:numFmt w:val="bullet"/>
      <w:lvlText w:val=""/>
      <w:lvlJc w:val="left"/>
      <w:pPr>
        <w:ind w:left="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12">
    <w:nsid w:val="0C4E2EFE"/>
    <w:multiLevelType w:val="hybridMultilevel"/>
    <w:tmpl w:val="CE1460A0"/>
    <w:lvl w:ilvl="0" w:tplc="0419000F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4420"/>
        </w:tabs>
        <w:ind w:left="4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5140"/>
        </w:tabs>
        <w:ind w:left="5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5860"/>
        </w:tabs>
        <w:ind w:left="5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6580"/>
        </w:tabs>
        <w:ind w:left="6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7300"/>
        </w:tabs>
        <w:ind w:left="7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8020"/>
        </w:tabs>
        <w:ind w:left="8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8740"/>
        </w:tabs>
        <w:ind w:left="8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9460"/>
        </w:tabs>
        <w:ind w:left="9460" w:hanging="180"/>
      </w:pPr>
    </w:lvl>
  </w:abstractNum>
  <w:abstractNum w:abstractNumId="13">
    <w:nsid w:val="133B6779"/>
    <w:multiLevelType w:val="hybridMultilevel"/>
    <w:tmpl w:val="AB661294"/>
    <w:lvl w:ilvl="0" w:tplc="F7B2129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17640F0D"/>
    <w:multiLevelType w:val="multilevel"/>
    <w:tmpl w:val="DBE0CE4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1E0967C9"/>
    <w:multiLevelType w:val="multilevel"/>
    <w:tmpl w:val="6BF2AC06"/>
    <w:lvl w:ilvl="0">
      <w:start w:val="1"/>
      <w:numFmt w:val="decimal"/>
      <w:pStyle w:val="32"/>
      <w:lvlText w:val="%1."/>
      <w:lvlJc w:val="left"/>
      <w:pPr>
        <w:tabs>
          <w:tab w:val="num" w:pos="1418"/>
        </w:tabs>
        <w:ind w:left="1418" w:hanging="567"/>
      </w:pPr>
    </w:lvl>
    <w:lvl w:ilvl="1">
      <w:start w:val="1"/>
      <w:numFmt w:val="decimal"/>
      <w:pStyle w:val="33"/>
      <w:lvlText w:val="%1.%2"/>
      <w:lvlJc w:val="left"/>
      <w:pPr>
        <w:tabs>
          <w:tab w:val="num" w:pos="1418"/>
        </w:tabs>
        <w:ind w:left="1418" w:hanging="567"/>
      </w:pPr>
    </w:lvl>
    <w:lvl w:ilvl="2">
      <w:start w:val="1"/>
      <w:numFmt w:val="none"/>
      <w:lvlText w:val="%1.%2.%3"/>
      <w:lvlJc w:val="left"/>
      <w:pPr>
        <w:tabs>
          <w:tab w:val="num" w:pos="1571"/>
        </w:tabs>
        <w:ind w:left="1571" w:hanging="720"/>
      </w:p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</w:lvl>
  </w:abstractNum>
  <w:abstractNum w:abstractNumId="16">
    <w:nsid w:val="1EBC4B96"/>
    <w:multiLevelType w:val="hybridMultilevel"/>
    <w:tmpl w:val="F92E16F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655A3F"/>
    <w:multiLevelType w:val="hybridMultilevel"/>
    <w:tmpl w:val="28CED24E"/>
    <w:lvl w:ilvl="0" w:tplc="0419000F">
      <w:start w:val="1"/>
      <w:numFmt w:val="decimal"/>
      <w:lvlText w:val="%1."/>
      <w:lvlJc w:val="left"/>
      <w:pPr>
        <w:tabs>
          <w:tab w:val="num" w:pos="3880"/>
        </w:tabs>
        <w:ind w:left="3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420"/>
        </w:tabs>
        <w:ind w:left="44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140"/>
        </w:tabs>
        <w:ind w:left="5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860"/>
        </w:tabs>
        <w:ind w:left="5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580"/>
        </w:tabs>
        <w:ind w:left="6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300"/>
        </w:tabs>
        <w:ind w:left="7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020"/>
        </w:tabs>
        <w:ind w:left="8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740"/>
        </w:tabs>
        <w:ind w:left="8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460"/>
        </w:tabs>
        <w:ind w:left="9460" w:hanging="180"/>
      </w:pPr>
    </w:lvl>
  </w:abstractNum>
  <w:abstractNum w:abstractNumId="18">
    <w:nsid w:val="29637D18"/>
    <w:multiLevelType w:val="hybridMultilevel"/>
    <w:tmpl w:val="AB2E9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AD12AA"/>
    <w:multiLevelType w:val="hybridMultilevel"/>
    <w:tmpl w:val="EB6C115A"/>
    <w:lvl w:ilvl="0" w:tplc="E0B645B6">
      <w:start w:val="2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>
    <w:nsid w:val="2D83252F"/>
    <w:multiLevelType w:val="hybridMultilevel"/>
    <w:tmpl w:val="735E76D2"/>
    <w:lvl w:ilvl="0" w:tplc="0419000F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1">
    <w:nsid w:val="310004C4"/>
    <w:multiLevelType w:val="hybridMultilevel"/>
    <w:tmpl w:val="11E6E3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8956C18"/>
    <w:multiLevelType w:val="hybridMultilevel"/>
    <w:tmpl w:val="4E86D690"/>
    <w:lvl w:ilvl="0" w:tplc="14C2DA5A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3">
    <w:nsid w:val="38C239E3"/>
    <w:multiLevelType w:val="hybridMultilevel"/>
    <w:tmpl w:val="5BF09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5238D9"/>
    <w:multiLevelType w:val="hybridMultilevel"/>
    <w:tmpl w:val="28CED24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5">
    <w:nsid w:val="3CE738C8"/>
    <w:multiLevelType w:val="hybridMultilevel"/>
    <w:tmpl w:val="AF0A8A46"/>
    <w:lvl w:ilvl="0" w:tplc="880A7FF6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 w:tplc="88F0C0E6" w:tentative="1">
      <w:start w:val="1"/>
      <w:numFmt w:val="lowerLetter"/>
      <w:lvlText w:val="%2."/>
      <w:lvlJc w:val="left"/>
      <w:pPr>
        <w:ind w:left="2149" w:hanging="360"/>
      </w:pPr>
    </w:lvl>
    <w:lvl w:ilvl="2" w:tplc="D91218FA" w:tentative="1">
      <w:start w:val="1"/>
      <w:numFmt w:val="lowerRoman"/>
      <w:lvlText w:val="%3."/>
      <w:lvlJc w:val="right"/>
      <w:pPr>
        <w:ind w:left="2869" w:hanging="180"/>
      </w:pPr>
    </w:lvl>
    <w:lvl w:ilvl="3" w:tplc="AF9A55A2" w:tentative="1">
      <w:start w:val="1"/>
      <w:numFmt w:val="decimal"/>
      <w:lvlText w:val="%4."/>
      <w:lvlJc w:val="left"/>
      <w:pPr>
        <w:ind w:left="3589" w:hanging="360"/>
      </w:pPr>
    </w:lvl>
    <w:lvl w:ilvl="4" w:tplc="A00090BC" w:tentative="1">
      <w:start w:val="1"/>
      <w:numFmt w:val="lowerLetter"/>
      <w:lvlText w:val="%5."/>
      <w:lvlJc w:val="left"/>
      <w:pPr>
        <w:ind w:left="4309" w:hanging="360"/>
      </w:pPr>
    </w:lvl>
    <w:lvl w:ilvl="5" w:tplc="10B69A92" w:tentative="1">
      <w:start w:val="1"/>
      <w:numFmt w:val="lowerRoman"/>
      <w:lvlText w:val="%6."/>
      <w:lvlJc w:val="right"/>
      <w:pPr>
        <w:ind w:left="5029" w:hanging="180"/>
      </w:pPr>
    </w:lvl>
    <w:lvl w:ilvl="6" w:tplc="4D0411BC" w:tentative="1">
      <w:start w:val="1"/>
      <w:numFmt w:val="decimal"/>
      <w:lvlText w:val="%7."/>
      <w:lvlJc w:val="left"/>
      <w:pPr>
        <w:ind w:left="5749" w:hanging="360"/>
      </w:pPr>
    </w:lvl>
    <w:lvl w:ilvl="7" w:tplc="B73CF746" w:tentative="1">
      <w:start w:val="1"/>
      <w:numFmt w:val="lowerLetter"/>
      <w:lvlText w:val="%8."/>
      <w:lvlJc w:val="left"/>
      <w:pPr>
        <w:ind w:left="6469" w:hanging="360"/>
      </w:pPr>
    </w:lvl>
    <w:lvl w:ilvl="8" w:tplc="FF1A141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3ED53952"/>
    <w:multiLevelType w:val="multilevel"/>
    <w:tmpl w:val="C47C5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3"/>
      <w:lvlText w:val="%1.%2."/>
      <w:lvlJc w:val="left"/>
      <w:pPr>
        <w:tabs>
          <w:tab w:val="num" w:pos="972"/>
        </w:tabs>
        <w:ind w:left="972" w:hanging="432"/>
      </w:pPr>
      <w:rPr>
        <w:rFonts w:hint="default"/>
        <w:b/>
      </w:rPr>
    </w:lvl>
    <w:lvl w:ilvl="2">
      <w:start w:val="1"/>
      <w:numFmt w:val="decimal"/>
      <w:pStyle w:val="a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>
    <w:nsid w:val="418D10C0"/>
    <w:multiLevelType w:val="hybridMultilevel"/>
    <w:tmpl w:val="CE1460A0"/>
    <w:lvl w:ilvl="0" w:tplc="0419000F">
      <w:start w:val="1"/>
      <w:numFmt w:val="decimal"/>
      <w:lvlText w:val="%1."/>
      <w:lvlJc w:val="left"/>
      <w:pPr>
        <w:tabs>
          <w:tab w:val="num" w:pos="3880"/>
        </w:tabs>
        <w:ind w:left="38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4420"/>
        </w:tabs>
        <w:ind w:left="442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5140"/>
        </w:tabs>
        <w:ind w:left="514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5860"/>
        </w:tabs>
        <w:ind w:left="586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6580"/>
        </w:tabs>
        <w:ind w:left="658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7300"/>
        </w:tabs>
        <w:ind w:left="730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8020"/>
        </w:tabs>
        <w:ind w:left="802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8740"/>
        </w:tabs>
        <w:ind w:left="874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9460"/>
        </w:tabs>
        <w:ind w:left="9460" w:hanging="180"/>
      </w:pPr>
      <w:rPr>
        <w:rFonts w:cs="Times New Roman"/>
      </w:rPr>
    </w:lvl>
  </w:abstractNum>
  <w:abstractNum w:abstractNumId="28">
    <w:nsid w:val="489A09E9"/>
    <w:multiLevelType w:val="hybridMultilevel"/>
    <w:tmpl w:val="C5EEB672"/>
    <w:lvl w:ilvl="0" w:tplc="5F8AA6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96F1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2F0F3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9053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DE54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E0F2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1A33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F00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FF68D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0E0C55"/>
    <w:multiLevelType w:val="hybridMultilevel"/>
    <w:tmpl w:val="38EE81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041B4D"/>
    <w:multiLevelType w:val="hybridMultilevel"/>
    <w:tmpl w:val="081EDD56"/>
    <w:lvl w:ilvl="0" w:tplc="041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967E52"/>
    <w:multiLevelType w:val="hybridMultilevel"/>
    <w:tmpl w:val="A400279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D14190C"/>
    <w:multiLevelType w:val="hybridMultilevel"/>
    <w:tmpl w:val="53A68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EF6E7B"/>
    <w:multiLevelType w:val="hybridMultilevel"/>
    <w:tmpl w:val="80804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243F80"/>
    <w:multiLevelType w:val="hybridMultilevel"/>
    <w:tmpl w:val="9ADEBBA8"/>
    <w:lvl w:ilvl="0" w:tplc="041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5">
    <w:nsid w:val="66EC4094"/>
    <w:multiLevelType w:val="singleLevel"/>
    <w:tmpl w:val="1A42A242"/>
    <w:lvl w:ilvl="0">
      <w:start w:val="1"/>
      <w:numFmt w:val="decimal"/>
      <w:pStyle w:val="a5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>
    <w:nsid w:val="6CF70BC1"/>
    <w:multiLevelType w:val="multilevel"/>
    <w:tmpl w:val="BA1C539E"/>
    <w:lvl w:ilvl="0">
      <w:start w:val="1"/>
      <w:numFmt w:val="decimal"/>
      <w:pStyle w:val="1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4"/>
      <w:lvlText w:val="%1.%2.%3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>
    <w:nsid w:val="6F4A3B92"/>
    <w:multiLevelType w:val="hybridMultilevel"/>
    <w:tmpl w:val="EB1C373E"/>
    <w:lvl w:ilvl="0" w:tplc="95C41A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8D2F8E"/>
    <w:multiLevelType w:val="hybridMultilevel"/>
    <w:tmpl w:val="044E6E78"/>
    <w:lvl w:ilvl="0" w:tplc="38D4A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0A8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B61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A9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66C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769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0D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C9F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DE1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7957CB"/>
    <w:multiLevelType w:val="hybridMultilevel"/>
    <w:tmpl w:val="77CA0646"/>
    <w:lvl w:ilvl="0" w:tplc="D1984474">
      <w:start w:val="2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74" w:hanging="360"/>
      </w:pPr>
    </w:lvl>
    <w:lvl w:ilvl="2" w:tplc="0419001B" w:tentative="1">
      <w:start w:val="1"/>
      <w:numFmt w:val="lowerRoman"/>
      <w:lvlText w:val="%3."/>
      <w:lvlJc w:val="right"/>
      <w:pPr>
        <w:ind w:left="4494" w:hanging="180"/>
      </w:pPr>
    </w:lvl>
    <w:lvl w:ilvl="3" w:tplc="0419000F" w:tentative="1">
      <w:start w:val="1"/>
      <w:numFmt w:val="decimal"/>
      <w:lvlText w:val="%4."/>
      <w:lvlJc w:val="left"/>
      <w:pPr>
        <w:ind w:left="5214" w:hanging="360"/>
      </w:pPr>
    </w:lvl>
    <w:lvl w:ilvl="4" w:tplc="04190019" w:tentative="1">
      <w:start w:val="1"/>
      <w:numFmt w:val="lowerLetter"/>
      <w:lvlText w:val="%5."/>
      <w:lvlJc w:val="left"/>
      <w:pPr>
        <w:ind w:left="5934" w:hanging="360"/>
      </w:pPr>
    </w:lvl>
    <w:lvl w:ilvl="5" w:tplc="0419001B" w:tentative="1">
      <w:start w:val="1"/>
      <w:numFmt w:val="lowerRoman"/>
      <w:lvlText w:val="%6."/>
      <w:lvlJc w:val="right"/>
      <w:pPr>
        <w:ind w:left="6654" w:hanging="180"/>
      </w:pPr>
    </w:lvl>
    <w:lvl w:ilvl="6" w:tplc="0419000F" w:tentative="1">
      <w:start w:val="1"/>
      <w:numFmt w:val="decimal"/>
      <w:lvlText w:val="%7."/>
      <w:lvlJc w:val="left"/>
      <w:pPr>
        <w:ind w:left="7374" w:hanging="360"/>
      </w:pPr>
    </w:lvl>
    <w:lvl w:ilvl="7" w:tplc="04190019" w:tentative="1">
      <w:start w:val="1"/>
      <w:numFmt w:val="lowerLetter"/>
      <w:lvlText w:val="%8."/>
      <w:lvlJc w:val="left"/>
      <w:pPr>
        <w:ind w:left="8094" w:hanging="360"/>
      </w:pPr>
    </w:lvl>
    <w:lvl w:ilvl="8" w:tplc="0419001B" w:tentative="1">
      <w:start w:val="1"/>
      <w:numFmt w:val="lowerRoman"/>
      <w:lvlText w:val="%9."/>
      <w:lvlJc w:val="right"/>
      <w:pPr>
        <w:ind w:left="8814" w:hanging="180"/>
      </w:pPr>
    </w:lvl>
  </w:abstractNum>
  <w:num w:numId="1">
    <w:abstractNumId w:val="36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6"/>
  </w:num>
  <w:num w:numId="12">
    <w:abstractNumId w:val="25"/>
  </w:num>
  <w:num w:numId="13">
    <w:abstractNumId w:val="35"/>
  </w:num>
  <w:num w:numId="14">
    <w:abstractNumId w:val="14"/>
  </w:num>
  <w:num w:numId="15">
    <w:abstractNumId w:val="8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3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4"/>
  </w:num>
  <w:num w:numId="21">
    <w:abstractNumId w:val="11"/>
  </w:num>
  <w:num w:numId="22">
    <w:abstractNumId w:val="38"/>
  </w:num>
  <w:num w:numId="23">
    <w:abstractNumId w:val="18"/>
  </w:num>
  <w:num w:numId="24">
    <w:abstractNumId w:val="20"/>
  </w:num>
  <w:num w:numId="25">
    <w:abstractNumId w:val="30"/>
  </w:num>
  <w:num w:numId="26">
    <w:abstractNumId w:val="31"/>
  </w:num>
  <w:num w:numId="27">
    <w:abstractNumId w:val="21"/>
  </w:num>
  <w:num w:numId="28">
    <w:abstractNumId w:val="28"/>
  </w:num>
  <w:num w:numId="29">
    <w:abstractNumId w:val="37"/>
  </w:num>
  <w:num w:numId="30">
    <w:abstractNumId w:val="33"/>
  </w:num>
  <w:num w:numId="31">
    <w:abstractNumId w:val="32"/>
  </w:num>
  <w:num w:numId="32">
    <w:abstractNumId w:val="10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23"/>
  </w:num>
  <w:num w:numId="38">
    <w:abstractNumId w:val="29"/>
  </w:num>
  <w:num w:numId="39">
    <w:abstractNumId w:val="39"/>
  </w:num>
  <w:num w:numId="40">
    <w:abstractNumId w:val="22"/>
  </w:num>
  <w:num w:numId="41">
    <w:abstractNumId w:val="19"/>
  </w:num>
  <w:num w:numId="42">
    <w:abstractNumId w:val="3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"/>
  </w:num>
  <w:num w:numId="45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D89"/>
    <w:rsid w:val="00000A64"/>
    <w:rsid w:val="00000C54"/>
    <w:rsid w:val="00000E5E"/>
    <w:rsid w:val="0000132C"/>
    <w:rsid w:val="0000497A"/>
    <w:rsid w:val="000049B3"/>
    <w:rsid w:val="00004C12"/>
    <w:rsid w:val="00005CD9"/>
    <w:rsid w:val="00006436"/>
    <w:rsid w:val="00011181"/>
    <w:rsid w:val="00011B23"/>
    <w:rsid w:val="00012FEF"/>
    <w:rsid w:val="000141A2"/>
    <w:rsid w:val="0001422C"/>
    <w:rsid w:val="00015605"/>
    <w:rsid w:val="0001705D"/>
    <w:rsid w:val="00017C45"/>
    <w:rsid w:val="00020661"/>
    <w:rsid w:val="00020667"/>
    <w:rsid w:val="00020A1A"/>
    <w:rsid w:val="00021C8E"/>
    <w:rsid w:val="00023946"/>
    <w:rsid w:val="00023B24"/>
    <w:rsid w:val="00024932"/>
    <w:rsid w:val="00024C45"/>
    <w:rsid w:val="0002633A"/>
    <w:rsid w:val="0002636A"/>
    <w:rsid w:val="00026497"/>
    <w:rsid w:val="000264AF"/>
    <w:rsid w:val="00026BE0"/>
    <w:rsid w:val="000273A9"/>
    <w:rsid w:val="00030C9D"/>
    <w:rsid w:val="000311E6"/>
    <w:rsid w:val="00031FB5"/>
    <w:rsid w:val="0003335B"/>
    <w:rsid w:val="00033F7C"/>
    <w:rsid w:val="0003645E"/>
    <w:rsid w:val="00036DE6"/>
    <w:rsid w:val="00037BD1"/>
    <w:rsid w:val="000407A3"/>
    <w:rsid w:val="00040C2F"/>
    <w:rsid w:val="000410A6"/>
    <w:rsid w:val="00042884"/>
    <w:rsid w:val="00043F20"/>
    <w:rsid w:val="00045767"/>
    <w:rsid w:val="00052395"/>
    <w:rsid w:val="00052F1D"/>
    <w:rsid w:val="0005354A"/>
    <w:rsid w:val="00054BFC"/>
    <w:rsid w:val="00055B1F"/>
    <w:rsid w:val="0005675F"/>
    <w:rsid w:val="000571F0"/>
    <w:rsid w:val="00057215"/>
    <w:rsid w:val="0005722F"/>
    <w:rsid w:val="00060826"/>
    <w:rsid w:val="000619D1"/>
    <w:rsid w:val="00061A12"/>
    <w:rsid w:val="00061E5B"/>
    <w:rsid w:val="00062F72"/>
    <w:rsid w:val="00063224"/>
    <w:rsid w:val="00063327"/>
    <w:rsid w:val="0006421D"/>
    <w:rsid w:val="00065F38"/>
    <w:rsid w:val="000703A2"/>
    <w:rsid w:val="00070987"/>
    <w:rsid w:val="00070DC2"/>
    <w:rsid w:val="000712E8"/>
    <w:rsid w:val="00074A6F"/>
    <w:rsid w:val="00074B6C"/>
    <w:rsid w:val="000768CE"/>
    <w:rsid w:val="00077224"/>
    <w:rsid w:val="00077DE7"/>
    <w:rsid w:val="000810B1"/>
    <w:rsid w:val="00082806"/>
    <w:rsid w:val="00082C83"/>
    <w:rsid w:val="00083D57"/>
    <w:rsid w:val="00083DD1"/>
    <w:rsid w:val="00084297"/>
    <w:rsid w:val="0008441E"/>
    <w:rsid w:val="00087200"/>
    <w:rsid w:val="0008732B"/>
    <w:rsid w:val="00090222"/>
    <w:rsid w:val="000908BB"/>
    <w:rsid w:val="00091DD7"/>
    <w:rsid w:val="00092784"/>
    <w:rsid w:val="00092E55"/>
    <w:rsid w:val="00093456"/>
    <w:rsid w:val="00093854"/>
    <w:rsid w:val="00095F23"/>
    <w:rsid w:val="0009641B"/>
    <w:rsid w:val="00097408"/>
    <w:rsid w:val="000A08B2"/>
    <w:rsid w:val="000A0CEB"/>
    <w:rsid w:val="000A3F7A"/>
    <w:rsid w:val="000A48D8"/>
    <w:rsid w:val="000A639D"/>
    <w:rsid w:val="000A77C6"/>
    <w:rsid w:val="000B0B3C"/>
    <w:rsid w:val="000B0EB0"/>
    <w:rsid w:val="000B141A"/>
    <w:rsid w:val="000B1DDA"/>
    <w:rsid w:val="000B3721"/>
    <w:rsid w:val="000B37D3"/>
    <w:rsid w:val="000B3813"/>
    <w:rsid w:val="000C03A6"/>
    <w:rsid w:val="000C33D0"/>
    <w:rsid w:val="000C3409"/>
    <w:rsid w:val="000C52B6"/>
    <w:rsid w:val="000C56B6"/>
    <w:rsid w:val="000C5758"/>
    <w:rsid w:val="000C6958"/>
    <w:rsid w:val="000C6F12"/>
    <w:rsid w:val="000C7270"/>
    <w:rsid w:val="000D2C47"/>
    <w:rsid w:val="000D351D"/>
    <w:rsid w:val="000D3B05"/>
    <w:rsid w:val="000D4604"/>
    <w:rsid w:val="000D4B5C"/>
    <w:rsid w:val="000D5BCB"/>
    <w:rsid w:val="000D5FD4"/>
    <w:rsid w:val="000D60D5"/>
    <w:rsid w:val="000D7612"/>
    <w:rsid w:val="000E06A6"/>
    <w:rsid w:val="000E0A45"/>
    <w:rsid w:val="000E0F17"/>
    <w:rsid w:val="000E1BFC"/>
    <w:rsid w:val="000E1E47"/>
    <w:rsid w:val="000E2079"/>
    <w:rsid w:val="000E23DF"/>
    <w:rsid w:val="000E245D"/>
    <w:rsid w:val="000E6091"/>
    <w:rsid w:val="000E61FE"/>
    <w:rsid w:val="000E62DB"/>
    <w:rsid w:val="000E64EB"/>
    <w:rsid w:val="000E75E0"/>
    <w:rsid w:val="000F1F4F"/>
    <w:rsid w:val="000F220C"/>
    <w:rsid w:val="000F3628"/>
    <w:rsid w:val="000F4E10"/>
    <w:rsid w:val="000F70BA"/>
    <w:rsid w:val="000F756E"/>
    <w:rsid w:val="000F77E9"/>
    <w:rsid w:val="001016A0"/>
    <w:rsid w:val="0010246E"/>
    <w:rsid w:val="00103124"/>
    <w:rsid w:val="00103BBC"/>
    <w:rsid w:val="00103E23"/>
    <w:rsid w:val="00105AC1"/>
    <w:rsid w:val="00107C5B"/>
    <w:rsid w:val="001106B5"/>
    <w:rsid w:val="00110E06"/>
    <w:rsid w:val="00111171"/>
    <w:rsid w:val="00111631"/>
    <w:rsid w:val="00111D4B"/>
    <w:rsid w:val="00111EF8"/>
    <w:rsid w:val="001140E4"/>
    <w:rsid w:val="00115308"/>
    <w:rsid w:val="00115824"/>
    <w:rsid w:val="0012154C"/>
    <w:rsid w:val="00121DF0"/>
    <w:rsid w:val="0012297B"/>
    <w:rsid w:val="001248DD"/>
    <w:rsid w:val="00124E94"/>
    <w:rsid w:val="00125CD9"/>
    <w:rsid w:val="0012654D"/>
    <w:rsid w:val="00126F8A"/>
    <w:rsid w:val="00127CAD"/>
    <w:rsid w:val="00131281"/>
    <w:rsid w:val="00131D3D"/>
    <w:rsid w:val="00133BB5"/>
    <w:rsid w:val="00133E3F"/>
    <w:rsid w:val="001345D5"/>
    <w:rsid w:val="00134928"/>
    <w:rsid w:val="0013598E"/>
    <w:rsid w:val="00136021"/>
    <w:rsid w:val="00136315"/>
    <w:rsid w:val="0013662D"/>
    <w:rsid w:val="00140163"/>
    <w:rsid w:val="001402F2"/>
    <w:rsid w:val="0014101C"/>
    <w:rsid w:val="001420BC"/>
    <w:rsid w:val="001426E6"/>
    <w:rsid w:val="0014435B"/>
    <w:rsid w:val="001445F9"/>
    <w:rsid w:val="00145E8B"/>
    <w:rsid w:val="001460A9"/>
    <w:rsid w:val="00146CD6"/>
    <w:rsid w:val="001505AA"/>
    <w:rsid w:val="00152120"/>
    <w:rsid w:val="001526DA"/>
    <w:rsid w:val="001533D9"/>
    <w:rsid w:val="001537B0"/>
    <w:rsid w:val="00154118"/>
    <w:rsid w:val="001544BF"/>
    <w:rsid w:val="0015508F"/>
    <w:rsid w:val="00155373"/>
    <w:rsid w:val="001555AD"/>
    <w:rsid w:val="00156ADB"/>
    <w:rsid w:val="00157A4D"/>
    <w:rsid w:val="001600A7"/>
    <w:rsid w:val="0016196F"/>
    <w:rsid w:val="001624B1"/>
    <w:rsid w:val="001625BA"/>
    <w:rsid w:val="00162D60"/>
    <w:rsid w:val="00164D86"/>
    <w:rsid w:val="001652A0"/>
    <w:rsid w:val="0016606B"/>
    <w:rsid w:val="00167997"/>
    <w:rsid w:val="00167C39"/>
    <w:rsid w:val="001719E3"/>
    <w:rsid w:val="00173EC1"/>
    <w:rsid w:val="00174EB7"/>
    <w:rsid w:val="00175110"/>
    <w:rsid w:val="00175416"/>
    <w:rsid w:val="00175E37"/>
    <w:rsid w:val="0017731F"/>
    <w:rsid w:val="00177A1F"/>
    <w:rsid w:val="00177C5A"/>
    <w:rsid w:val="00180430"/>
    <w:rsid w:val="00180A1A"/>
    <w:rsid w:val="00181D5A"/>
    <w:rsid w:val="00182A69"/>
    <w:rsid w:val="00183B3A"/>
    <w:rsid w:val="001842C2"/>
    <w:rsid w:val="001843C5"/>
    <w:rsid w:val="00185267"/>
    <w:rsid w:val="00185422"/>
    <w:rsid w:val="00185507"/>
    <w:rsid w:val="001901E3"/>
    <w:rsid w:val="00190BCD"/>
    <w:rsid w:val="00190E33"/>
    <w:rsid w:val="0019434D"/>
    <w:rsid w:val="00194989"/>
    <w:rsid w:val="00196242"/>
    <w:rsid w:val="001966E8"/>
    <w:rsid w:val="00196CB8"/>
    <w:rsid w:val="001A1691"/>
    <w:rsid w:val="001A548E"/>
    <w:rsid w:val="001A6CF3"/>
    <w:rsid w:val="001A734C"/>
    <w:rsid w:val="001B0DFE"/>
    <w:rsid w:val="001B0E2B"/>
    <w:rsid w:val="001B1517"/>
    <w:rsid w:val="001B1914"/>
    <w:rsid w:val="001B1B63"/>
    <w:rsid w:val="001B2455"/>
    <w:rsid w:val="001B2B0C"/>
    <w:rsid w:val="001B2EB4"/>
    <w:rsid w:val="001B322F"/>
    <w:rsid w:val="001B4029"/>
    <w:rsid w:val="001B40EA"/>
    <w:rsid w:val="001B5D6A"/>
    <w:rsid w:val="001B63C4"/>
    <w:rsid w:val="001B69FC"/>
    <w:rsid w:val="001B7805"/>
    <w:rsid w:val="001B7C9F"/>
    <w:rsid w:val="001C06A4"/>
    <w:rsid w:val="001C338F"/>
    <w:rsid w:val="001C36D2"/>
    <w:rsid w:val="001C3D7E"/>
    <w:rsid w:val="001C74D9"/>
    <w:rsid w:val="001D005F"/>
    <w:rsid w:val="001D07A0"/>
    <w:rsid w:val="001D0C9A"/>
    <w:rsid w:val="001D16E7"/>
    <w:rsid w:val="001D5EBB"/>
    <w:rsid w:val="001D7724"/>
    <w:rsid w:val="001E0466"/>
    <w:rsid w:val="001E0668"/>
    <w:rsid w:val="001E1176"/>
    <w:rsid w:val="001E11B7"/>
    <w:rsid w:val="001E1898"/>
    <w:rsid w:val="001E1FE6"/>
    <w:rsid w:val="001E2D0F"/>
    <w:rsid w:val="001E3205"/>
    <w:rsid w:val="001E3E04"/>
    <w:rsid w:val="001E4179"/>
    <w:rsid w:val="001E4A68"/>
    <w:rsid w:val="001E6285"/>
    <w:rsid w:val="001E78FE"/>
    <w:rsid w:val="001E7B88"/>
    <w:rsid w:val="001F0D45"/>
    <w:rsid w:val="001F0F8E"/>
    <w:rsid w:val="001F10F3"/>
    <w:rsid w:val="001F17C9"/>
    <w:rsid w:val="001F1952"/>
    <w:rsid w:val="001F1BED"/>
    <w:rsid w:val="001F2659"/>
    <w:rsid w:val="001F392B"/>
    <w:rsid w:val="001F3E5D"/>
    <w:rsid w:val="001F4B89"/>
    <w:rsid w:val="001F4CBE"/>
    <w:rsid w:val="001F58DA"/>
    <w:rsid w:val="001F664E"/>
    <w:rsid w:val="001F6A57"/>
    <w:rsid w:val="001F6DC5"/>
    <w:rsid w:val="002001C2"/>
    <w:rsid w:val="00200DB8"/>
    <w:rsid w:val="002027B5"/>
    <w:rsid w:val="00202D57"/>
    <w:rsid w:val="002030A0"/>
    <w:rsid w:val="00204FC5"/>
    <w:rsid w:val="0020591B"/>
    <w:rsid w:val="0020657C"/>
    <w:rsid w:val="00206944"/>
    <w:rsid w:val="00206C6F"/>
    <w:rsid w:val="00207670"/>
    <w:rsid w:val="00207E04"/>
    <w:rsid w:val="00210FA8"/>
    <w:rsid w:val="0021101E"/>
    <w:rsid w:val="002116AD"/>
    <w:rsid w:val="0021404B"/>
    <w:rsid w:val="00214942"/>
    <w:rsid w:val="00215FA1"/>
    <w:rsid w:val="002169A9"/>
    <w:rsid w:val="00216D56"/>
    <w:rsid w:val="0022121D"/>
    <w:rsid w:val="00222CA9"/>
    <w:rsid w:val="0022448B"/>
    <w:rsid w:val="00224E2F"/>
    <w:rsid w:val="00226DB6"/>
    <w:rsid w:val="00226E39"/>
    <w:rsid w:val="002328CC"/>
    <w:rsid w:val="00233CE4"/>
    <w:rsid w:val="0023481B"/>
    <w:rsid w:val="00234D59"/>
    <w:rsid w:val="00235683"/>
    <w:rsid w:val="0023694B"/>
    <w:rsid w:val="00236C5C"/>
    <w:rsid w:val="00236DB2"/>
    <w:rsid w:val="002370D3"/>
    <w:rsid w:val="0023711C"/>
    <w:rsid w:val="00237D1A"/>
    <w:rsid w:val="00237DEA"/>
    <w:rsid w:val="00237FA8"/>
    <w:rsid w:val="002407B5"/>
    <w:rsid w:val="00240B86"/>
    <w:rsid w:val="00240E34"/>
    <w:rsid w:val="0024164D"/>
    <w:rsid w:val="002423DB"/>
    <w:rsid w:val="00242402"/>
    <w:rsid w:val="00244C65"/>
    <w:rsid w:val="00245782"/>
    <w:rsid w:val="00247C89"/>
    <w:rsid w:val="002516FC"/>
    <w:rsid w:val="00251DD0"/>
    <w:rsid w:val="002520E7"/>
    <w:rsid w:val="00252259"/>
    <w:rsid w:val="002541D1"/>
    <w:rsid w:val="00255091"/>
    <w:rsid w:val="00256B4D"/>
    <w:rsid w:val="002570EA"/>
    <w:rsid w:val="0025733E"/>
    <w:rsid w:val="002576C6"/>
    <w:rsid w:val="002578C3"/>
    <w:rsid w:val="00257F69"/>
    <w:rsid w:val="0026002B"/>
    <w:rsid w:val="00260556"/>
    <w:rsid w:val="00260E56"/>
    <w:rsid w:val="00261096"/>
    <w:rsid w:val="002617A3"/>
    <w:rsid w:val="00261D74"/>
    <w:rsid w:val="00263210"/>
    <w:rsid w:val="002632E0"/>
    <w:rsid w:val="00263800"/>
    <w:rsid w:val="002640EB"/>
    <w:rsid w:val="00264A65"/>
    <w:rsid w:val="00266E3F"/>
    <w:rsid w:val="00267A93"/>
    <w:rsid w:val="00270808"/>
    <w:rsid w:val="002716AA"/>
    <w:rsid w:val="002717C2"/>
    <w:rsid w:val="00271F14"/>
    <w:rsid w:val="0027223A"/>
    <w:rsid w:val="002742CD"/>
    <w:rsid w:val="00274469"/>
    <w:rsid w:val="00275105"/>
    <w:rsid w:val="00275ACD"/>
    <w:rsid w:val="00275E1E"/>
    <w:rsid w:val="00277669"/>
    <w:rsid w:val="00277FD8"/>
    <w:rsid w:val="002802C4"/>
    <w:rsid w:val="0028076F"/>
    <w:rsid w:val="002822BF"/>
    <w:rsid w:val="002847A7"/>
    <w:rsid w:val="002859AF"/>
    <w:rsid w:val="00285F15"/>
    <w:rsid w:val="00286212"/>
    <w:rsid w:val="002862D5"/>
    <w:rsid w:val="00287089"/>
    <w:rsid w:val="002907F7"/>
    <w:rsid w:val="00290C89"/>
    <w:rsid w:val="0029120A"/>
    <w:rsid w:val="002920C6"/>
    <w:rsid w:val="00292CE7"/>
    <w:rsid w:val="00292DFC"/>
    <w:rsid w:val="002934E7"/>
    <w:rsid w:val="00294084"/>
    <w:rsid w:val="0029416F"/>
    <w:rsid w:val="00294664"/>
    <w:rsid w:val="0029521A"/>
    <w:rsid w:val="002956FC"/>
    <w:rsid w:val="00295767"/>
    <w:rsid w:val="00295A4B"/>
    <w:rsid w:val="002A103F"/>
    <w:rsid w:val="002A157D"/>
    <w:rsid w:val="002A304B"/>
    <w:rsid w:val="002A3319"/>
    <w:rsid w:val="002A3A05"/>
    <w:rsid w:val="002A435A"/>
    <w:rsid w:val="002A4E83"/>
    <w:rsid w:val="002A5444"/>
    <w:rsid w:val="002A546C"/>
    <w:rsid w:val="002A5C36"/>
    <w:rsid w:val="002A61AD"/>
    <w:rsid w:val="002A7334"/>
    <w:rsid w:val="002B00FB"/>
    <w:rsid w:val="002B1B8C"/>
    <w:rsid w:val="002B2925"/>
    <w:rsid w:val="002B2F82"/>
    <w:rsid w:val="002B3259"/>
    <w:rsid w:val="002B375A"/>
    <w:rsid w:val="002B48F0"/>
    <w:rsid w:val="002B523E"/>
    <w:rsid w:val="002B7B1E"/>
    <w:rsid w:val="002B7B8F"/>
    <w:rsid w:val="002C02C5"/>
    <w:rsid w:val="002C0639"/>
    <w:rsid w:val="002C0A3F"/>
    <w:rsid w:val="002C10B6"/>
    <w:rsid w:val="002C1620"/>
    <w:rsid w:val="002C4017"/>
    <w:rsid w:val="002C46C1"/>
    <w:rsid w:val="002C5EAB"/>
    <w:rsid w:val="002C627E"/>
    <w:rsid w:val="002C64A3"/>
    <w:rsid w:val="002C69B4"/>
    <w:rsid w:val="002C7AE3"/>
    <w:rsid w:val="002D0FE1"/>
    <w:rsid w:val="002D19F4"/>
    <w:rsid w:val="002D2085"/>
    <w:rsid w:val="002D26E1"/>
    <w:rsid w:val="002D2D8F"/>
    <w:rsid w:val="002D3122"/>
    <w:rsid w:val="002D3406"/>
    <w:rsid w:val="002D44C6"/>
    <w:rsid w:val="002D59DD"/>
    <w:rsid w:val="002D5A2D"/>
    <w:rsid w:val="002D5EA9"/>
    <w:rsid w:val="002D66AE"/>
    <w:rsid w:val="002D674D"/>
    <w:rsid w:val="002D6D2C"/>
    <w:rsid w:val="002D7720"/>
    <w:rsid w:val="002E09D5"/>
    <w:rsid w:val="002E0DB8"/>
    <w:rsid w:val="002E1951"/>
    <w:rsid w:val="002E1A02"/>
    <w:rsid w:val="002E1E10"/>
    <w:rsid w:val="002E2F8F"/>
    <w:rsid w:val="002E3247"/>
    <w:rsid w:val="002E33FD"/>
    <w:rsid w:val="002E384A"/>
    <w:rsid w:val="002E416F"/>
    <w:rsid w:val="002E6A4A"/>
    <w:rsid w:val="002E7384"/>
    <w:rsid w:val="002E7403"/>
    <w:rsid w:val="002E7863"/>
    <w:rsid w:val="002F1559"/>
    <w:rsid w:val="002F4376"/>
    <w:rsid w:val="002F467B"/>
    <w:rsid w:val="002F4B54"/>
    <w:rsid w:val="002F532D"/>
    <w:rsid w:val="002F69E3"/>
    <w:rsid w:val="002F6E7F"/>
    <w:rsid w:val="002F7037"/>
    <w:rsid w:val="00301E44"/>
    <w:rsid w:val="0030464B"/>
    <w:rsid w:val="003063F6"/>
    <w:rsid w:val="003066B0"/>
    <w:rsid w:val="0030721D"/>
    <w:rsid w:val="00307664"/>
    <w:rsid w:val="00307EEB"/>
    <w:rsid w:val="003125CF"/>
    <w:rsid w:val="0031389D"/>
    <w:rsid w:val="00313C68"/>
    <w:rsid w:val="00315A0C"/>
    <w:rsid w:val="00315FF6"/>
    <w:rsid w:val="00316D2A"/>
    <w:rsid w:val="00317C20"/>
    <w:rsid w:val="0032017F"/>
    <w:rsid w:val="0032060D"/>
    <w:rsid w:val="00320CB4"/>
    <w:rsid w:val="0032184C"/>
    <w:rsid w:val="00321A34"/>
    <w:rsid w:val="003222AC"/>
    <w:rsid w:val="00322C4D"/>
    <w:rsid w:val="0032327C"/>
    <w:rsid w:val="0032342C"/>
    <w:rsid w:val="003234D4"/>
    <w:rsid w:val="00323E80"/>
    <w:rsid w:val="003262D4"/>
    <w:rsid w:val="003262E8"/>
    <w:rsid w:val="00326F43"/>
    <w:rsid w:val="00330296"/>
    <w:rsid w:val="00330E5C"/>
    <w:rsid w:val="0033108D"/>
    <w:rsid w:val="00331426"/>
    <w:rsid w:val="00331494"/>
    <w:rsid w:val="0033169D"/>
    <w:rsid w:val="00331A4B"/>
    <w:rsid w:val="00332739"/>
    <w:rsid w:val="003333CB"/>
    <w:rsid w:val="00333C0A"/>
    <w:rsid w:val="00334173"/>
    <w:rsid w:val="0033494B"/>
    <w:rsid w:val="00334A57"/>
    <w:rsid w:val="00334D08"/>
    <w:rsid w:val="00336EB0"/>
    <w:rsid w:val="003405C1"/>
    <w:rsid w:val="00340E18"/>
    <w:rsid w:val="003424A8"/>
    <w:rsid w:val="00342CB1"/>
    <w:rsid w:val="00342DE1"/>
    <w:rsid w:val="00345086"/>
    <w:rsid w:val="0034642E"/>
    <w:rsid w:val="00350DB8"/>
    <w:rsid w:val="003520CD"/>
    <w:rsid w:val="003521C1"/>
    <w:rsid w:val="00352FC1"/>
    <w:rsid w:val="00354077"/>
    <w:rsid w:val="00354B17"/>
    <w:rsid w:val="00356316"/>
    <w:rsid w:val="00357B59"/>
    <w:rsid w:val="00360D83"/>
    <w:rsid w:val="00361201"/>
    <w:rsid w:val="003618D4"/>
    <w:rsid w:val="0036231B"/>
    <w:rsid w:val="00362C5B"/>
    <w:rsid w:val="003653E3"/>
    <w:rsid w:val="0036656C"/>
    <w:rsid w:val="003665FE"/>
    <w:rsid w:val="00367310"/>
    <w:rsid w:val="00367E22"/>
    <w:rsid w:val="00370090"/>
    <w:rsid w:val="003711A0"/>
    <w:rsid w:val="00371C2F"/>
    <w:rsid w:val="00372320"/>
    <w:rsid w:val="00372C4C"/>
    <w:rsid w:val="00372D29"/>
    <w:rsid w:val="003733B3"/>
    <w:rsid w:val="00374C92"/>
    <w:rsid w:val="00374EF0"/>
    <w:rsid w:val="00375DC7"/>
    <w:rsid w:val="00376D34"/>
    <w:rsid w:val="003777C4"/>
    <w:rsid w:val="00381ADB"/>
    <w:rsid w:val="00382F84"/>
    <w:rsid w:val="00382FD6"/>
    <w:rsid w:val="00384FAD"/>
    <w:rsid w:val="003857D6"/>
    <w:rsid w:val="00387B99"/>
    <w:rsid w:val="00391D7C"/>
    <w:rsid w:val="00392CBE"/>
    <w:rsid w:val="0039336D"/>
    <w:rsid w:val="00393497"/>
    <w:rsid w:val="0039499E"/>
    <w:rsid w:val="00394FB4"/>
    <w:rsid w:val="0039515C"/>
    <w:rsid w:val="003956DE"/>
    <w:rsid w:val="00395A08"/>
    <w:rsid w:val="00396B9A"/>
    <w:rsid w:val="0039762B"/>
    <w:rsid w:val="003A0AFD"/>
    <w:rsid w:val="003A1219"/>
    <w:rsid w:val="003A143D"/>
    <w:rsid w:val="003A16A5"/>
    <w:rsid w:val="003A29EC"/>
    <w:rsid w:val="003A3CB7"/>
    <w:rsid w:val="003A42EA"/>
    <w:rsid w:val="003A55F0"/>
    <w:rsid w:val="003A5992"/>
    <w:rsid w:val="003A7830"/>
    <w:rsid w:val="003B228F"/>
    <w:rsid w:val="003B2F46"/>
    <w:rsid w:val="003B34E8"/>
    <w:rsid w:val="003B3890"/>
    <w:rsid w:val="003B3B27"/>
    <w:rsid w:val="003B419D"/>
    <w:rsid w:val="003B4B49"/>
    <w:rsid w:val="003B57FF"/>
    <w:rsid w:val="003B5AD4"/>
    <w:rsid w:val="003B6747"/>
    <w:rsid w:val="003B6BA2"/>
    <w:rsid w:val="003B7AAD"/>
    <w:rsid w:val="003B7C2E"/>
    <w:rsid w:val="003C0102"/>
    <w:rsid w:val="003C05E0"/>
    <w:rsid w:val="003C2DCF"/>
    <w:rsid w:val="003C2E7F"/>
    <w:rsid w:val="003C3560"/>
    <w:rsid w:val="003C4B80"/>
    <w:rsid w:val="003D035F"/>
    <w:rsid w:val="003D1BC4"/>
    <w:rsid w:val="003D2379"/>
    <w:rsid w:val="003D24D2"/>
    <w:rsid w:val="003D2D07"/>
    <w:rsid w:val="003D33E6"/>
    <w:rsid w:val="003D38F3"/>
    <w:rsid w:val="003D44DF"/>
    <w:rsid w:val="003D4EC1"/>
    <w:rsid w:val="003D50A3"/>
    <w:rsid w:val="003D538C"/>
    <w:rsid w:val="003D57EF"/>
    <w:rsid w:val="003D649D"/>
    <w:rsid w:val="003D68E6"/>
    <w:rsid w:val="003D778E"/>
    <w:rsid w:val="003E0144"/>
    <w:rsid w:val="003E0552"/>
    <w:rsid w:val="003E0B72"/>
    <w:rsid w:val="003E0FA5"/>
    <w:rsid w:val="003E286C"/>
    <w:rsid w:val="003E3208"/>
    <w:rsid w:val="003E40C3"/>
    <w:rsid w:val="003E4554"/>
    <w:rsid w:val="003E720C"/>
    <w:rsid w:val="003F35F1"/>
    <w:rsid w:val="003F3C97"/>
    <w:rsid w:val="003F41E6"/>
    <w:rsid w:val="003F45F5"/>
    <w:rsid w:val="003F4A16"/>
    <w:rsid w:val="003F4DB0"/>
    <w:rsid w:val="003F5545"/>
    <w:rsid w:val="003F6CF7"/>
    <w:rsid w:val="0040069B"/>
    <w:rsid w:val="00400922"/>
    <w:rsid w:val="00401A99"/>
    <w:rsid w:val="00401BAC"/>
    <w:rsid w:val="00402A10"/>
    <w:rsid w:val="00402F92"/>
    <w:rsid w:val="004037DA"/>
    <w:rsid w:val="0040459B"/>
    <w:rsid w:val="00406366"/>
    <w:rsid w:val="00406894"/>
    <w:rsid w:val="00410731"/>
    <w:rsid w:val="00410A89"/>
    <w:rsid w:val="0041121C"/>
    <w:rsid w:val="00411CB7"/>
    <w:rsid w:val="0041232C"/>
    <w:rsid w:val="0041247C"/>
    <w:rsid w:val="004125A8"/>
    <w:rsid w:val="00412D3D"/>
    <w:rsid w:val="0041399B"/>
    <w:rsid w:val="00413B4F"/>
    <w:rsid w:val="00413B65"/>
    <w:rsid w:val="004144D0"/>
    <w:rsid w:val="00415331"/>
    <w:rsid w:val="00416BAC"/>
    <w:rsid w:val="00416DC9"/>
    <w:rsid w:val="004171EC"/>
    <w:rsid w:val="004174B9"/>
    <w:rsid w:val="00417AF9"/>
    <w:rsid w:val="00417CA4"/>
    <w:rsid w:val="00417E94"/>
    <w:rsid w:val="00420BE2"/>
    <w:rsid w:val="00422041"/>
    <w:rsid w:val="00422414"/>
    <w:rsid w:val="0042261D"/>
    <w:rsid w:val="00425324"/>
    <w:rsid w:val="00426458"/>
    <w:rsid w:val="00427140"/>
    <w:rsid w:val="004276A1"/>
    <w:rsid w:val="004279C1"/>
    <w:rsid w:val="00427F8F"/>
    <w:rsid w:val="004303E9"/>
    <w:rsid w:val="00430C4D"/>
    <w:rsid w:val="00430EC6"/>
    <w:rsid w:val="00431721"/>
    <w:rsid w:val="00431DEA"/>
    <w:rsid w:val="00433305"/>
    <w:rsid w:val="00433329"/>
    <w:rsid w:val="004338C5"/>
    <w:rsid w:val="0043509E"/>
    <w:rsid w:val="00435475"/>
    <w:rsid w:val="0043548F"/>
    <w:rsid w:val="00435694"/>
    <w:rsid w:val="004366B0"/>
    <w:rsid w:val="00436A3C"/>
    <w:rsid w:val="00436D87"/>
    <w:rsid w:val="004374EA"/>
    <w:rsid w:val="00440838"/>
    <w:rsid w:val="00441498"/>
    <w:rsid w:val="00441FEC"/>
    <w:rsid w:val="0044292E"/>
    <w:rsid w:val="00446234"/>
    <w:rsid w:val="004466EB"/>
    <w:rsid w:val="004467A1"/>
    <w:rsid w:val="004467FF"/>
    <w:rsid w:val="0045087D"/>
    <w:rsid w:val="004521C6"/>
    <w:rsid w:val="004523F3"/>
    <w:rsid w:val="00452BBD"/>
    <w:rsid w:val="00452D5B"/>
    <w:rsid w:val="00453723"/>
    <w:rsid w:val="0045379A"/>
    <w:rsid w:val="00453A12"/>
    <w:rsid w:val="0045452B"/>
    <w:rsid w:val="00455BFF"/>
    <w:rsid w:val="00456273"/>
    <w:rsid w:val="00456EDE"/>
    <w:rsid w:val="00457A40"/>
    <w:rsid w:val="00457F72"/>
    <w:rsid w:val="00460097"/>
    <w:rsid w:val="004603D8"/>
    <w:rsid w:val="00460862"/>
    <w:rsid w:val="00460AC1"/>
    <w:rsid w:val="00461542"/>
    <w:rsid w:val="004616BE"/>
    <w:rsid w:val="00461A7A"/>
    <w:rsid w:val="00461E84"/>
    <w:rsid w:val="00463817"/>
    <w:rsid w:val="00463B2B"/>
    <w:rsid w:val="00463ECE"/>
    <w:rsid w:val="00464711"/>
    <w:rsid w:val="004669B4"/>
    <w:rsid w:val="00466C11"/>
    <w:rsid w:val="00466C30"/>
    <w:rsid w:val="00466D42"/>
    <w:rsid w:val="00466D8C"/>
    <w:rsid w:val="004730F8"/>
    <w:rsid w:val="00473A48"/>
    <w:rsid w:val="00473BB2"/>
    <w:rsid w:val="004745FA"/>
    <w:rsid w:val="00476439"/>
    <w:rsid w:val="004767CA"/>
    <w:rsid w:val="00476F62"/>
    <w:rsid w:val="00477E76"/>
    <w:rsid w:val="00480A30"/>
    <w:rsid w:val="00480FC3"/>
    <w:rsid w:val="00481454"/>
    <w:rsid w:val="00481533"/>
    <w:rsid w:val="004815EC"/>
    <w:rsid w:val="00482774"/>
    <w:rsid w:val="00482BD6"/>
    <w:rsid w:val="00482D68"/>
    <w:rsid w:val="00482E93"/>
    <w:rsid w:val="004831AF"/>
    <w:rsid w:val="00483246"/>
    <w:rsid w:val="00484D8F"/>
    <w:rsid w:val="004851C1"/>
    <w:rsid w:val="00485E03"/>
    <w:rsid w:val="004861EA"/>
    <w:rsid w:val="00486389"/>
    <w:rsid w:val="00487120"/>
    <w:rsid w:val="004874FC"/>
    <w:rsid w:val="00487A3A"/>
    <w:rsid w:val="0049041A"/>
    <w:rsid w:val="0049068A"/>
    <w:rsid w:val="00490B24"/>
    <w:rsid w:val="00491C21"/>
    <w:rsid w:val="00492B61"/>
    <w:rsid w:val="00492E63"/>
    <w:rsid w:val="004930D7"/>
    <w:rsid w:val="004934B9"/>
    <w:rsid w:val="00493FD6"/>
    <w:rsid w:val="00495220"/>
    <w:rsid w:val="0049712D"/>
    <w:rsid w:val="004977F0"/>
    <w:rsid w:val="004978C2"/>
    <w:rsid w:val="004A0F63"/>
    <w:rsid w:val="004A3776"/>
    <w:rsid w:val="004A3C7F"/>
    <w:rsid w:val="004A3D87"/>
    <w:rsid w:val="004A4533"/>
    <w:rsid w:val="004A4724"/>
    <w:rsid w:val="004A5226"/>
    <w:rsid w:val="004A660D"/>
    <w:rsid w:val="004B00F9"/>
    <w:rsid w:val="004B0706"/>
    <w:rsid w:val="004B2A2F"/>
    <w:rsid w:val="004B2F0C"/>
    <w:rsid w:val="004B4E83"/>
    <w:rsid w:val="004B53F6"/>
    <w:rsid w:val="004B7D9E"/>
    <w:rsid w:val="004C0161"/>
    <w:rsid w:val="004C07FA"/>
    <w:rsid w:val="004C2199"/>
    <w:rsid w:val="004C3A6C"/>
    <w:rsid w:val="004C4F25"/>
    <w:rsid w:val="004C512B"/>
    <w:rsid w:val="004C63C8"/>
    <w:rsid w:val="004C6A42"/>
    <w:rsid w:val="004C7632"/>
    <w:rsid w:val="004D11D9"/>
    <w:rsid w:val="004D2AF6"/>
    <w:rsid w:val="004D4BEA"/>
    <w:rsid w:val="004E0EA2"/>
    <w:rsid w:val="004E11B9"/>
    <w:rsid w:val="004E1C58"/>
    <w:rsid w:val="004E212E"/>
    <w:rsid w:val="004E24EB"/>
    <w:rsid w:val="004E28C0"/>
    <w:rsid w:val="004E44AB"/>
    <w:rsid w:val="004E4709"/>
    <w:rsid w:val="004E61B7"/>
    <w:rsid w:val="004E69B6"/>
    <w:rsid w:val="004E69E2"/>
    <w:rsid w:val="004E79D8"/>
    <w:rsid w:val="004F1505"/>
    <w:rsid w:val="004F1F4E"/>
    <w:rsid w:val="004F2B4E"/>
    <w:rsid w:val="004F2F3A"/>
    <w:rsid w:val="004F31C4"/>
    <w:rsid w:val="004F3654"/>
    <w:rsid w:val="004F503D"/>
    <w:rsid w:val="004F5407"/>
    <w:rsid w:val="004F6183"/>
    <w:rsid w:val="004F767E"/>
    <w:rsid w:val="00500B43"/>
    <w:rsid w:val="00500D06"/>
    <w:rsid w:val="00501ECE"/>
    <w:rsid w:val="005020AC"/>
    <w:rsid w:val="00502172"/>
    <w:rsid w:val="00502BE8"/>
    <w:rsid w:val="00503AC2"/>
    <w:rsid w:val="00505A71"/>
    <w:rsid w:val="00505B26"/>
    <w:rsid w:val="00506983"/>
    <w:rsid w:val="005072D9"/>
    <w:rsid w:val="00510D16"/>
    <w:rsid w:val="00511617"/>
    <w:rsid w:val="00511B97"/>
    <w:rsid w:val="00512B59"/>
    <w:rsid w:val="00513D62"/>
    <w:rsid w:val="00514804"/>
    <w:rsid w:val="005167CF"/>
    <w:rsid w:val="005168B6"/>
    <w:rsid w:val="005177AE"/>
    <w:rsid w:val="00517D46"/>
    <w:rsid w:val="00520C4E"/>
    <w:rsid w:val="00523A07"/>
    <w:rsid w:val="00523B52"/>
    <w:rsid w:val="00524A47"/>
    <w:rsid w:val="00525903"/>
    <w:rsid w:val="00526D16"/>
    <w:rsid w:val="005274DB"/>
    <w:rsid w:val="00530E22"/>
    <w:rsid w:val="00532301"/>
    <w:rsid w:val="00532A0A"/>
    <w:rsid w:val="005332F3"/>
    <w:rsid w:val="00533338"/>
    <w:rsid w:val="005333F2"/>
    <w:rsid w:val="00534E98"/>
    <w:rsid w:val="00535A00"/>
    <w:rsid w:val="00535B96"/>
    <w:rsid w:val="00535C5E"/>
    <w:rsid w:val="00536B97"/>
    <w:rsid w:val="00537AA9"/>
    <w:rsid w:val="0054169B"/>
    <w:rsid w:val="00541BF6"/>
    <w:rsid w:val="00542E6F"/>
    <w:rsid w:val="00542F33"/>
    <w:rsid w:val="00544AC2"/>
    <w:rsid w:val="00546000"/>
    <w:rsid w:val="00547143"/>
    <w:rsid w:val="0054773A"/>
    <w:rsid w:val="0055326C"/>
    <w:rsid w:val="00553F81"/>
    <w:rsid w:val="00554099"/>
    <w:rsid w:val="00555673"/>
    <w:rsid w:val="00557094"/>
    <w:rsid w:val="005601F9"/>
    <w:rsid w:val="0056042C"/>
    <w:rsid w:val="0056054E"/>
    <w:rsid w:val="005609E3"/>
    <w:rsid w:val="00560F23"/>
    <w:rsid w:val="00565220"/>
    <w:rsid w:val="00565FF7"/>
    <w:rsid w:val="00566014"/>
    <w:rsid w:val="0056601B"/>
    <w:rsid w:val="00566269"/>
    <w:rsid w:val="005676F4"/>
    <w:rsid w:val="005706DC"/>
    <w:rsid w:val="005716DF"/>
    <w:rsid w:val="005717F2"/>
    <w:rsid w:val="00571B23"/>
    <w:rsid w:val="00572328"/>
    <w:rsid w:val="0057355E"/>
    <w:rsid w:val="00573C8F"/>
    <w:rsid w:val="00573F16"/>
    <w:rsid w:val="00574AA1"/>
    <w:rsid w:val="00574DA0"/>
    <w:rsid w:val="005763F6"/>
    <w:rsid w:val="00582906"/>
    <w:rsid w:val="0058350A"/>
    <w:rsid w:val="00583C51"/>
    <w:rsid w:val="00584C92"/>
    <w:rsid w:val="005862AC"/>
    <w:rsid w:val="00590B25"/>
    <w:rsid w:val="00590E47"/>
    <w:rsid w:val="005920D3"/>
    <w:rsid w:val="00592D08"/>
    <w:rsid w:val="00594232"/>
    <w:rsid w:val="00595B3E"/>
    <w:rsid w:val="00595C91"/>
    <w:rsid w:val="00595DDA"/>
    <w:rsid w:val="00595F47"/>
    <w:rsid w:val="00596590"/>
    <w:rsid w:val="00597604"/>
    <w:rsid w:val="005A10A6"/>
    <w:rsid w:val="005A1508"/>
    <w:rsid w:val="005A1DD1"/>
    <w:rsid w:val="005A2D3A"/>
    <w:rsid w:val="005A3C9A"/>
    <w:rsid w:val="005A416A"/>
    <w:rsid w:val="005A5002"/>
    <w:rsid w:val="005A5C1C"/>
    <w:rsid w:val="005A5C87"/>
    <w:rsid w:val="005A6F7C"/>
    <w:rsid w:val="005A7825"/>
    <w:rsid w:val="005A7B16"/>
    <w:rsid w:val="005B0451"/>
    <w:rsid w:val="005B2103"/>
    <w:rsid w:val="005B2FF7"/>
    <w:rsid w:val="005B313E"/>
    <w:rsid w:val="005B389B"/>
    <w:rsid w:val="005B40D0"/>
    <w:rsid w:val="005B46E9"/>
    <w:rsid w:val="005B479E"/>
    <w:rsid w:val="005B48E0"/>
    <w:rsid w:val="005B49CF"/>
    <w:rsid w:val="005B4DAB"/>
    <w:rsid w:val="005B52B1"/>
    <w:rsid w:val="005B5A66"/>
    <w:rsid w:val="005B6880"/>
    <w:rsid w:val="005B6C31"/>
    <w:rsid w:val="005B72CF"/>
    <w:rsid w:val="005C1690"/>
    <w:rsid w:val="005C18D6"/>
    <w:rsid w:val="005C1AA6"/>
    <w:rsid w:val="005C2DA2"/>
    <w:rsid w:val="005C3978"/>
    <w:rsid w:val="005C3C30"/>
    <w:rsid w:val="005C3E14"/>
    <w:rsid w:val="005C41FF"/>
    <w:rsid w:val="005C44AB"/>
    <w:rsid w:val="005C456D"/>
    <w:rsid w:val="005C4653"/>
    <w:rsid w:val="005C7E09"/>
    <w:rsid w:val="005C7E91"/>
    <w:rsid w:val="005D0B7E"/>
    <w:rsid w:val="005D226C"/>
    <w:rsid w:val="005D280E"/>
    <w:rsid w:val="005D2BF2"/>
    <w:rsid w:val="005D30C1"/>
    <w:rsid w:val="005D3F6F"/>
    <w:rsid w:val="005D4B0B"/>
    <w:rsid w:val="005D53A0"/>
    <w:rsid w:val="005D5603"/>
    <w:rsid w:val="005D61E7"/>
    <w:rsid w:val="005D79ED"/>
    <w:rsid w:val="005E04B7"/>
    <w:rsid w:val="005E1244"/>
    <w:rsid w:val="005E1628"/>
    <w:rsid w:val="005E1E7A"/>
    <w:rsid w:val="005E227E"/>
    <w:rsid w:val="005E2C3E"/>
    <w:rsid w:val="005E3643"/>
    <w:rsid w:val="005E3696"/>
    <w:rsid w:val="005E416A"/>
    <w:rsid w:val="005E4910"/>
    <w:rsid w:val="005E4DFE"/>
    <w:rsid w:val="005E5D03"/>
    <w:rsid w:val="005E6773"/>
    <w:rsid w:val="005E7746"/>
    <w:rsid w:val="005E7BA7"/>
    <w:rsid w:val="005E7D6E"/>
    <w:rsid w:val="005F069E"/>
    <w:rsid w:val="005F0D37"/>
    <w:rsid w:val="005F1423"/>
    <w:rsid w:val="005F27E2"/>
    <w:rsid w:val="005F2881"/>
    <w:rsid w:val="005F2CE3"/>
    <w:rsid w:val="005F4A10"/>
    <w:rsid w:val="005F7C21"/>
    <w:rsid w:val="005F7ED9"/>
    <w:rsid w:val="006009F0"/>
    <w:rsid w:val="00601802"/>
    <w:rsid w:val="00601899"/>
    <w:rsid w:val="00601B81"/>
    <w:rsid w:val="006022EE"/>
    <w:rsid w:val="00603C79"/>
    <w:rsid w:val="00604E4B"/>
    <w:rsid w:val="006053CD"/>
    <w:rsid w:val="00606F77"/>
    <w:rsid w:val="006075B8"/>
    <w:rsid w:val="00610BED"/>
    <w:rsid w:val="006119DE"/>
    <w:rsid w:val="00611AB5"/>
    <w:rsid w:val="00611DC5"/>
    <w:rsid w:val="006121FD"/>
    <w:rsid w:val="006123E9"/>
    <w:rsid w:val="00612E93"/>
    <w:rsid w:val="00613228"/>
    <w:rsid w:val="006142E8"/>
    <w:rsid w:val="0061597F"/>
    <w:rsid w:val="00615B30"/>
    <w:rsid w:val="00615ECA"/>
    <w:rsid w:val="00616070"/>
    <w:rsid w:val="00616C9A"/>
    <w:rsid w:val="00616DF2"/>
    <w:rsid w:val="00617D38"/>
    <w:rsid w:val="00617D90"/>
    <w:rsid w:val="00620559"/>
    <w:rsid w:val="006215AC"/>
    <w:rsid w:val="00621AC4"/>
    <w:rsid w:val="00622BD0"/>
    <w:rsid w:val="00623A66"/>
    <w:rsid w:val="0062492A"/>
    <w:rsid w:val="0062507B"/>
    <w:rsid w:val="006258DD"/>
    <w:rsid w:val="006267DB"/>
    <w:rsid w:val="006269E1"/>
    <w:rsid w:val="00626C15"/>
    <w:rsid w:val="006270DC"/>
    <w:rsid w:val="00630517"/>
    <w:rsid w:val="00632751"/>
    <w:rsid w:val="00632EF9"/>
    <w:rsid w:val="0063334B"/>
    <w:rsid w:val="0063405C"/>
    <w:rsid w:val="00634972"/>
    <w:rsid w:val="00635A4A"/>
    <w:rsid w:val="00636E2C"/>
    <w:rsid w:val="00637304"/>
    <w:rsid w:val="00637D02"/>
    <w:rsid w:val="006400A3"/>
    <w:rsid w:val="006400AE"/>
    <w:rsid w:val="00642B2A"/>
    <w:rsid w:val="00643221"/>
    <w:rsid w:val="006433D4"/>
    <w:rsid w:val="00643FC7"/>
    <w:rsid w:val="00644377"/>
    <w:rsid w:val="00646891"/>
    <w:rsid w:val="00652D09"/>
    <w:rsid w:val="00654849"/>
    <w:rsid w:val="00655723"/>
    <w:rsid w:val="00655D90"/>
    <w:rsid w:val="00657460"/>
    <w:rsid w:val="00657BF2"/>
    <w:rsid w:val="0066095B"/>
    <w:rsid w:val="006656E8"/>
    <w:rsid w:val="00665948"/>
    <w:rsid w:val="006668AF"/>
    <w:rsid w:val="00667531"/>
    <w:rsid w:val="00667677"/>
    <w:rsid w:val="00670AFD"/>
    <w:rsid w:val="00670B0F"/>
    <w:rsid w:val="00671F43"/>
    <w:rsid w:val="00672E62"/>
    <w:rsid w:val="006731FB"/>
    <w:rsid w:val="00677998"/>
    <w:rsid w:val="00677CE7"/>
    <w:rsid w:val="0068044F"/>
    <w:rsid w:val="00680A80"/>
    <w:rsid w:val="00682382"/>
    <w:rsid w:val="00683328"/>
    <w:rsid w:val="006846B2"/>
    <w:rsid w:val="00684AD8"/>
    <w:rsid w:val="00686490"/>
    <w:rsid w:val="006873DC"/>
    <w:rsid w:val="00687CB6"/>
    <w:rsid w:val="006910AA"/>
    <w:rsid w:val="006918AF"/>
    <w:rsid w:val="00693EFA"/>
    <w:rsid w:val="0069446F"/>
    <w:rsid w:val="00694D8F"/>
    <w:rsid w:val="00694EC7"/>
    <w:rsid w:val="00696533"/>
    <w:rsid w:val="006A0B26"/>
    <w:rsid w:val="006A1F05"/>
    <w:rsid w:val="006A329A"/>
    <w:rsid w:val="006A41B8"/>
    <w:rsid w:val="006A6311"/>
    <w:rsid w:val="006A7981"/>
    <w:rsid w:val="006B0496"/>
    <w:rsid w:val="006B188E"/>
    <w:rsid w:val="006B1C8A"/>
    <w:rsid w:val="006B2B80"/>
    <w:rsid w:val="006B3338"/>
    <w:rsid w:val="006B35A9"/>
    <w:rsid w:val="006B511C"/>
    <w:rsid w:val="006B52A2"/>
    <w:rsid w:val="006B6116"/>
    <w:rsid w:val="006B6146"/>
    <w:rsid w:val="006B77A5"/>
    <w:rsid w:val="006C0473"/>
    <w:rsid w:val="006C0658"/>
    <w:rsid w:val="006C1359"/>
    <w:rsid w:val="006C24BB"/>
    <w:rsid w:val="006C28B2"/>
    <w:rsid w:val="006C2C1C"/>
    <w:rsid w:val="006C3687"/>
    <w:rsid w:val="006C41F5"/>
    <w:rsid w:val="006C476F"/>
    <w:rsid w:val="006C4FFF"/>
    <w:rsid w:val="006C6895"/>
    <w:rsid w:val="006C71B3"/>
    <w:rsid w:val="006D003D"/>
    <w:rsid w:val="006D03D9"/>
    <w:rsid w:val="006D1C18"/>
    <w:rsid w:val="006D1CF7"/>
    <w:rsid w:val="006D298E"/>
    <w:rsid w:val="006D3879"/>
    <w:rsid w:val="006D3AC4"/>
    <w:rsid w:val="006D3D2D"/>
    <w:rsid w:val="006D4739"/>
    <w:rsid w:val="006D4E51"/>
    <w:rsid w:val="006D558B"/>
    <w:rsid w:val="006D56C7"/>
    <w:rsid w:val="006D5789"/>
    <w:rsid w:val="006D6C47"/>
    <w:rsid w:val="006E02EE"/>
    <w:rsid w:val="006E0717"/>
    <w:rsid w:val="006E136A"/>
    <w:rsid w:val="006E21C6"/>
    <w:rsid w:val="006E2786"/>
    <w:rsid w:val="006E3CE3"/>
    <w:rsid w:val="006E41E4"/>
    <w:rsid w:val="006E43E1"/>
    <w:rsid w:val="006E5D9F"/>
    <w:rsid w:val="006E5DD7"/>
    <w:rsid w:val="006E640B"/>
    <w:rsid w:val="006E6493"/>
    <w:rsid w:val="006E6581"/>
    <w:rsid w:val="006E69CC"/>
    <w:rsid w:val="006E7688"/>
    <w:rsid w:val="006E7C1D"/>
    <w:rsid w:val="006E7C3E"/>
    <w:rsid w:val="006E7D10"/>
    <w:rsid w:val="006F03FE"/>
    <w:rsid w:val="006F0DAC"/>
    <w:rsid w:val="006F1130"/>
    <w:rsid w:val="006F1A9B"/>
    <w:rsid w:val="006F3E4C"/>
    <w:rsid w:val="006F5D6F"/>
    <w:rsid w:val="006F6A2F"/>
    <w:rsid w:val="006F6BF4"/>
    <w:rsid w:val="006F6C02"/>
    <w:rsid w:val="006F730E"/>
    <w:rsid w:val="0070078B"/>
    <w:rsid w:val="007009B0"/>
    <w:rsid w:val="007010AE"/>
    <w:rsid w:val="00702DB3"/>
    <w:rsid w:val="007039E2"/>
    <w:rsid w:val="00703A9D"/>
    <w:rsid w:val="007045D3"/>
    <w:rsid w:val="00704DDC"/>
    <w:rsid w:val="007053A3"/>
    <w:rsid w:val="00705859"/>
    <w:rsid w:val="00706B4D"/>
    <w:rsid w:val="00707456"/>
    <w:rsid w:val="0070765E"/>
    <w:rsid w:val="007103D6"/>
    <w:rsid w:val="00710DA7"/>
    <w:rsid w:val="00711105"/>
    <w:rsid w:val="0071111E"/>
    <w:rsid w:val="00711256"/>
    <w:rsid w:val="0071246B"/>
    <w:rsid w:val="00712C83"/>
    <w:rsid w:val="00712DD5"/>
    <w:rsid w:val="00712E48"/>
    <w:rsid w:val="007136E7"/>
    <w:rsid w:val="00714866"/>
    <w:rsid w:val="00716FDD"/>
    <w:rsid w:val="0071751E"/>
    <w:rsid w:val="00717842"/>
    <w:rsid w:val="00717F08"/>
    <w:rsid w:val="007205DB"/>
    <w:rsid w:val="00720893"/>
    <w:rsid w:val="00722A4A"/>
    <w:rsid w:val="00722B51"/>
    <w:rsid w:val="00723811"/>
    <w:rsid w:val="00723983"/>
    <w:rsid w:val="00723D3C"/>
    <w:rsid w:val="00724A07"/>
    <w:rsid w:val="00725E4B"/>
    <w:rsid w:val="0072768E"/>
    <w:rsid w:val="007277C3"/>
    <w:rsid w:val="00730251"/>
    <w:rsid w:val="00730721"/>
    <w:rsid w:val="007308E8"/>
    <w:rsid w:val="0073130C"/>
    <w:rsid w:val="0073161E"/>
    <w:rsid w:val="0073240D"/>
    <w:rsid w:val="00732A62"/>
    <w:rsid w:val="00733170"/>
    <w:rsid w:val="0073346C"/>
    <w:rsid w:val="007337E1"/>
    <w:rsid w:val="007343D7"/>
    <w:rsid w:val="00734926"/>
    <w:rsid w:val="00734C12"/>
    <w:rsid w:val="007354A7"/>
    <w:rsid w:val="0073652D"/>
    <w:rsid w:val="00740859"/>
    <w:rsid w:val="00740C08"/>
    <w:rsid w:val="007415FB"/>
    <w:rsid w:val="007421F0"/>
    <w:rsid w:val="007437C7"/>
    <w:rsid w:val="00744070"/>
    <w:rsid w:val="00746BEC"/>
    <w:rsid w:val="0074721B"/>
    <w:rsid w:val="0075054A"/>
    <w:rsid w:val="00750CD4"/>
    <w:rsid w:val="007511CC"/>
    <w:rsid w:val="00752EE1"/>
    <w:rsid w:val="007530DD"/>
    <w:rsid w:val="00753960"/>
    <w:rsid w:val="00754D4F"/>
    <w:rsid w:val="00754D76"/>
    <w:rsid w:val="0075500B"/>
    <w:rsid w:val="00756E80"/>
    <w:rsid w:val="00760E6E"/>
    <w:rsid w:val="007615A6"/>
    <w:rsid w:val="00762231"/>
    <w:rsid w:val="00762927"/>
    <w:rsid w:val="00762F53"/>
    <w:rsid w:val="0076354D"/>
    <w:rsid w:val="00765FED"/>
    <w:rsid w:val="007668D7"/>
    <w:rsid w:val="007679BB"/>
    <w:rsid w:val="00770BB3"/>
    <w:rsid w:val="00770BE9"/>
    <w:rsid w:val="00770D39"/>
    <w:rsid w:val="00771667"/>
    <w:rsid w:val="007730D5"/>
    <w:rsid w:val="00774257"/>
    <w:rsid w:val="007748B9"/>
    <w:rsid w:val="00775121"/>
    <w:rsid w:val="00775DA2"/>
    <w:rsid w:val="00776F3E"/>
    <w:rsid w:val="00776F89"/>
    <w:rsid w:val="00777616"/>
    <w:rsid w:val="0078028E"/>
    <w:rsid w:val="00780DAA"/>
    <w:rsid w:val="00781357"/>
    <w:rsid w:val="00781955"/>
    <w:rsid w:val="00782726"/>
    <w:rsid w:val="00783CF4"/>
    <w:rsid w:val="00783FC8"/>
    <w:rsid w:val="0078422A"/>
    <w:rsid w:val="00784C3B"/>
    <w:rsid w:val="00784F72"/>
    <w:rsid w:val="00786346"/>
    <w:rsid w:val="007925E2"/>
    <w:rsid w:val="00792998"/>
    <w:rsid w:val="00793883"/>
    <w:rsid w:val="007954FF"/>
    <w:rsid w:val="007966F9"/>
    <w:rsid w:val="00796C5A"/>
    <w:rsid w:val="00797684"/>
    <w:rsid w:val="007A13AC"/>
    <w:rsid w:val="007A31B8"/>
    <w:rsid w:val="007A3776"/>
    <w:rsid w:val="007A3C86"/>
    <w:rsid w:val="007A57B8"/>
    <w:rsid w:val="007A7B36"/>
    <w:rsid w:val="007A7CEC"/>
    <w:rsid w:val="007A7E0F"/>
    <w:rsid w:val="007B04DF"/>
    <w:rsid w:val="007B0B3D"/>
    <w:rsid w:val="007B0CD0"/>
    <w:rsid w:val="007B0D35"/>
    <w:rsid w:val="007B0FBD"/>
    <w:rsid w:val="007B0FD6"/>
    <w:rsid w:val="007B1419"/>
    <w:rsid w:val="007B1C93"/>
    <w:rsid w:val="007B1F3E"/>
    <w:rsid w:val="007B34DF"/>
    <w:rsid w:val="007B35E7"/>
    <w:rsid w:val="007B3AA2"/>
    <w:rsid w:val="007B44CB"/>
    <w:rsid w:val="007B59E9"/>
    <w:rsid w:val="007B62E6"/>
    <w:rsid w:val="007B63B2"/>
    <w:rsid w:val="007B72D5"/>
    <w:rsid w:val="007B7C99"/>
    <w:rsid w:val="007C2D43"/>
    <w:rsid w:val="007C2EB8"/>
    <w:rsid w:val="007C3765"/>
    <w:rsid w:val="007C3797"/>
    <w:rsid w:val="007C540F"/>
    <w:rsid w:val="007C5B32"/>
    <w:rsid w:val="007C61C2"/>
    <w:rsid w:val="007C6B48"/>
    <w:rsid w:val="007C77CA"/>
    <w:rsid w:val="007D0266"/>
    <w:rsid w:val="007D21B8"/>
    <w:rsid w:val="007D4CEB"/>
    <w:rsid w:val="007D4F03"/>
    <w:rsid w:val="007D5436"/>
    <w:rsid w:val="007D5841"/>
    <w:rsid w:val="007D73F5"/>
    <w:rsid w:val="007D7711"/>
    <w:rsid w:val="007D772D"/>
    <w:rsid w:val="007D7DC8"/>
    <w:rsid w:val="007E1192"/>
    <w:rsid w:val="007E16B1"/>
    <w:rsid w:val="007E23D2"/>
    <w:rsid w:val="007E2CC1"/>
    <w:rsid w:val="007E360F"/>
    <w:rsid w:val="007E3DF6"/>
    <w:rsid w:val="007E44DE"/>
    <w:rsid w:val="007E4ED9"/>
    <w:rsid w:val="007E57A3"/>
    <w:rsid w:val="007E655D"/>
    <w:rsid w:val="007E6EFF"/>
    <w:rsid w:val="007F381B"/>
    <w:rsid w:val="007F3D8E"/>
    <w:rsid w:val="007F4AEA"/>
    <w:rsid w:val="007F4D2A"/>
    <w:rsid w:val="007F552A"/>
    <w:rsid w:val="00800525"/>
    <w:rsid w:val="008005DD"/>
    <w:rsid w:val="00801623"/>
    <w:rsid w:val="008028EC"/>
    <w:rsid w:val="00802B8C"/>
    <w:rsid w:val="0080303C"/>
    <w:rsid w:val="008035F3"/>
    <w:rsid w:val="0080451D"/>
    <w:rsid w:val="008049E4"/>
    <w:rsid w:val="00804C71"/>
    <w:rsid w:val="008051CF"/>
    <w:rsid w:val="008056CB"/>
    <w:rsid w:val="00806FAA"/>
    <w:rsid w:val="008070BB"/>
    <w:rsid w:val="008070DA"/>
    <w:rsid w:val="00807749"/>
    <w:rsid w:val="00810B67"/>
    <w:rsid w:val="00810EA7"/>
    <w:rsid w:val="00813058"/>
    <w:rsid w:val="008133AE"/>
    <w:rsid w:val="0081449D"/>
    <w:rsid w:val="008162B8"/>
    <w:rsid w:val="008169BA"/>
    <w:rsid w:val="008177B2"/>
    <w:rsid w:val="0082174F"/>
    <w:rsid w:val="0082245B"/>
    <w:rsid w:val="00822BFA"/>
    <w:rsid w:val="00823315"/>
    <w:rsid w:val="00823A48"/>
    <w:rsid w:val="00824560"/>
    <w:rsid w:val="008248B8"/>
    <w:rsid w:val="00827151"/>
    <w:rsid w:val="00827F62"/>
    <w:rsid w:val="00830093"/>
    <w:rsid w:val="0083158F"/>
    <w:rsid w:val="00831CCC"/>
    <w:rsid w:val="00831E47"/>
    <w:rsid w:val="008338AA"/>
    <w:rsid w:val="00833982"/>
    <w:rsid w:val="0083419E"/>
    <w:rsid w:val="00834D74"/>
    <w:rsid w:val="00835823"/>
    <w:rsid w:val="0083599C"/>
    <w:rsid w:val="00835CD3"/>
    <w:rsid w:val="00836CF9"/>
    <w:rsid w:val="00837B65"/>
    <w:rsid w:val="00843E66"/>
    <w:rsid w:val="00844EDA"/>
    <w:rsid w:val="0084508A"/>
    <w:rsid w:val="00845691"/>
    <w:rsid w:val="0084641A"/>
    <w:rsid w:val="0084649F"/>
    <w:rsid w:val="00846584"/>
    <w:rsid w:val="0084743F"/>
    <w:rsid w:val="00847FCA"/>
    <w:rsid w:val="0085085E"/>
    <w:rsid w:val="00850BFE"/>
    <w:rsid w:val="0085161A"/>
    <w:rsid w:val="00851F7D"/>
    <w:rsid w:val="00852977"/>
    <w:rsid w:val="00854AB2"/>
    <w:rsid w:val="008568F4"/>
    <w:rsid w:val="00856B2D"/>
    <w:rsid w:val="00856C34"/>
    <w:rsid w:val="00856E4E"/>
    <w:rsid w:val="0085738B"/>
    <w:rsid w:val="00860B20"/>
    <w:rsid w:val="00860D88"/>
    <w:rsid w:val="00862717"/>
    <w:rsid w:val="00864F6D"/>
    <w:rsid w:val="00865FA3"/>
    <w:rsid w:val="008669C4"/>
    <w:rsid w:val="00866C1B"/>
    <w:rsid w:val="00867F31"/>
    <w:rsid w:val="008703D9"/>
    <w:rsid w:val="00870529"/>
    <w:rsid w:val="008712B9"/>
    <w:rsid w:val="00871C45"/>
    <w:rsid w:val="00872E58"/>
    <w:rsid w:val="008730F9"/>
    <w:rsid w:val="00873A0F"/>
    <w:rsid w:val="0087589A"/>
    <w:rsid w:val="008762F9"/>
    <w:rsid w:val="008774F3"/>
    <w:rsid w:val="00884AB1"/>
    <w:rsid w:val="00884BD6"/>
    <w:rsid w:val="00884F7A"/>
    <w:rsid w:val="00885EA9"/>
    <w:rsid w:val="00885FF0"/>
    <w:rsid w:val="00887DC5"/>
    <w:rsid w:val="00887E1A"/>
    <w:rsid w:val="00887E2C"/>
    <w:rsid w:val="00890465"/>
    <w:rsid w:val="00890F88"/>
    <w:rsid w:val="00891B3C"/>
    <w:rsid w:val="00892106"/>
    <w:rsid w:val="008923A9"/>
    <w:rsid w:val="00892479"/>
    <w:rsid w:val="008947D1"/>
    <w:rsid w:val="00895657"/>
    <w:rsid w:val="00897736"/>
    <w:rsid w:val="008A00C0"/>
    <w:rsid w:val="008A0B5C"/>
    <w:rsid w:val="008A11CD"/>
    <w:rsid w:val="008A15A9"/>
    <w:rsid w:val="008A1C2D"/>
    <w:rsid w:val="008A2209"/>
    <w:rsid w:val="008A3977"/>
    <w:rsid w:val="008A47CE"/>
    <w:rsid w:val="008A5325"/>
    <w:rsid w:val="008A53CE"/>
    <w:rsid w:val="008A5F0B"/>
    <w:rsid w:val="008A68DE"/>
    <w:rsid w:val="008A6FC7"/>
    <w:rsid w:val="008A7A4D"/>
    <w:rsid w:val="008B001C"/>
    <w:rsid w:val="008B07F6"/>
    <w:rsid w:val="008B0D39"/>
    <w:rsid w:val="008B0F48"/>
    <w:rsid w:val="008B16D2"/>
    <w:rsid w:val="008B188C"/>
    <w:rsid w:val="008B233D"/>
    <w:rsid w:val="008B2B6C"/>
    <w:rsid w:val="008B348A"/>
    <w:rsid w:val="008B4036"/>
    <w:rsid w:val="008B630A"/>
    <w:rsid w:val="008C0432"/>
    <w:rsid w:val="008C0FC2"/>
    <w:rsid w:val="008C1420"/>
    <w:rsid w:val="008C2BB4"/>
    <w:rsid w:val="008C34D8"/>
    <w:rsid w:val="008C3657"/>
    <w:rsid w:val="008C3834"/>
    <w:rsid w:val="008D0686"/>
    <w:rsid w:val="008D1CF7"/>
    <w:rsid w:val="008D2694"/>
    <w:rsid w:val="008D2DC1"/>
    <w:rsid w:val="008D58F7"/>
    <w:rsid w:val="008D5A18"/>
    <w:rsid w:val="008D6C4D"/>
    <w:rsid w:val="008E0597"/>
    <w:rsid w:val="008E061A"/>
    <w:rsid w:val="008E14F5"/>
    <w:rsid w:val="008E1E8D"/>
    <w:rsid w:val="008E2BF8"/>
    <w:rsid w:val="008E410F"/>
    <w:rsid w:val="008E477C"/>
    <w:rsid w:val="008E483D"/>
    <w:rsid w:val="008E5375"/>
    <w:rsid w:val="008E5E9E"/>
    <w:rsid w:val="008E783A"/>
    <w:rsid w:val="008E7E4B"/>
    <w:rsid w:val="008F02A4"/>
    <w:rsid w:val="008F037C"/>
    <w:rsid w:val="008F0491"/>
    <w:rsid w:val="008F0C26"/>
    <w:rsid w:val="008F12BF"/>
    <w:rsid w:val="008F188B"/>
    <w:rsid w:val="008F2806"/>
    <w:rsid w:val="008F2C89"/>
    <w:rsid w:val="008F3422"/>
    <w:rsid w:val="008F3A81"/>
    <w:rsid w:val="008F4B43"/>
    <w:rsid w:val="008F65C8"/>
    <w:rsid w:val="008F664E"/>
    <w:rsid w:val="008F6B9E"/>
    <w:rsid w:val="0090080A"/>
    <w:rsid w:val="00902F70"/>
    <w:rsid w:val="0090334F"/>
    <w:rsid w:val="00903D61"/>
    <w:rsid w:val="00903DF9"/>
    <w:rsid w:val="00905EEB"/>
    <w:rsid w:val="00906024"/>
    <w:rsid w:val="00906EBB"/>
    <w:rsid w:val="00907619"/>
    <w:rsid w:val="00910EB7"/>
    <w:rsid w:val="00911467"/>
    <w:rsid w:val="0091194B"/>
    <w:rsid w:val="00911A6E"/>
    <w:rsid w:val="00911DEC"/>
    <w:rsid w:val="00911E00"/>
    <w:rsid w:val="00912478"/>
    <w:rsid w:val="009148F3"/>
    <w:rsid w:val="00916F2B"/>
    <w:rsid w:val="00917882"/>
    <w:rsid w:val="00917AFB"/>
    <w:rsid w:val="00920A7E"/>
    <w:rsid w:val="00921AEA"/>
    <w:rsid w:val="009228E8"/>
    <w:rsid w:val="00923E7E"/>
    <w:rsid w:val="009241BF"/>
    <w:rsid w:val="00925AF0"/>
    <w:rsid w:val="00925EA3"/>
    <w:rsid w:val="0092697D"/>
    <w:rsid w:val="00927B72"/>
    <w:rsid w:val="00927C7D"/>
    <w:rsid w:val="00927C8D"/>
    <w:rsid w:val="009304B8"/>
    <w:rsid w:val="00930F8A"/>
    <w:rsid w:val="00931182"/>
    <w:rsid w:val="00931384"/>
    <w:rsid w:val="009313C9"/>
    <w:rsid w:val="00931B95"/>
    <w:rsid w:val="00931F8C"/>
    <w:rsid w:val="00935611"/>
    <w:rsid w:val="009363EF"/>
    <w:rsid w:val="00936F42"/>
    <w:rsid w:val="0094046B"/>
    <w:rsid w:val="009429FF"/>
    <w:rsid w:val="00943367"/>
    <w:rsid w:val="00944385"/>
    <w:rsid w:val="009445C2"/>
    <w:rsid w:val="009452D4"/>
    <w:rsid w:val="00945D82"/>
    <w:rsid w:val="00946960"/>
    <w:rsid w:val="00946FE3"/>
    <w:rsid w:val="00946FF5"/>
    <w:rsid w:val="009471C8"/>
    <w:rsid w:val="0095021A"/>
    <w:rsid w:val="0095036A"/>
    <w:rsid w:val="0095193F"/>
    <w:rsid w:val="0095384F"/>
    <w:rsid w:val="00953BD3"/>
    <w:rsid w:val="00954231"/>
    <w:rsid w:val="0095494B"/>
    <w:rsid w:val="0095588E"/>
    <w:rsid w:val="009559F0"/>
    <w:rsid w:val="0095680C"/>
    <w:rsid w:val="009568EB"/>
    <w:rsid w:val="00961724"/>
    <w:rsid w:val="00961C08"/>
    <w:rsid w:val="009628B1"/>
    <w:rsid w:val="00962FC2"/>
    <w:rsid w:val="00963509"/>
    <w:rsid w:val="009638A9"/>
    <w:rsid w:val="00963F28"/>
    <w:rsid w:val="00964402"/>
    <w:rsid w:val="009672CC"/>
    <w:rsid w:val="009735A2"/>
    <w:rsid w:val="00973786"/>
    <w:rsid w:val="00973CC6"/>
    <w:rsid w:val="00973F25"/>
    <w:rsid w:val="00976128"/>
    <w:rsid w:val="00976D55"/>
    <w:rsid w:val="009772F1"/>
    <w:rsid w:val="0097743A"/>
    <w:rsid w:val="00977993"/>
    <w:rsid w:val="00980617"/>
    <w:rsid w:val="00980D7F"/>
    <w:rsid w:val="0098293E"/>
    <w:rsid w:val="0098314A"/>
    <w:rsid w:val="00983651"/>
    <w:rsid w:val="00986535"/>
    <w:rsid w:val="009867ED"/>
    <w:rsid w:val="00986C1B"/>
    <w:rsid w:val="00990382"/>
    <w:rsid w:val="0099071E"/>
    <w:rsid w:val="009908E9"/>
    <w:rsid w:val="0099092F"/>
    <w:rsid w:val="00992B05"/>
    <w:rsid w:val="00992D17"/>
    <w:rsid w:val="00993785"/>
    <w:rsid w:val="00993C07"/>
    <w:rsid w:val="00996526"/>
    <w:rsid w:val="00996D98"/>
    <w:rsid w:val="009A0D0A"/>
    <w:rsid w:val="009A0E65"/>
    <w:rsid w:val="009A10D7"/>
    <w:rsid w:val="009A12E0"/>
    <w:rsid w:val="009A1370"/>
    <w:rsid w:val="009A224A"/>
    <w:rsid w:val="009A2DF9"/>
    <w:rsid w:val="009A3E7F"/>
    <w:rsid w:val="009A61DB"/>
    <w:rsid w:val="009A63F0"/>
    <w:rsid w:val="009A66E0"/>
    <w:rsid w:val="009A7C64"/>
    <w:rsid w:val="009B00B4"/>
    <w:rsid w:val="009B0D1C"/>
    <w:rsid w:val="009B19AA"/>
    <w:rsid w:val="009B1F25"/>
    <w:rsid w:val="009B2882"/>
    <w:rsid w:val="009B2E18"/>
    <w:rsid w:val="009B3D37"/>
    <w:rsid w:val="009B3E77"/>
    <w:rsid w:val="009B572D"/>
    <w:rsid w:val="009B577F"/>
    <w:rsid w:val="009B5B76"/>
    <w:rsid w:val="009B706C"/>
    <w:rsid w:val="009B7A1C"/>
    <w:rsid w:val="009B7F88"/>
    <w:rsid w:val="009C0A28"/>
    <w:rsid w:val="009C2D7D"/>
    <w:rsid w:val="009C327F"/>
    <w:rsid w:val="009C3B51"/>
    <w:rsid w:val="009C4782"/>
    <w:rsid w:val="009C59DF"/>
    <w:rsid w:val="009C6870"/>
    <w:rsid w:val="009C68F2"/>
    <w:rsid w:val="009C6F4A"/>
    <w:rsid w:val="009C72D6"/>
    <w:rsid w:val="009C75A2"/>
    <w:rsid w:val="009D0FC5"/>
    <w:rsid w:val="009D10CD"/>
    <w:rsid w:val="009D16AC"/>
    <w:rsid w:val="009D1E15"/>
    <w:rsid w:val="009D2A18"/>
    <w:rsid w:val="009D3948"/>
    <w:rsid w:val="009D5556"/>
    <w:rsid w:val="009D5623"/>
    <w:rsid w:val="009D6017"/>
    <w:rsid w:val="009D6FE5"/>
    <w:rsid w:val="009E18D5"/>
    <w:rsid w:val="009E1C07"/>
    <w:rsid w:val="009E21DD"/>
    <w:rsid w:val="009E35ED"/>
    <w:rsid w:val="009E4CD1"/>
    <w:rsid w:val="009E66FA"/>
    <w:rsid w:val="009E68D6"/>
    <w:rsid w:val="009E6AD7"/>
    <w:rsid w:val="009E6D64"/>
    <w:rsid w:val="009E7016"/>
    <w:rsid w:val="009E7A73"/>
    <w:rsid w:val="009F0166"/>
    <w:rsid w:val="009F01F0"/>
    <w:rsid w:val="009F0264"/>
    <w:rsid w:val="009F22BC"/>
    <w:rsid w:val="009F309B"/>
    <w:rsid w:val="009F35C7"/>
    <w:rsid w:val="009F36BF"/>
    <w:rsid w:val="009F36EC"/>
    <w:rsid w:val="009F409A"/>
    <w:rsid w:val="009F56D9"/>
    <w:rsid w:val="009F5DDD"/>
    <w:rsid w:val="009F5FB0"/>
    <w:rsid w:val="009F5FDC"/>
    <w:rsid w:val="009F75C7"/>
    <w:rsid w:val="009F7979"/>
    <w:rsid w:val="00A005A9"/>
    <w:rsid w:val="00A01E87"/>
    <w:rsid w:val="00A02987"/>
    <w:rsid w:val="00A03C97"/>
    <w:rsid w:val="00A04114"/>
    <w:rsid w:val="00A053D2"/>
    <w:rsid w:val="00A0635C"/>
    <w:rsid w:val="00A063AB"/>
    <w:rsid w:val="00A069BE"/>
    <w:rsid w:val="00A06ADA"/>
    <w:rsid w:val="00A0790B"/>
    <w:rsid w:val="00A101ED"/>
    <w:rsid w:val="00A105EC"/>
    <w:rsid w:val="00A122CF"/>
    <w:rsid w:val="00A1266C"/>
    <w:rsid w:val="00A1269C"/>
    <w:rsid w:val="00A1284B"/>
    <w:rsid w:val="00A12870"/>
    <w:rsid w:val="00A16C0F"/>
    <w:rsid w:val="00A1769F"/>
    <w:rsid w:val="00A211E3"/>
    <w:rsid w:val="00A2130A"/>
    <w:rsid w:val="00A218E9"/>
    <w:rsid w:val="00A21CD9"/>
    <w:rsid w:val="00A22F22"/>
    <w:rsid w:val="00A231C0"/>
    <w:rsid w:val="00A233C1"/>
    <w:rsid w:val="00A23A78"/>
    <w:rsid w:val="00A24783"/>
    <w:rsid w:val="00A2499D"/>
    <w:rsid w:val="00A258AB"/>
    <w:rsid w:val="00A25FFB"/>
    <w:rsid w:val="00A27432"/>
    <w:rsid w:val="00A274E9"/>
    <w:rsid w:val="00A32966"/>
    <w:rsid w:val="00A32DCE"/>
    <w:rsid w:val="00A33A04"/>
    <w:rsid w:val="00A343A1"/>
    <w:rsid w:val="00A344E7"/>
    <w:rsid w:val="00A344FB"/>
    <w:rsid w:val="00A34E50"/>
    <w:rsid w:val="00A36183"/>
    <w:rsid w:val="00A36CA0"/>
    <w:rsid w:val="00A37429"/>
    <w:rsid w:val="00A40343"/>
    <w:rsid w:val="00A40EF2"/>
    <w:rsid w:val="00A4198B"/>
    <w:rsid w:val="00A42122"/>
    <w:rsid w:val="00A430ED"/>
    <w:rsid w:val="00A44206"/>
    <w:rsid w:val="00A451D1"/>
    <w:rsid w:val="00A4640E"/>
    <w:rsid w:val="00A46542"/>
    <w:rsid w:val="00A46812"/>
    <w:rsid w:val="00A47E63"/>
    <w:rsid w:val="00A5008F"/>
    <w:rsid w:val="00A50453"/>
    <w:rsid w:val="00A5064D"/>
    <w:rsid w:val="00A51874"/>
    <w:rsid w:val="00A518C1"/>
    <w:rsid w:val="00A519E9"/>
    <w:rsid w:val="00A5339E"/>
    <w:rsid w:val="00A53A17"/>
    <w:rsid w:val="00A53F88"/>
    <w:rsid w:val="00A54FAD"/>
    <w:rsid w:val="00A56061"/>
    <w:rsid w:val="00A572CA"/>
    <w:rsid w:val="00A609CC"/>
    <w:rsid w:val="00A60BDF"/>
    <w:rsid w:val="00A60CFA"/>
    <w:rsid w:val="00A61BB0"/>
    <w:rsid w:val="00A61E55"/>
    <w:rsid w:val="00A62C1E"/>
    <w:rsid w:val="00A635F8"/>
    <w:rsid w:val="00A64951"/>
    <w:rsid w:val="00A65523"/>
    <w:rsid w:val="00A66424"/>
    <w:rsid w:val="00A67B27"/>
    <w:rsid w:val="00A7044C"/>
    <w:rsid w:val="00A7143B"/>
    <w:rsid w:val="00A71E3C"/>
    <w:rsid w:val="00A71E6D"/>
    <w:rsid w:val="00A736D6"/>
    <w:rsid w:val="00A74931"/>
    <w:rsid w:val="00A75253"/>
    <w:rsid w:val="00A75D4B"/>
    <w:rsid w:val="00A76353"/>
    <w:rsid w:val="00A76E4A"/>
    <w:rsid w:val="00A7781F"/>
    <w:rsid w:val="00A77E55"/>
    <w:rsid w:val="00A77F30"/>
    <w:rsid w:val="00A80310"/>
    <w:rsid w:val="00A804AE"/>
    <w:rsid w:val="00A808E4"/>
    <w:rsid w:val="00A818AC"/>
    <w:rsid w:val="00A82735"/>
    <w:rsid w:val="00A82BAC"/>
    <w:rsid w:val="00A83A03"/>
    <w:rsid w:val="00A83E93"/>
    <w:rsid w:val="00A84B93"/>
    <w:rsid w:val="00A84D8E"/>
    <w:rsid w:val="00A8562C"/>
    <w:rsid w:val="00A85861"/>
    <w:rsid w:val="00A85CB5"/>
    <w:rsid w:val="00A86205"/>
    <w:rsid w:val="00A86375"/>
    <w:rsid w:val="00A8687A"/>
    <w:rsid w:val="00A86F43"/>
    <w:rsid w:val="00A878EC"/>
    <w:rsid w:val="00A9248F"/>
    <w:rsid w:val="00A93B24"/>
    <w:rsid w:val="00A9616E"/>
    <w:rsid w:val="00A9676E"/>
    <w:rsid w:val="00A96777"/>
    <w:rsid w:val="00A96AAD"/>
    <w:rsid w:val="00AA06BA"/>
    <w:rsid w:val="00AA1055"/>
    <w:rsid w:val="00AA1F25"/>
    <w:rsid w:val="00AA2132"/>
    <w:rsid w:val="00AA257F"/>
    <w:rsid w:val="00AA2A98"/>
    <w:rsid w:val="00AA3AF3"/>
    <w:rsid w:val="00AA58DD"/>
    <w:rsid w:val="00AA5BDE"/>
    <w:rsid w:val="00AA5F71"/>
    <w:rsid w:val="00AA640C"/>
    <w:rsid w:val="00AA64F6"/>
    <w:rsid w:val="00AA769D"/>
    <w:rsid w:val="00AA7FA2"/>
    <w:rsid w:val="00AB0A70"/>
    <w:rsid w:val="00AB2080"/>
    <w:rsid w:val="00AB2ADF"/>
    <w:rsid w:val="00AB3E29"/>
    <w:rsid w:val="00AB40F3"/>
    <w:rsid w:val="00AB467E"/>
    <w:rsid w:val="00AB46B1"/>
    <w:rsid w:val="00AB4732"/>
    <w:rsid w:val="00AB494E"/>
    <w:rsid w:val="00AB5550"/>
    <w:rsid w:val="00AB66F1"/>
    <w:rsid w:val="00AB6D44"/>
    <w:rsid w:val="00AB73F4"/>
    <w:rsid w:val="00AB7C83"/>
    <w:rsid w:val="00AC1BBE"/>
    <w:rsid w:val="00AC2132"/>
    <w:rsid w:val="00AC32F2"/>
    <w:rsid w:val="00AC3FB0"/>
    <w:rsid w:val="00AC7B0E"/>
    <w:rsid w:val="00AD0C5E"/>
    <w:rsid w:val="00AD13B5"/>
    <w:rsid w:val="00AD1D22"/>
    <w:rsid w:val="00AD1F23"/>
    <w:rsid w:val="00AD2179"/>
    <w:rsid w:val="00AD32C8"/>
    <w:rsid w:val="00AD37DB"/>
    <w:rsid w:val="00AD3FEC"/>
    <w:rsid w:val="00AD6CF1"/>
    <w:rsid w:val="00AD6D04"/>
    <w:rsid w:val="00AD7942"/>
    <w:rsid w:val="00AE0012"/>
    <w:rsid w:val="00AE08D7"/>
    <w:rsid w:val="00AE0E86"/>
    <w:rsid w:val="00AE13F9"/>
    <w:rsid w:val="00AE3B10"/>
    <w:rsid w:val="00AE3B91"/>
    <w:rsid w:val="00AE400D"/>
    <w:rsid w:val="00AE4664"/>
    <w:rsid w:val="00AE5781"/>
    <w:rsid w:val="00AE76CF"/>
    <w:rsid w:val="00AE7788"/>
    <w:rsid w:val="00AF0BFE"/>
    <w:rsid w:val="00AF129D"/>
    <w:rsid w:val="00AF1B6C"/>
    <w:rsid w:val="00AF3B25"/>
    <w:rsid w:val="00AF3C0F"/>
    <w:rsid w:val="00AF613E"/>
    <w:rsid w:val="00AF7C90"/>
    <w:rsid w:val="00AF7FD1"/>
    <w:rsid w:val="00B00C1C"/>
    <w:rsid w:val="00B00C3A"/>
    <w:rsid w:val="00B011E9"/>
    <w:rsid w:val="00B01447"/>
    <w:rsid w:val="00B02DBE"/>
    <w:rsid w:val="00B032C0"/>
    <w:rsid w:val="00B043BB"/>
    <w:rsid w:val="00B07848"/>
    <w:rsid w:val="00B11403"/>
    <w:rsid w:val="00B114ED"/>
    <w:rsid w:val="00B118D4"/>
    <w:rsid w:val="00B13631"/>
    <w:rsid w:val="00B13EAA"/>
    <w:rsid w:val="00B1459C"/>
    <w:rsid w:val="00B1578E"/>
    <w:rsid w:val="00B16ACB"/>
    <w:rsid w:val="00B17850"/>
    <w:rsid w:val="00B2005F"/>
    <w:rsid w:val="00B20575"/>
    <w:rsid w:val="00B21018"/>
    <w:rsid w:val="00B21319"/>
    <w:rsid w:val="00B22EA9"/>
    <w:rsid w:val="00B23565"/>
    <w:rsid w:val="00B2362A"/>
    <w:rsid w:val="00B23A5A"/>
    <w:rsid w:val="00B24205"/>
    <w:rsid w:val="00B24B60"/>
    <w:rsid w:val="00B24C1E"/>
    <w:rsid w:val="00B24D71"/>
    <w:rsid w:val="00B24F1D"/>
    <w:rsid w:val="00B25A19"/>
    <w:rsid w:val="00B25DD3"/>
    <w:rsid w:val="00B27C8D"/>
    <w:rsid w:val="00B3043A"/>
    <w:rsid w:val="00B30F0D"/>
    <w:rsid w:val="00B31296"/>
    <w:rsid w:val="00B31A6D"/>
    <w:rsid w:val="00B32BC9"/>
    <w:rsid w:val="00B33BBA"/>
    <w:rsid w:val="00B33E35"/>
    <w:rsid w:val="00B34B11"/>
    <w:rsid w:val="00B35291"/>
    <w:rsid w:val="00B3583B"/>
    <w:rsid w:val="00B35ECF"/>
    <w:rsid w:val="00B36543"/>
    <w:rsid w:val="00B37072"/>
    <w:rsid w:val="00B370D5"/>
    <w:rsid w:val="00B371D7"/>
    <w:rsid w:val="00B37692"/>
    <w:rsid w:val="00B37CB7"/>
    <w:rsid w:val="00B37CD3"/>
    <w:rsid w:val="00B400FB"/>
    <w:rsid w:val="00B402A4"/>
    <w:rsid w:val="00B406F8"/>
    <w:rsid w:val="00B415AB"/>
    <w:rsid w:val="00B41E4D"/>
    <w:rsid w:val="00B431E2"/>
    <w:rsid w:val="00B44227"/>
    <w:rsid w:val="00B444E6"/>
    <w:rsid w:val="00B461C4"/>
    <w:rsid w:val="00B46BC2"/>
    <w:rsid w:val="00B47F5C"/>
    <w:rsid w:val="00B501A9"/>
    <w:rsid w:val="00B51155"/>
    <w:rsid w:val="00B5131A"/>
    <w:rsid w:val="00B51485"/>
    <w:rsid w:val="00B52BBC"/>
    <w:rsid w:val="00B5325C"/>
    <w:rsid w:val="00B53561"/>
    <w:rsid w:val="00B54AC6"/>
    <w:rsid w:val="00B56C70"/>
    <w:rsid w:val="00B571ED"/>
    <w:rsid w:val="00B6070C"/>
    <w:rsid w:val="00B62927"/>
    <w:rsid w:val="00B62E50"/>
    <w:rsid w:val="00B633B0"/>
    <w:rsid w:val="00B63411"/>
    <w:rsid w:val="00B6561D"/>
    <w:rsid w:val="00B661F4"/>
    <w:rsid w:val="00B66503"/>
    <w:rsid w:val="00B679D4"/>
    <w:rsid w:val="00B722F7"/>
    <w:rsid w:val="00B730D8"/>
    <w:rsid w:val="00B73878"/>
    <w:rsid w:val="00B758CE"/>
    <w:rsid w:val="00B75E46"/>
    <w:rsid w:val="00B8025A"/>
    <w:rsid w:val="00B80928"/>
    <w:rsid w:val="00B80B08"/>
    <w:rsid w:val="00B80C52"/>
    <w:rsid w:val="00B8180F"/>
    <w:rsid w:val="00B821CA"/>
    <w:rsid w:val="00B864FB"/>
    <w:rsid w:val="00B870AD"/>
    <w:rsid w:val="00B87DF0"/>
    <w:rsid w:val="00B904E2"/>
    <w:rsid w:val="00B90553"/>
    <w:rsid w:val="00B9182D"/>
    <w:rsid w:val="00B92007"/>
    <w:rsid w:val="00B9210E"/>
    <w:rsid w:val="00B923A8"/>
    <w:rsid w:val="00B9263B"/>
    <w:rsid w:val="00B93E8E"/>
    <w:rsid w:val="00B93EFA"/>
    <w:rsid w:val="00B94393"/>
    <w:rsid w:val="00B957B2"/>
    <w:rsid w:val="00B968E3"/>
    <w:rsid w:val="00B97F7A"/>
    <w:rsid w:val="00BA08CE"/>
    <w:rsid w:val="00BA0CFF"/>
    <w:rsid w:val="00BA0DE2"/>
    <w:rsid w:val="00BA1BAA"/>
    <w:rsid w:val="00BA41D0"/>
    <w:rsid w:val="00BA4F06"/>
    <w:rsid w:val="00BA5447"/>
    <w:rsid w:val="00BA5B2C"/>
    <w:rsid w:val="00BA5DE1"/>
    <w:rsid w:val="00BA66E9"/>
    <w:rsid w:val="00BA79DE"/>
    <w:rsid w:val="00BA7BEF"/>
    <w:rsid w:val="00BA7E2B"/>
    <w:rsid w:val="00BB0879"/>
    <w:rsid w:val="00BB20EA"/>
    <w:rsid w:val="00BB217D"/>
    <w:rsid w:val="00BB2BFD"/>
    <w:rsid w:val="00BB4735"/>
    <w:rsid w:val="00BB5DDB"/>
    <w:rsid w:val="00BB6901"/>
    <w:rsid w:val="00BB77BC"/>
    <w:rsid w:val="00BC054D"/>
    <w:rsid w:val="00BC07DD"/>
    <w:rsid w:val="00BC07EB"/>
    <w:rsid w:val="00BC1EFB"/>
    <w:rsid w:val="00BC1F7F"/>
    <w:rsid w:val="00BC3CF2"/>
    <w:rsid w:val="00BC539C"/>
    <w:rsid w:val="00BC5BBD"/>
    <w:rsid w:val="00BC63E6"/>
    <w:rsid w:val="00BC66DC"/>
    <w:rsid w:val="00BD0C2F"/>
    <w:rsid w:val="00BD18A4"/>
    <w:rsid w:val="00BD27E2"/>
    <w:rsid w:val="00BD3CD3"/>
    <w:rsid w:val="00BD6EAE"/>
    <w:rsid w:val="00BD703F"/>
    <w:rsid w:val="00BE05FC"/>
    <w:rsid w:val="00BE0663"/>
    <w:rsid w:val="00BE1F61"/>
    <w:rsid w:val="00BE29E1"/>
    <w:rsid w:val="00BE2A7B"/>
    <w:rsid w:val="00BE30ED"/>
    <w:rsid w:val="00BE33E9"/>
    <w:rsid w:val="00BE3491"/>
    <w:rsid w:val="00BE3B92"/>
    <w:rsid w:val="00BE4AC0"/>
    <w:rsid w:val="00BE6B5F"/>
    <w:rsid w:val="00BF0DBF"/>
    <w:rsid w:val="00BF14FB"/>
    <w:rsid w:val="00BF1B02"/>
    <w:rsid w:val="00BF1C84"/>
    <w:rsid w:val="00BF272E"/>
    <w:rsid w:val="00BF37BB"/>
    <w:rsid w:val="00BF39D1"/>
    <w:rsid w:val="00BF40CD"/>
    <w:rsid w:val="00BF55FB"/>
    <w:rsid w:val="00BF59FF"/>
    <w:rsid w:val="00BF70BF"/>
    <w:rsid w:val="00BF7973"/>
    <w:rsid w:val="00BF7BE0"/>
    <w:rsid w:val="00C00D7A"/>
    <w:rsid w:val="00C00F07"/>
    <w:rsid w:val="00C01528"/>
    <w:rsid w:val="00C015BD"/>
    <w:rsid w:val="00C022EB"/>
    <w:rsid w:val="00C032E3"/>
    <w:rsid w:val="00C04C82"/>
    <w:rsid w:val="00C04CA9"/>
    <w:rsid w:val="00C04F59"/>
    <w:rsid w:val="00C104F0"/>
    <w:rsid w:val="00C11249"/>
    <w:rsid w:val="00C113F4"/>
    <w:rsid w:val="00C135E2"/>
    <w:rsid w:val="00C14E5C"/>
    <w:rsid w:val="00C150BA"/>
    <w:rsid w:val="00C15D64"/>
    <w:rsid w:val="00C16609"/>
    <w:rsid w:val="00C167CD"/>
    <w:rsid w:val="00C16B0E"/>
    <w:rsid w:val="00C1765F"/>
    <w:rsid w:val="00C17F7D"/>
    <w:rsid w:val="00C17FA8"/>
    <w:rsid w:val="00C204AE"/>
    <w:rsid w:val="00C20922"/>
    <w:rsid w:val="00C21EBF"/>
    <w:rsid w:val="00C22E46"/>
    <w:rsid w:val="00C2339E"/>
    <w:rsid w:val="00C23516"/>
    <w:rsid w:val="00C237CE"/>
    <w:rsid w:val="00C26176"/>
    <w:rsid w:val="00C26286"/>
    <w:rsid w:val="00C266DE"/>
    <w:rsid w:val="00C30A07"/>
    <w:rsid w:val="00C323C9"/>
    <w:rsid w:val="00C3256A"/>
    <w:rsid w:val="00C33A5E"/>
    <w:rsid w:val="00C33C81"/>
    <w:rsid w:val="00C33FB6"/>
    <w:rsid w:val="00C349D5"/>
    <w:rsid w:val="00C34AEC"/>
    <w:rsid w:val="00C34CD8"/>
    <w:rsid w:val="00C40D23"/>
    <w:rsid w:val="00C416FF"/>
    <w:rsid w:val="00C42005"/>
    <w:rsid w:val="00C427C5"/>
    <w:rsid w:val="00C42E26"/>
    <w:rsid w:val="00C43A57"/>
    <w:rsid w:val="00C46BDA"/>
    <w:rsid w:val="00C46EC4"/>
    <w:rsid w:val="00C47458"/>
    <w:rsid w:val="00C50AE7"/>
    <w:rsid w:val="00C50C5D"/>
    <w:rsid w:val="00C50E16"/>
    <w:rsid w:val="00C51071"/>
    <w:rsid w:val="00C5159F"/>
    <w:rsid w:val="00C517BE"/>
    <w:rsid w:val="00C5442A"/>
    <w:rsid w:val="00C54994"/>
    <w:rsid w:val="00C54F0A"/>
    <w:rsid w:val="00C55211"/>
    <w:rsid w:val="00C556C1"/>
    <w:rsid w:val="00C556F0"/>
    <w:rsid w:val="00C55895"/>
    <w:rsid w:val="00C5592A"/>
    <w:rsid w:val="00C56AF5"/>
    <w:rsid w:val="00C56E68"/>
    <w:rsid w:val="00C57DAD"/>
    <w:rsid w:val="00C61652"/>
    <w:rsid w:val="00C616A1"/>
    <w:rsid w:val="00C6228C"/>
    <w:rsid w:val="00C62D1F"/>
    <w:rsid w:val="00C634BE"/>
    <w:rsid w:val="00C646B2"/>
    <w:rsid w:val="00C649B4"/>
    <w:rsid w:val="00C64FF3"/>
    <w:rsid w:val="00C6540D"/>
    <w:rsid w:val="00C66C83"/>
    <w:rsid w:val="00C70334"/>
    <w:rsid w:val="00C70C77"/>
    <w:rsid w:val="00C7165C"/>
    <w:rsid w:val="00C721C3"/>
    <w:rsid w:val="00C721E1"/>
    <w:rsid w:val="00C73917"/>
    <w:rsid w:val="00C739F3"/>
    <w:rsid w:val="00C73A97"/>
    <w:rsid w:val="00C77387"/>
    <w:rsid w:val="00C804CA"/>
    <w:rsid w:val="00C81083"/>
    <w:rsid w:val="00C819D9"/>
    <w:rsid w:val="00C83BC2"/>
    <w:rsid w:val="00C841BD"/>
    <w:rsid w:val="00C84A54"/>
    <w:rsid w:val="00C84CE1"/>
    <w:rsid w:val="00C85C33"/>
    <w:rsid w:val="00C85EFF"/>
    <w:rsid w:val="00C86067"/>
    <w:rsid w:val="00C86890"/>
    <w:rsid w:val="00C879ED"/>
    <w:rsid w:val="00C90323"/>
    <w:rsid w:val="00C92150"/>
    <w:rsid w:val="00C92990"/>
    <w:rsid w:val="00C94DF4"/>
    <w:rsid w:val="00C95053"/>
    <w:rsid w:val="00C95E78"/>
    <w:rsid w:val="00C96750"/>
    <w:rsid w:val="00C96840"/>
    <w:rsid w:val="00C97646"/>
    <w:rsid w:val="00C97CC6"/>
    <w:rsid w:val="00CA11FA"/>
    <w:rsid w:val="00CA12DF"/>
    <w:rsid w:val="00CA187F"/>
    <w:rsid w:val="00CA360E"/>
    <w:rsid w:val="00CA4BB4"/>
    <w:rsid w:val="00CA616A"/>
    <w:rsid w:val="00CA65A6"/>
    <w:rsid w:val="00CA6DD2"/>
    <w:rsid w:val="00CA7D5D"/>
    <w:rsid w:val="00CB133D"/>
    <w:rsid w:val="00CB1705"/>
    <w:rsid w:val="00CB18BF"/>
    <w:rsid w:val="00CB1C9E"/>
    <w:rsid w:val="00CB219A"/>
    <w:rsid w:val="00CB338F"/>
    <w:rsid w:val="00CB5A9D"/>
    <w:rsid w:val="00CB6621"/>
    <w:rsid w:val="00CB6F2B"/>
    <w:rsid w:val="00CB7174"/>
    <w:rsid w:val="00CC0410"/>
    <w:rsid w:val="00CC08D3"/>
    <w:rsid w:val="00CC12D4"/>
    <w:rsid w:val="00CC247F"/>
    <w:rsid w:val="00CC2538"/>
    <w:rsid w:val="00CC3C36"/>
    <w:rsid w:val="00CC3F53"/>
    <w:rsid w:val="00CC46C7"/>
    <w:rsid w:val="00CC4E35"/>
    <w:rsid w:val="00CC605F"/>
    <w:rsid w:val="00CC60BD"/>
    <w:rsid w:val="00CC6117"/>
    <w:rsid w:val="00CC651B"/>
    <w:rsid w:val="00CC6C73"/>
    <w:rsid w:val="00CC711B"/>
    <w:rsid w:val="00CC71E7"/>
    <w:rsid w:val="00CD11EF"/>
    <w:rsid w:val="00CD16EC"/>
    <w:rsid w:val="00CD1A3C"/>
    <w:rsid w:val="00CD2EA3"/>
    <w:rsid w:val="00CD62FB"/>
    <w:rsid w:val="00CD6A37"/>
    <w:rsid w:val="00CD73CD"/>
    <w:rsid w:val="00CE082A"/>
    <w:rsid w:val="00CE33FD"/>
    <w:rsid w:val="00CE404A"/>
    <w:rsid w:val="00CE40A3"/>
    <w:rsid w:val="00CE513E"/>
    <w:rsid w:val="00CE53D1"/>
    <w:rsid w:val="00CE5912"/>
    <w:rsid w:val="00CE59E5"/>
    <w:rsid w:val="00CE60BA"/>
    <w:rsid w:val="00CE67CD"/>
    <w:rsid w:val="00CE69CF"/>
    <w:rsid w:val="00CE6AD4"/>
    <w:rsid w:val="00CE6B0C"/>
    <w:rsid w:val="00CE7139"/>
    <w:rsid w:val="00CF0174"/>
    <w:rsid w:val="00CF1009"/>
    <w:rsid w:val="00CF1E17"/>
    <w:rsid w:val="00CF1EC2"/>
    <w:rsid w:val="00CF341F"/>
    <w:rsid w:val="00CF3E25"/>
    <w:rsid w:val="00CF449E"/>
    <w:rsid w:val="00CF5556"/>
    <w:rsid w:val="00CF65BE"/>
    <w:rsid w:val="00CF78D8"/>
    <w:rsid w:val="00D00347"/>
    <w:rsid w:val="00D038BF"/>
    <w:rsid w:val="00D03BA5"/>
    <w:rsid w:val="00D03E11"/>
    <w:rsid w:val="00D03E14"/>
    <w:rsid w:val="00D03F7C"/>
    <w:rsid w:val="00D043CC"/>
    <w:rsid w:val="00D053CD"/>
    <w:rsid w:val="00D054D0"/>
    <w:rsid w:val="00D05BF0"/>
    <w:rsid w:val="00D106BA"/>
    <w:rsid w:val="00D10B8E"/>
    <w:rsid w:val="00D10D2A"/>
    <w:rsid w:val="00D12A94"/>
    <w:rsid w:val="00D12E45"/>
    <w:rsid w:val="00D14633"/>
    <w:rsid w:val="00D205F7"/>
    <w:rsid w:val="00D20AB9"/>
    <w:rsid w:val="00D20B58"/>
    <w:rsid w:val="00D21076"/>
    <w:rsid w:val="00D2253E"/>
    <w:rsid w:val="00D23456"/>
    <w:rsid w:val="00D235D9"/>
    <w:rsid w:val="00D2404C"/>
    <w:rsid w:val="00D24C77"/>
    <w:rsid w:val="00D25BC1"/>
    <w:rsid w:val="00D269E8"/>
    <w:rsid w:val="00D2707F"/>
    <w:rsid w:val="00D27098"/>
    <w:rsid w:val="00D2772B"/>
    <w:rsid w:val="00D27937"/>
    <w:rsid w:val="00D27A97"/>
    <w:rsid w:val="00D31BEF"/>
    <w:rsid w:val="00D339B7"/>
    <w:rsid w:val="00D33C56"/>
    <w:rsid w:val="00D33FD0"/>
    <w:rsid w:val="00D34EED"/>
    <w:rsid w:val="00D353E4"/>
    <w:rsid w:val="00D35515"/>
    <w:rsid w:val="00D35A6C"/>
    <w:rsid w:val="00D35B3E"/>
    <w:rsid w:val="00D35EE5"/>
    <w:rsid w:val="00D3665F"/>
    <w:rsid w:val="00D36F93"/>
    <w:rsid w:val="00D376EF"/>
    <w:rsid w:val="00D37819"/>
    <w:rsid w:val="00D37FF0"/>
    <w:rsid w:val="00D407EA"/>
    <w:rsid w:val="00D40A6F"/>
    <w:rsid w:val="00D410E3"/>
    <w:rsid w:val="00D41346"/>
    <w:rsid w:val="00D44335"/>
    <w:rsid w:val="00D44ECF"/>
    <w:rsid w:val="00D44EE2"/>
    <w:rsid w:val="00D453EA"/>
    <w:rsid w:val="00D45727"/>
    <w:rsid w:val="00D459D8"/>
    <w:rsid w:val="00D47B77"/>
    <w:rsid w:val="00D51161"/>
    <w:rsid w:val="00D5130E"/>
    <w:rsid w:val="00D51561"/>
    <w:rsid w:val="00D52039"/>
    <w:rsid w:val="00D522B3"/>
    <w:rsid w:val="00D549E6"/>
    <w:rsid w:val="00D5617E"/>
    <w:rsid w:val="00D565CD"/>
    <w:rsid w:val="00D5681B"/>
    <w:rsid w:val="00D56988"/>
    <w:rsid w:val="00D56CEC"/>
    <w:rsid w:val="00D572A0"/>
    <w:rsid w:val="00D5759F"/>
    <w:rsid w:val="00D57D34"/>
    <w:rsid w:val="00D603CF"/>
    <w:rsid w:val="00D6047B"/>
    <w:rsid w:val="00D6064C"/>
    <w:rsid w:val="00D60DB3"/>
    <w:rsid w:val="00D60F22"/>
    <w:rsid w:val="00D614F4"/>
    <w:rsid w:val="00D61B8E"/>
    <w:rsid w:val="00D62598"/>
    <w:rsid w:val="00D6283E"/>
    <w:rsid w:val="00D62D8D"/>
    <w:rsid w:val="00D62E27"/>
    <w:rsid w:val="00D6300D"/>
    <w:rsid w:val="00D63233"/>
    <w:rsid w:val="00D633F8"/>
    <w:rsid w:val="00D634E1"/>
    <w:rsid w:val="00D656E3"/>
    <w:rsid w:val="00D65CB9"/>
    <w:rsid w:val="00D66297"/>
    <w:rsid w:val="00D70731"/>
    <w:rsid w:val="00D70738"/>
    <w:rsid w:val="00D70D8A"/>
    <w:rsid w:val="00D71866"/>
    <w:rsid w:val="00D71962"/>
    <w:rsid w:val="00D75E37"/>
    <w:rsid w:val="00D760BB"/>
    <w:rsid w:val="00D76CE5"/>
    <w:rsid w:val="00D77139"/>
    <w:rsid w:val="00D80134"/>
    <w:rsid w:val="00D8096A"/>
    <w:rsid w:val="00D81526"/>
    <w:rsid w:val="00D82101"/>
    <w:rsid w:val="00D827B5"/>
    <w:rsid w:val="00D83BCD"/>
    <w:rsid w:val="00D8689A"/>
    <w:rsid w:val="00D871F1"/>
    <w:rsid w:val="00D9087C"/>
    <w:rsid w:val="00D91096"/>
    <w:rsid w:val="00D912FD"/>
    <w:rsid w:val="00D91731"/>
    <w:rsid w:val="00D93CB8"/>
    <w:rsid w:val="00D945C3"/>
    <w:rsid w:val="00D94655"/>
    <w:rsid w:val="00D94CE4"/>
    <w:rsid w:val="00D9529A"/>
    <w:rsid w:val="00D9543F"/>
    <w:rsid w:val="00D9592B"/>
    <w:rsid w:val="00D97640"/>
    <w:rsid w:val="00D97B7A"/>
    <w:rsid w:val="00DA07D6"/>
    <w:rsid w:val="00DA23BB"/>
    <w:rsid w:val="00DA2F58"/>
    <w:rsid w:val="00DA3970"/>
    <w:rsid w:val="00DA4644"/>
    <w:rsid w:val="00DA6BA9"/>
    <w:rsid w:val="00DA7B44"/>
    <w:rsid w:val="00DB020E"/>
    <w:rsid w:val="00DB1EFC"/>
    <w:rsid w:val="00DB4B36"/>
    <w:rsid w:val="00DB656D"/>
    <w:rsid w:val="00DB6B30"/>
    <w:rsid w:val="00DC004F"/>
    <w:rsid w:val="00DC0AAC"/>
    <w:rsid w:val="00DC1A7A"/>
    <w:rsid w:val="00DC22CC"/>
    <w:rsid w:val="00DC29C3"/>
    <w:rsid w:val="00DC4698"/>
    <w:rsid w:val="00DC57C0"/>
    <w:rsid w:val="00DC6631"/>
    <w:rsid w:val="00DC6EF0"/>
    <w:rsid w:val="00DC718A"/>
    <w:rsid w:val="00DC72F1"/>
    <w:rsid w:val="00DC73C8"/>
    <w:rsid w:val="00DC7A2A"/>
    <w:rsid w:val="00DD0316"/>
    <w:rsid w:val="00DD0577"/>
    <w:rsid w:val="00DD0EFA"/>
    <w:rsid w:val="00DD13F6"/>
    <w:rsid w:val="00DD1CE3"/>
    <w:rsid w:val="00DD1FCA"/>
    <w:rsid w:val="00DD28EE"/>
    <w:rsid w:val="00DD3320"/>
    <w:rsid w:val="00DD342D"/>
    <w:rsid w:val="00DD3BDD"/>
    <w:rsid w:val="00DD3F14"/>
    <w:rsid w:val="00DD4605"/>
    <w:rsid w:val="00DE1A55"/>
    <w:rsid w:val="00DE23F4"/>
    <w:rsid w:val="00DE3113"/>
    <w:rsid w:val="00DE417E"/>
    <w:rsid w:val="00DE4669"/>
    <w:rsid w:val="00DE4A6E"/>
    <w:rsid w:val="00DE4B1B"/>
    <w:rsid w:val="00DE5E96"/>
    <w:rsid w:val="00DE6CD3"/>
    <w:rsid w:val="00DE7FA5"/>
    <w:rsid w:val="00DF19BC"/>
    <w:rsid w:val="00DF3B9E"/>
    <w:rsid w:val="00DF4051"/>
    <w:rsid w:val="00DF423A"/>
    <w:rsid w:val="00DF4986"/>
    <w:rsid w:val="00DF4AA8"/>
    <w:rsid w:val="00DF5722"/>
    <w:rsid w:val="00DF7780"/>
    <w:rsid w:val="00E00371"/>
    <w:rsid w:val="00E009D7"/>
    <w:rsid w:val="00E0160B"/>
    <w:rsid w:val="00E01F90"/>
    <w:rsid w:val="00E03238"/>
    <w:rsid w:val="00E03676"/>
    <w:rsid w:val="00E04A9B"/>
    <w:rsid w:val="00E05955"/>
    <w:rsid w:val="00E064C2"/>
    <w:rsid w:val="00E065AE"/>
    <w:rsid w:val="00E077B1"/>
    <w:rsid w:val="00E100E6"/>
    <w:rsid w:val="00E10191"/>
    <w:rsid w:val="00E15964"/>
    <w:rsid w:val="00E16271"/>
    <w:rsid w:val="00E169EF"/>
    <w:rsid w:val="00E16B3C"/>
    <w:rsid w:val="00E16E8A"/>
    <w:rsid w:val="00E2044E"/>
    <w:rsid w:val="00E20C50"/>
    <w:rsid w:val="00E20CB8"/>
    <w:rsid w:val="00E211B0"/>
    <w:rsid w:val="00E22AD3"/>
    <w:rsid w:val="00E22C2F"/>
    <w:rsid w:val="00E22D1E"/>
    <w:rsid w:val="00E245C0"/>
    <w:rsid w:val="00E2490A"/>
    <w:rsid w:val="00E252B0"/>
    <w:rsid w:val="00E2706B"/>
    <w:rsid w:val="00E2778F"/>
    <w:rsid w:val="00E3021A"/>
    <w:rsid w:val="00E3074A"/>
    <w:rsid w:val="00E31594"/>
    <w:rsid w:val="00E31C1C"/>
    <w:rsid w:val="00E31C3A"/>
    <w:rsid w:val="00E33A0A"/>
    <w:rsid w:val="00E34213"/>
    <w:rsid w:val="00E349CB"/>
    <w:rsid w:val="00E37280"/>
    <w:rsid w:val="00E373B9"/>
    <w:rsid w:val="00E404C1"/>
    <w:rsid w:val="00E41FBB"/>
    <w:rsid w:val="00E42538"/>
    <w:rsid w:val="00E42DF9"/>
    <w:rsid w:val="00E43522"/>
    <w:rsid w:val="00E44623"/>
    <w:rsid w:val="00E448AA"/>
    <w:rsid w:val="00E45FFC"/>
    <w:rsid w:val="00E472E5"/>
    <w:rsid w:val="00E51753"/>
    <w:rsid w:val="00E517F4"/>
    <w:rsid w:val="00E5298F"/>
    <w:rsid w:val="00E52B2C"/>
    <w:rsid w:val="00E52E3F"/>
    <w:rsid w:val="00E52F0C"/>
    <w:rsid w:val="00E5456F"/>
    <w:rsid w:val="00E55105"/>
    <w:rsid w:val="00E566EA"/>
    <w:rsid w:val="00E56988"/>
    <w:rsid w:val="00E573BF"/>
    <w:rsid w:val="00E61556"/>
    <w:rsid w:val="00E61A5A"/>
    <w:rsid w:val="00E62AFE"/>
    <w:rsid w:val="00E634B1"/>
    <w:rsid w:val="00E63B4F"/>
    <w:rsid w:val="00E6548C"/>
    <w:rsid w:val="00E663B0"/>
    <w:rsid w:val="00E6649A"/>
    <w:rsid w:val="00E668D3"/>
    <w:rsid w:val="00E672CD"/>
    <w:rsid w:val="00E67AEC"/>
    <w:rsid w:val="00E7032F"/>
    <w:rsid w:val="00E70E80"/>
    <w:rsid w:val="00E71C86"/>
    <w:rsid w:val="00E71CC5"/>
    <w:rsid w:val="00E72063"/>
    <w:rsid w:val="00E723FE"/>
    <w:rsid w:val="00E73305"/>
    <w:rsid w:val="00E736A9"/>
    <w:rsid w:val="00E74B44"/>
    <w:rsid w:val="00E76086"/>
    <w:rsid w:val="00E76320"/>
    <w:rsid w:val="00E7730F"/>
    <w:rsid w:val="00E776FE"/>
    <w:rsid w:val="00E80F9D"/>
    <w:rsid w:val="00E814F1"/>
    <w:rsid w:val="00E81992"/>
    <w:rsid w:val="00E81DA2"/>
    <w:rsid w:val="00E82F4C"/>
    <w:rsid w:val="00E83E28"/>
    <w:rsid w:val="00E83F71"/>
    <w:rsid w:val="00E8404C"/>
    <w:rsid w:val="00E864CD"/>
    <w:rsid w:val="00E86FFB"/>
    <w:rsid w:val="00E870AB"/>
    <w:rsid w:val="00E872B6"/>
    <w:rsid w:val="00E91287"/>
    <w:rsid w:val="00E92E3F"/>
    <w:rsid w:val="00E93324"/>
    <w:rsid w:val="00E957EA"/>
    <w:rsid w:val="00E96C66"/>
    <w:rsid w:val="00E96F5E"/>
    <w:rsid w:val="00E975A3"/>
    <w:rsid w:val="00E97C4A"/>
    <w:rsid w:val="00E97E21"/>
    <w:rsid w:val="00EA01E2"/>
    <w:rsid w:val="00EA1210"/>
    <w:rsid w:val="00EA1538"/>
    <w:rsid w:val="00EA1988"/>
    <w:rsid w:val="00EA3262"/>
    <w:rsid w:val="00EA32B4"/>
    <w:rsid w:val="00EA3F1C"/>
    <w:rsid w:val="00EA58AA"/>
    <w:rsid w:val="00EA64CC"/>
    <w:rsid w:val="00EA6A43"/>
    <w:rsid w:val="00EA7B67"/>
    <w:rsid w:val="00EB0034"/>
    <w:rsid w:val="00EB04E3"/>
    <w:rsid w:val="00EB1106"/>
    <w:rsid w:val="00EB18FE"/>
    <w:rsid w:val="00EB1FBE"/>
    <w:rsid w:val="00EB2E1E"/>
    <w:rsid w:val="00EB310B"/>
    <w:rsid w:val="00EB35B2"/>
    <w:rsid w:val="00EB386C"/>
    <w:rsid w:val="00EB3F66"/>
    <w:rsid w:val="00EB40D6"/>
    <w:rsid w:val="00EB4431"/>
    <w:rsid w:val="00EB5A1F"/>
    <w:rsid w:val="00EB5BC8"/>
    <w:rsid w:val="00EB687F"/>
    <w:rsid w:val="00EB6E32"/>
    <w:rsid w:val="00EB6EC9"/>
    <w:rsid w:val="00EB701D"/>
    <w:rsid w:val="00EB7B3E"/>
    <w:rsid w:val="00EC0975"/>
    <w:rsid w:val="00EC20B4"/>
    <w:rsid w:val="00EC288C"/>
    <w:rsid w:val="00EC28CF"/>
    <w:rsid w:val="00EC518B"/>
    <w:rsid w:val="00EC5DE2"/>
    <w:rsid w:val="00EC6672"/>
    <w:rsid w:val="00EC67CD"/>
    <w:rsid w:val="00EC7421"/>
    <w:rsid w:val="00EC7F0F"/>
    <w:rsid w:val="00ED24C5"/>
    <w:rsid w:val="00ED273E"/>
    <w:rsid w:val="00ED40AC"/>
    <w:rsid w:val="00ED4172"/>
    <w:rsid w:val="00ED4B51"/>
    <w:rsid w:val="00ED5775"/>
    <w:rsid w:val="00ED58A3"/>
    <w:rsid w:val="00ED5DB3"/>
    <w:rsid w:val="00ED65AA"/>
    <w:rsid w:val="00ED6B5D"/>
    <w:rsid w:val="00ED7C18"/>
    <w:rsid w:val="00ED7CEA"/>
    <w:rsid w:val="00EE11D4"/>
    <w:rsid w:val="00EE11E6"/>
    <w:rsid w:val="00EE1255"/>
    <w:rsid w:val="00EE207F"/>
    <w:rsid w:val="00EE25F5"/>
    <w:rsid w:val="00EE7CF0"/>
    <w:rsid w:val="00EF26E8"/>
    <w:rsid w:val="00EF4F7B"/>
    <w:rsid w:val="00EF506B"/>
    <w:rsid w:val="00EF530F"/>
    <w:rsid w:val="00EF559C"/>
    <w:rsid w:val="00EF6EC4"/>
    <w:rsid w:val="00EF7382"/>
    <w:rsid w:val="00EF7B7F"/>
    <w:rsid w:val="00EF7F38"/>
    <w:rsid w:val="00F00544"/>
    <w:rsid w:val="00F007B7"/>
    <w:rsid w:val="00F01FCB"/>
    <w:rsid w:val="00F025DD"/>
    <w:rsid w:val="00F02C1D"/>
    <w:rsid w:val="00F02E12"/>
    <w:rsid w:val="00F03BC3"/>
    <w:rsid w:val="00F04578"/>
    <w:rsid w:val="00F0569F"/>
    <w:rsid w:val="00F0592D"/>
    <w:rsid w:val="00F05FF8"/>
    <w:rsid w:val="00F06187"/>
    <w:rsid w:val="00F075F3"/>
    <w:rsid w:val="00F07BB9"/>
    <w:rsid w:val="00F07E2F"/>
    <w:rsid w:val="00F10482"/>
    <w:rsid w:val="00F10E56"/>
    <w:rsid w:val="00F1130A"/>
    <w:rsid w:val="00F123A1"/>
    <w:rsid w:val="00F1301E"/>
    <w:rsid w:val="00F14723"/>
    <w:rsid w:val="00F150D7"/>
    <w:rsid w:val="00F153F1"/>
    <w:rsid w:val="00F16373"/>
    <w:rsid w:val="00F16510"/>
    <w:rsid w:val="00F17614"/>
    <w:rsid w:val="00F20007"/>
    <w:rsid w:val="00F20370"/>
    <w:rsid w:val="00F20E0B"/>
    <w:rsid w:val="00F20E2E"/>
    <w:rsid w:val="00F20ECE"/>
    <w:rsid w:val="00F20F59"/>
    <w:rsid w:val="00F2122A"/>
    <w:rsid w:val="00F2262D"/>
    <w:rsid w:val="00F22CC9"/>
    <w:rsid w:val="00F2365F"/>
    <w:rsid w:val="00F24B7D"/>
    <w:rsid w:val="00F25409"/>
    <w:rsid w:val="00F257EC"/>
    <w:rsid w:val="00F25C41"/>
    <w:rsid w:val="00F2617B"/>
    <w:rsid w:val="00F3001A"/>
    <w:rsid w:val="00F31B01"/>
    <w:rsid w:val="00F31D5F"/>
    <w:rsid w:val="00F324E8"/>
    <w:rsid w:val="00F324E9"/>
    <w:rsid w:val="00F359B1"/>
    <w:rsid w:val="00F35C01"/>
    <w:rsid w:val="00F3649B"/>
    <w:rsid w:val="00F37C54"/>
    <w:rsid w:val="00F41139"/>
    <w:rsid w:val="00F41D25"/>
    <w:rsid w:val="00F41D60"/>
    <w:rsid w:val="00F42049"/>
    <w:rsid w:val="00F434C9"/>
    <w:rsid w:val="00F4360C"/>
    <w:rsid w:val="00F43CFC"/>
    <w:rsid w:val="00F44061"/>
    <w:rsid w:val="00F44B73"/>
    <w:rsid w:val="00F466EC"/>
    <w:rsid w:val="00F4719C"/>
    <w:rsid w:val="00F47A20"/>
    <w:rsid w:val="00F50E55"/>
    <w:rsid w:val="00F526A8"/>
    <w:rsid w:val="00F52EDB"/>
    <w:rsid w:val="00F5385A"/>
    <w:rsid w:val="00F53EC6"/>
    <w:rsid w:val="00F540F3"/>
    <w:rsid w:val="00F552EF"/>
    <w:rsid w:val="00F55C32"/>
    <w:rsid w:val="00F56839"/>
    <w:rsid w:val="00F60C64"/>
    <w:rsid w:val="00F6195A"/>
    <w:rsid w:val="00F6291C"/>
    <w:rsid w:val="00F64163"/>
    <w:rsid w:val="00F65207"/>
    <w:rsid w:val="00F65542"/>
    <w:rsid w:val="00F66177"/>
    <w:rsid w:val="00F66767"/>
    <w:rsid w:val="00F70B0E"/>
    <w:rsid w:val="00F70E57"/>
    <w:rsid w:val="00F72270"/>
    <w:rsid w:val="00F747A4"/>
    <w:rsid w:val="00F74BAF"/>
    <w:rsid w:val="00F76465"/>
    <w:rsid w:val="00F76F17"/>
    <w:rsid w:val="00F77A66"/>
    <w:rsid w:val="00F77B0F"/>
    <w:rsid w:val="00F77D61"/>
    <w:rsid w:val="00F8043A"/>
    <w:rsid w:val="00F80B09"/>
    <w:rsid w:val="00F80BBB"/>
    <w:rsid w:val="00F83100"/>
    <w:rsid w:val="00F83448"/>
    <w:rsid w:val="00F85251"/>
    <w:rsid w:val="00F854BF"/>
    <w:rsid w:val="00F85EBB"/>
    <w:rsid w:val="00F86AFA"/>
    <w:rsid w:val="00F878C4"/>
    <w:rsid w:val="00F87E84"/>
    <w:rsid w:val="00F87F5F"/>
    <w:rsid w:val="00F901D1"/>
    <w:rsid w:val="00F9071F"/>
    <w:rsid w:val="00F90B22"/>
    <w:rsid w:val="00F911D9"/>
    <w:rsid w:val="00F92AFD"/>
    <w:rsid w:val="00F92BEC"/>
    <w:rsid w:val="00F93E65"/>
    <w:rsid w:val="00F94747"/>
    <w:rsid w:val="00F949C7"/>
    <w:rsid w:val="00F95333"/>
    <w:rsid w:val="00F95C69"/>
    <w:rsid w:val="00F9605D"/>
    <w:rsid w:val="00F970FE"/>
    <w:rsid w:val="00FA0ED6"/>
    <w:rsid w:val="00FA24E4"/>
    <w:rsid w:val="00FA37EF"/>
    <w:rsid w:val="00FA3CD1"/>
    <w:rsid w:val="00FA40AB"/>
    <w:rsid w:val="00FA56B5"/>
    <w:rsid w:val="00FA5FA4"/>
    <w:rsid w:val="00FA5FB1"/>
    <w:rsid w:val="00FA6500"/>
    <w:rsid w:val="00FA65BE"/>
    <w:rsid w:val="00FA6DD6"/>
    <w:rsid w:val="00FA70F9"/>
    <w:rsid w:val="00FB0BA6"/>
    <w:rsid w:val="00FB2D89"/>
    <w:rsid w:val="00FB2EF7"/>
    <w:rsid w:val="00FB3B6C"/>
    <w:rsid w:val="00FB42EC"/>
    <w:rsid w:val="00FB5513"/>
    <w:rsid w:val="00FB5C69"/>
    <w:rsid w:val="00FB5EF2"/>
    <w:rsid w:val="00FB6C70"/>
    <w:rsid w:val="00FB6DD7"/>
    <w:rsid w:val="00FC113F"/>
    <w:rsid w:val="00FC1A92"/>
    <w:rsid w:val="00FC2145"/>
    <w:rsid w:val="00FC3968"/>
    <w:rsid w:val="00FC4032"/>
    <w:rsid w:val="00FC5341"/>
    <w:rsid w:val="00FC535D"/>
    <w:rsid w:val="00FD0265"/>
    <w:rsid w:val="00FD2356"/>
    <w:rsid w:val="00FD29EE"/>
    <w:rsid w:val="00FD3B42"/>
    <w:rsid w:val="00FD3F36"/>
    <w:rsid w:val="00FD5479"/>
    <w:rsid w:val="00FD7EDC"/>
    <w:rsid w:val="00FE055E"/>
    <w:rsid w:val="00FE1590"/>
    <w:rsid w:val="00FE18FA"/>
    <w:rsid w:val="00FE28E3"/>
    <w:rsid w:val="00FE3270"/>
    <w:rsid w:val="00FE3F05"/>
    <w:rsid w:val="00FE509D"/>
    <w:rsid w:val="00FE5C0D"/>
    <w:rsid w:val="00FE5E5B"/>
    <w:rsid w:val="00FE6A58"/>
    <w:rsid w:val="00FE6F7B"/>
    <w:rsid w:val="00FE7358"/>
    <w:rsid w:val="00FE748C"/>
    <w:rsid w:val="00FF00C4"/>
    <w:rsid w:val="00FF07FB"/>
    <w:rsid w:val="00FF0826"/>
    <w:rsid w:val="00FF1218"/>
    <w:rsid w:val="00FF2A46"/>
    <w:rsid w:val="00FF548C"/>
    <w:rsid w:val="00FF5882"/>
    <w:rsid w:val="00FF7540"/>
    <w:rsid w:val="00FF7BA8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qFormat="1"/>
    <w:lsdException w:name="annotation reference" w:uiPriority="0"/>
    <w:lsdException w:name="List Bullet" w:uiPriority="0"/>
    <w:lsdException w:name="List Bullet 4" w:uiPriority="0"/>
    <w:lsdException w:name="List Bullet 5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nhideWhenUsed="0" w:qFormat="1"/>
    <w:lsdException w:name="Emphasis" w:semiHidden="0" w:uiPriority="20" w:unhideWhenUsed="0" w:qFormat="1"/>
    <w:lsdException w:name="Normal (Web)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a6">
    <w:name w:val="Normal"/>
    <w:qFormat/>
    <w:rsid w:val="00716FDD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1,h1,Header 1,H1"/>
    <w:basedOn w:val="a6"/>
    <w:next w:val="a6"/>
    <w:link w:val="11"/>
    <w:uiPriority w:val="99"/>
    <w:qFormat/>
    <w:rsid w:val="00245782"/>
    <w:pPr>
      <w:keepNext/>
      <w:numPr>
        <w:numId w:val="14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0">
    <w:name w:val="heading 2"/>
    <w:aliases w:val="H2"/>
    <w:basedOn w:val="a6"/>
    <w:next w:val="a6"/>
    <w:link w:val="22"/>
    <w:uiPriority w:val="99"/>
    <w:qFormat/>
    <w:rsid w:val="00245782"/>
    <w:pPr>
      <w:keepNext/>
      <w:numPr>
        <w:ilvl w:val="1"/>
        <w:numId w:val="14"/>
      </w:numPr>
      <w:jc w:val="center"/>
      <w:outlineLvl w:val="1"/>
    </w:pPr>
    <w:rPr>
      <w:b/>
      <w:bCs/>
    </w:rPr>
  </w:style>
  <w:style w:type="paragraph" w:styleId="31">
    <w:name w:val="heading 3"/>
    <w:basedOn w:val="a6"/>
    <w:next w:val="a6"/>
    <w:link w:val="310"/>
    <w:uiPriority w:val="99"/>
    <w:qFormat/>
    <w:rsid w:val="00245782"/>
    <w:pPr>
      <w:keepNext/>
      <w:numPr>
        <w:ilvl w:val="2"/>
        <w:numId w:val="14"/>
      </w:numPr>
      <w:spacing w:before="240" w:after="60"/>
      <w:outlineLvl w:val="2"/>
    </w:pPr>
    <w:rPr>
      <w:rFonts w:ascii="Arial" w:hAnsi="Arial"/>
      <w:b/>
      <w:szCs w:val="20"/>
    </w:rPr>
  </w:style>
  <w:style w:type="paragraph" w:styleId="40">
    <w:name w:val="heading 4"/>
    <w:basedOn w:val="a6"/>
    <w:next w:val="a6"/>
    <w:link w:val="41"/>
    <w:uiPriority w:val="99"/>
    <w:qFormat/>
    <w:rsid w:val="00245782"/>
    <w:pPr>
      <w:keepNext/>
      <w:numPr>
        <w:ilvl w:val="3"/>
        <w:numId w:val="14"/>
      </w:numPr>
      <w:spacing w:before="240" w:after="60"/>
      <w:outlineLvl w:val="3"/>
    </w:pPr>
    <w:rPr>
      <w:rFonts w:ascii="Arial" w:hAnsi="Arial"/>
      <w:szCs w:val="20"/>
    </w:rPr>
  </w:style>
  <w:style w:type="paragraph" w:styleId="50">
    <w:name w:val="heading 5"/>
    <w:basedOn w:val="a6"/>
    <w:next w:val="a6"/>
    <w:link w:val="51"/>
    <w:uiPriority w:val="99"/>
    <w:qFormat/>
    <w:rsid w:val="00245782"/>
    <w:pPr>
      <w:numPr>
        <w:ilvl w:val="4"/>
        <w:numId w:val="14"/>
      </w:numPr>
      <w:spacing w:before="240" w:after="60"/>
      <w:outlineLvl w:val="4"/>
    </w:pPr>
    <w:rPr>
      <w:sz w:val="22"/>
      <w:szCs w:val="20"/>
    </w:rPr>
  </w:style>
  <w:style w:type="paragraph" w:styleId="6">
    <w:name w:val="heading 6"/>
    <w:basedOn w:val="a6"/>
    <w:next w:val="a6"/>
    <w:link w:val="60"/>
    <w:uiPriority w:val="99"/>
    <w:qFormat/>
    <w:rsid w:val="00245782"/>
    <w:pPr>
      <w:numPr>
        <w:ilvl w:val="5"/>
        <w:numId w:val="14"/>
      </w:numPr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6"/>
    <w:next w:val="a6"/>
    <w:link w:val="70"/>
    <w:uiPriority w:val="99"/>
    <w:qFormat/>
    <w:rsid w:val="00245782"/>
    <w:pPr>
      <w:numPr>
        <w:ilvl w:val="6"/>
        <w:numId w:val="14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6"/>
    <w:next w:val="a6"/>
    <w:link w:val="80"/>
    <w:uiPriority w:val="99"/>
    <w:qFormat/>
    <w:rsid w:val="00245782"/>
    <w:pPr>
      <w:numPr>
        <w:ilvl w:val="7"/>
        <w:numId w:val="14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6"/>
    <w:next w:val="a6"/>
    <w:link w:val="90"/>
    <w:uiPriority w:val="99"/>
    <w:qFormat/>
    <w:rsid w:val="00245782"/>
    <w:pPr>
      <w:numPr>
        <w:ilvl w:val="8"/>
        <w:numId w:val="14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1">
    <w:name w:val="Заголовок 1 Знак"/>
    <w:aliases w:val="1 Знак,h1 Знак,Header 1 Знак,H1 Знак"/>
    <w:link w:val="1"/>
    <w:uiPriority w:val="99"/>
    <w:rsid w:val="00245782"/>
    <w:rPr>
      <w:rFonts w:ascii="Times New Roman" w:eastAsia="Times New Roman" w:hAnsi="Times New Roman"/>
      <w:b/>
      <w:kern w:val="28"/>
      <w:sz w:val="36"/>
    </w:rPr>
  </w:style>
  <w:style w:type="character" w:customStyle="1" w:styleId="22">
    <w:name w:val="Заголовок 2 Знак"/>
    <w:aliases w:val="H2 Знак"/>
    <w:link w:val="20"/>
    <w:uiPriority w:val="99"/>
    <w:rsid w:val="00245782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310">
    <w:name w:val="Заголовок 3 Знак1"/>
    <w:link w:val="31"/>
    <w:uiPriority w:val="99"/>
    <w:rsid w:val="00245782"/>
    <w:rPr>
      <w:rFonts w:ascii="Arial" w:eastAsia="Times New Roman" w:hAnsi="Arial"/>
      <w:b/>
      <w:sz w:val="24"/>
    </w:rPr>
  </w:style>
  <w:style w:type="character" w:customStyle="1" w:styleId="41">
    <w:name w:val="Заголовок 4 Знак"/>
    <w:link w:val="40"/>
    <w:uiPriority w:val="99"/>
    <w:rsid w:val="00245782"/>
    <w:rPr>
      <w:rFonts w:ascii="Arial" w:eastAsia="Times New Roman" w:hAnsi="Arial"/>
      <w:sz w:val="24"/>
    </w:rPr>
  </w:style>
  <w:style w:type="character" w:customStyle="1" w:styleId="51">
    <w:name w:val="Заголовок 5 Знак"/>
    <w:link w:val="50"/>
    <w:uiPriority w:val="99"/>
    <w:rsid w:val="00245782"/>
    <w:rPr>
      <w:rFonts w:ascii="Times New Roman" w:eastAsia="Times New Roman" w:hAnsi="Times New Roman"/>
      <w:sz w:val="22"/>
    </w:rPr>
  </w:style>
  <w:style w:type="character" w:customStyle="1" w:styleId="60">
    <w:name w:val="Заголовок 6 Знак"/>
    <w:link w:val="6"/>
    <w:uiPriority w:val="99"/>
    <w:rsid w:val="00245782"/>
    <w:rPr>
      <w:rFonts w:ascii="Times New Roman" w:eastAsia="Times New Roman" w:hAnsi="Times New Roman"/>
      <w:i/>
      <w:sz w:val="22"/>
    </w:rPr>
  </w:style>
  <w:style w:type="character" w:customStyle="1" w:styleId="70">
    <w:name w:val="Заголовок 7 Знак"/>
    <w:link w:val="7"/>
    <w:uiPriority w:val="99"/>
    <w:rsid w:val="00245782"/>
    <w:rPr>
      <w:rFonts w:ascii="Arial" w:eastAsia="Times New Roman" w:hAnsi="Arial"/>
    </w:rPr>
  </w:style>
  <w:style w:type="character" w:customStyle="1" w:styleId="80">
    <w:name w:val="Заголовок 8 Знак"/>
    <w:link w:val="8"/>
    <w:uiPriority w:val="99"/>
    <w:rsid w:val="00245782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uiPriority w:val="99"/>
    <w:rsid w:val="00245782"/>
    <w:rPr>
      <w:rFonts w:ascii="Arial" w:eastAsia="Times New Roman" w:hAnsi="Arial"/>
      <w:b/>
      <w:i/>
      <w:sz w:val="18"/>
    </w:rPr>
  </w:style>
  <w:style w:type="character" w:customStyle="1" w:styleId="35">
    <w:name w:val="Заголовок 3 Знак"/>
    <w:uiPriority w:val="99"/>
    <w:rsid w:val="00245782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aa">
    <w:name w:val="Основной текст с отступом Знак"/>
    <w:link w:val="ab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ody Text Indent"/>
    <w:basedOn w:val="a6"/>
    <w:link w:val="aa"/>
    <w:uiPriority w:val="99"/>
    <w:rsid w:val="00245782"/>
    <w:pPr>
      <w:ind w:left="5760"/>
    </w:pPr>
  </w:style>
  <w:style w:type="paragraph" w:customStyle="1" w:styleId="10">
    <w:name w:val="Стиль1"/>
    <w:basedOn w:val="a6"/>
    <w:uiPriority w:val="99"/>
    <w:rsid w:val="00245782"/>
    <w:pPr>
      <w:keepNext/>
      <w:keepLines/>
      <w:widowControl w:val="0"/>
      <w:numPr>
        <w:numId w:val="1"/>
      </w:numPr>
      <w:suppressLineNumbers/>
      <w:suppressAutoHyphens/>
      <w:spacing w:after="60"/>
    </w:pPr>
    <w:rPr>
      <w:b/>
      <w:sz w:val="28"/>
    </w:rPr>
  </w:style>
  <w:style w:type="paragraph" w:customStyle="1" w:styleId="21">
    <w:name w:val="Стиль2"/>
    <w:basedOn w:val="23"/>
    <w:uiPriority w:val="99"/>
    <w:rsid w:val="00245782"/>
    <w:pPr>
      <w:keepNext/>
      <w:keepLines/>
      <w:widowControl w:val="0"/>
      <w:numPr>
        <w:ilvl w:val="1"/>
        <w:numId w:val="1"/>
      </w:numPr>
      <w:suppressLineNumbers/>
      <w:suppressAutoHyphens/>
      <w:spacing w:after="60"/>
    </w:pPr>
    <w:rPr>
      <w:b/>
      <w:szCs w:val="20"/>
    </w:rPr>
  </w:style>
  <w:style w:type="paragraph" w:styleId="23">
    <w:name w:val="List Number 2"/>
    <w:basedOn w:val="a6"/>
    <w:uiPriority w:val="99"/>
    <w:rsid w:val="00245782"/>
    <w:pPr>
      <w:tabs>
        <w:tab w:val="num" w:pos="643"/>
      </w:tabs>
      <w:ind w:left="643" w:hanging="360"/>
    </w:pPr>
  </w:style>
  <w:style w:type="paragraph" w:customStyle="1" w:styleId="34">
    <w:name w:val="Стиль3 Знак"/>
    <w:basedOn w:val="24"/>
    <w:link w:val="311"/>
    <w:uiPriority w:val="99"/>
    <w:rsid w:val="00245782"/>
    <w:pPr>
      <w:widowControl w:val="0"/>
      <w:numPr>
        <w:ilvl w:val="2"/>
        <w:numId w:val="1"/>
      </w:numPr>
      <w:adjustRightInd w:val="0"/>
      <w:spacing w:after="0" w:line="240" w:lineRule="auto"/>
      <w:textAlignment w:val="baseline"/>
    </w:pPr>
    <w:rPr>
      <w:szCs w:val="20"/>
    </w:rPr>
  </w:style>
  <w:style w:type="paragraph" w:styleId="24">
    <w:name w:val="Body Text Indent 2"/>
    <w:basedOn w:val="a6"/>
    <w:link w:val="25"/>
    <w:uiPriority w:val="99"/>
    <w:rsid w:val="00245782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link w:val="24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1">
    <w:name w:val="Стиль3 Знак Знак1"/>
    <w:link w:val="34"/>
    <w:uiPriority w:val="99"/>
    <w:rsid w:val="00245782"/>
    <w:rPr>
      <w:rFonts w:ascii="Times New Roman" w:eastAsia="Times New Roman" w:hAnsi="Times New Roman"/>
      <w:sz w:val="24"/>
    </w:rPr>
  </w:style>
  <w:style w:type="paragraph" w:customStyle="1" w:styleId="ConsNormal">
    <w:name w:val="ConsNormal"/>
    <w:uiPriority w:val="99"/>
    <w:semiHidden/>
    <w:rsid w:val="00245782"/>
    <w:pPr>
      <w:widowControl w:val="0"/>
      <w:autoSpaceDE w:val="0"/>
      <w:autoSpaceDN w:val="0"/>
      <w:adjustRightInd w:val="0"/>
      <w:ind w:left="709" w:right="19772" w:firstLine="720"/>
      <w:jc w:val="both"/>
    </w:pPr>
    <w:rPr>
      <w:rFonts w:ascii="Arial" w:eastAsia="Times New Roman" w:hAnsi="Arial" w:cs="Arial"/>
    </w:rPr>
  </w:style>
  <w:style w:type="paragraph" w:styleId="2">
    <w:name w:val="List Bullet 2"/>
    <w:basedOn w:val="a6"/>
    <w:autoRedefine/>
    <w:uiPriority w:val="99"/>
    <w:rsid w:val="00245782"/>
    <w:pPr>
      <w:numPr>
        <w:numId w:val="2"/>
      </w:numPr>
      <w:spacing w:after="60"/>
    </w:pPr>
    <w:rPr>
      <w:szCs w:val="20"/>
    </w:rPr>
  </w:style>
  <w:style w:type="character" w:customStyle="1" w:styleId="36">
    <w:name w:val="Основной текст с отступом 3 Знак"/>
    <w:link w:val="37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7">
    <w:name w:val="Body Text Indent 3"/>
    <w:basedOn w:val="a6"/>
    <w:link w:val="36"/>
    <w:uiPriority w:val="99"/>
    <w:rsid w:val="00245782"/>
    <w:pPr>
      <w:keepNext/>
      <w:keepLines/>
      <w:widowControl w:val="0"/>
      <w:suppressLineNumbers/>
      <w:tabs>
        <w:tab w:val="num" w:pos="252"/>
      </w:tabs>
      <w:suppressAutoHyphens/>
      <w:ind w:left="720"/>
    </w:pPr>
  </w:style>
  <w:style w:type="character" w:customStyle="1" w:styleId="ac">
    <w:name w:val="Текст Знак"/>
    <w:link w:val="ad"/>
    <w:uiPriority w:val="99"/>
    <w:rsid w:val="0024578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Plain Text"/>
    <w:basedOn w:val="a6"/>
    <w:link w:val="ac"/>
    <w:uiPriority w:val="99"/>
    <w:rsid w:val="00245782"/>
    <w:rPr>
      <w:rFonts w:ascii="Courier New" w:hAnsi="Courier New" w:cs="Courier New"/>
      <w:sz w:val="20"/>
      <w:szCs w:val="20"/>
    </w:rPr>
  </w:style>
  <w:style w:type="character" w:customStyle="1" w:styleId="26">
    <w:name w:val="Основной текст 2 Знак"/>
    <w:link w:val="27"/>
    <w:uiPriority w:val="99"/>
    <w:rsid w:val="00245782"/>
    <w:rPr>
      <w:rFonts w:ascii="Times New Roman" w:eastAsia="Times New Roman" w:hAnsi="Times New Roman"/>
      <w:sz w:val="24"/>
    </w:rPr>
  </w:style>
  <w:style w:type="paragraph" w:styleId="27">
    <w:name w:val="Body Text 2"/>
    <w:basedOn w:val="a6"/>
    <w:link w:val="26"/>
    <w:uiPriority w:val="99"/>
    <w:rsid w:val="00245782"/>
    <w:pPr>
      <w:tabs>
        <w:tab w:val="num" w:pos="1418"/>
      </w:tabs>
      <w:spacing w:after="60"/>
      <w:ind w:left="1418" w:hanging="567"/>
    </w:pPr>
    <w:rPr>
      <w:szCs w:val="20"/>
    </w:rPr>
  </w:style>
  <w:style w:type="paragraph" w:styleId="33">
    <w:name w:val="List Bullet 3"/>
    <w:basedOn w:val="a6"/>
    <w:autoRedefine/>
    <w:uiPriority w:val="99"/>
    <w:rsid w:val="00245782"/>
    <w:pPr>
      <w:numPr>
        <w:ilvl w:val="1"/>
        <w:numId w:val="10"/>
      </w:numPr>
      <w:tabs>
        <w:tab w:val="num" w:pos="926"/>
      </w:tabs>
      <w:spacing w:after="60"/>
      <w:ind w:left="926" w:hanging="360"/>
    </w:pPr>
    <w:rPr>
      <w:szCs w:val="20"/>
    </w:rPr>
  </w:style>
  <w:style w:type="paragraph" w:styleId="a1">
    <w:name w:val="List Number"/>
    <w:basedOn w:val="a6"/>
    <w:uiPriority w:val="99"/>
    <w:rsid w:val="00245782"/>
    <w:pPr>
      <w:numPr>
        <w:numId w:val="3"/>
      </w:numPr>
      <w:tabs>
        <w:tab w:val="clear" w:pos="926"/>
        <w:tab w:val="num" w:pos="360"/>
      </w:tabs>
      <w:spacing w:after="60"/>
      <w:ind w:left="360"/>
    </w:pPr>
    <w:rPr>
      <w:szCs w:val="20"/>
    </w:rPr>
  </w:style>
  <w:style w:type="paragraph" w:styleId="30">
    <w:name w:val="List Number 3"/>
    <w:basedOn w:val="a6"/>
    <w:uiPriority w:val="99"/>
    <w:rsid w:val="00245782"/>
    <w:pPr>
      <w:numPr>
        <w:numId w:val="4"/>
      </w:numPr>
      <w:tabs>
        <w:tab w:val="clear" w:pos="1209"/>
        <w:tab w:val="num" w:pos="926"/>
      </w:tabs>
      <w:spacing w:after="60"/>
      <w:ind w:left="926"/>
    </w:pPr>
    <w:rPr>
      <w:szCs w:val="20"/>
    </w:rPr>
  </w:style>
  <w:style w:type="paragraph" w:styleId="4">
    <w:name w:val="List Number 4"/>
    <w:basedOn w:val="a6"/>
    <w:uiPriority w:val="99"/>
    <w:rsid w:val="00245782"/>
    <w:pPr>
      <w:numPr>
        <w:numId w:val="5"/>
      </w:numPr>
      <w:tabs>
        <w:tab w:val="clear" w:pos="1492"/>
        <w:tab w:val="num" w:pos="1209"/>
      </w:tabs>
      <w:spacing w:after="60"/>
      <w:ind w:left="1209"/>
    </w:pPr>
    <w:rPr>
      <w:szCs w:val="20"/>
    </w:rPr>
  </w:style>
  <w:style w:type="paragraph" w:styleId="5">
    <w:name w:val="List Number 5"/>
    <w:basedOn w:val="a6"/>
    <w:uiPriority w:val="99"/>
    <w:rsid w:val="00245782"/>
    <w:pPr>
      <w:numPr>
        <w:numId w:val="6"/>
      </w:numPr>
      <w:tabs>
        <w:tab w:val="clear" w:pos="360"/>
        <w:tab w:val="num" w:pos="1492"/>
      </w:tabs>
      <w:spacing w:after="60"/>
      <w:ind w:left="1492"/>
    </w:pPr>
    <w:rPr>
      <w:szCs w:val="20"/>
    </w:rPr>
  </w:style>
  <w:style w:type="paragraph" w:customStyle="1" w:styleId="a0">
    <w:name w:val="Раздел"/>
    <w:basedOn w:val="a6"/>
    <w:uiPriority w:val="99"/>
    <w:semiHidden/>
    <w:rsid w:val="00245782"/>
    <w:pPr>
      <w:numPr>
        <w:numId w:val="7"/>
      </w:numPr>
      <w:tabs>
        <w:tab w:val="clear" w:pos="926"/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  <w:szCs w:val="20"/>
    </w:rPr>
  </w:style>
  <w:style w:type="paragraph" w:customStyle="1" w:styleId="3">
    <w:name w:val="Раздел 3"/>
    <w:basedOn w:val="a6"/>
    <w:uiPriority w:val="99"/>
    <w:semiHidden/>
    <w:rsid w:val="00245782"/>
    <w:pPr>
      <w:numPr>
        <w:numId w:val="8"/>
      </w:numPr>
      <w:tabs>
        <w:tab w:val="clear" w:pos="1209"/>
        <w:tab w:val="num" w:pos="360"/>
      </w:tabs>
      <w:spacing w:before="120" w:after="120"/>
      <w:ind w:left="360"/>
      <w:jc w:val="center"/>
    </w:pPr>
    <w:rPr>
      <w:b/>
      <w:szCs w:val="20"/>
    </w:rPr>
  </w:style>
  <w:style w:type="paragraph" w:customStyle="1" w:styleId="a">
    <w:name w:val="Условия контракта"/>
    <w:basedOn w:val="a6"/>
    <w:uiPriority w:val="99"/>
    <w:semiHidden/>
    <w:rsid w:val="00245782"/>
    <w:pPr>
      <w:numPr>
        <w:numId w:val="9"/>
      </w:numPr>
      <w:tabs>
        <w:tab w:val="clear" w:pos="1492"/>
        <w:tab w:val="num" w:pos="567"/>
      </w:tabs>
      <w:spacing w:before="240" w:after="120"/>
      <w:ind w:left="567" w:hanging="567"/>
    </w:pPr>
    <w:rPr>
      <w:b/>
      <w:szCs w:val="20"/>
    </w:rPr>
  </w:style>
  <w:style w:type="paragraph" w:customStyle="1" w:styleId="Instruction">
    <w:name w:val="Instruction"/>
    <w:basedOn w:val="27"/>
    <w:uiPriority w:val="99"/>
    <w:semiHidden/>
    <w:rsid w:val="00245782"/>
    <w:pPr>
      <w:tabs>
        <w:tab w:val="clear" w:pos="1418"/>
        <w:tab w:val="num" w:pos="360"/>
        <w:tab w:val="num" w:pos="2160"/>
      </w:tabs>
      <w:spacing w:before="180"/>
      <w:ind w:left="360" w:hanging="360"/>
    </w:pPr>
    <w:rPr>
      <w:b/>
    </w:rPr>
  </w:style>
  <w:style w:type="character" w:styleId="ae">
    <w:name w:val="page number"/>
    <w:uiPriority w:val="99"/>
    <w:rsid w:val="00245782"/>
    <w:rPr>
      <w:rFonts w:ascii="Times New Roman" w:hAnsi="Times New Roman"/>
    </w:rPr>
  </w:style>
  <w:style w:type="paragraph" w:customStyle="1" w:styleId="32">
    <w:name w:val="Стиль3"/>
    <w:basedOn w:val="24"/>
    <w:uiPriority w:val="99"/>
    <w:rsid w:val="00245782"/>
    <w:pPr>
      <w:widowControl w:val="0"/>
      <w:numPr>
        <w:numId w:val="10"/>
      </w:numPr>
      <w:adjustRightInd w:val="0"/>
      <w:spacing w:after="0" w:line="240" w:lineRule="auto"/>
      <w:textAlignment w:val="baseline"/>
    </w:pPr>
    <w:rPr>
      <w:szCs w:val="20"/>
    </w:rPr>
  </w:style>
  <w:style w:type="paragraph" w:customStyle="1" w:styleId="28">
    <w:name w:val="Заголовок 2 со списком"/>
    <w:basedOn w:val="20"/>
    <w:next w:val="a6"/>
    <w:link w:val="29"/>
    <w:uiPriority w:val="99"/>
    <w:rsid w:val="00245782"/>
    <w:pPr>
      <w:numPr>
        <w:ilvl w:val="0"/>
        <w:numId w:val="0"/>
      </w:numPr>
      <w:tabs>
        <w:tab w:val="num" w:pos="360"/>
      </w:tabs>
      <w:spacing w:line="360" w:lineRule="auto"/>
      <w:ind w:left="360" w:hanging="360"/>
    </w:pPr>
    <w:rPr>
      <w:b w:val="0"/>
    </w:rPr>
  </w:style>
  <w:style w:type="character" w:customStyle="1" w:styleId="29">
    <w:name w:val="Заголовок 2 со списком Знак"/>
    <w:link w:val="28"/>
    <w:uiPriority w:val="99"/>
    <w:rsid w:val="00245782"/>
    <w:rPr>
      <w:rFonts w:ascii="Times New Roman" w:eastAsia="Times New Roman" w:hAnsi="Times New Roman"/>
      <w:bCs/>
      <w:sz w:val="24"/>
      <w:szCs w:val="24"/>
    </w:rPr>
  </w:style>
  <w:style w:type="paragraph" w:customStyle="1" w:styleId="38">
    <w:name w:val="Заголовок 3 со списком"/>
    <w:basedOn w:val="31"/>
    <w:link w:val="39"/>
    <w:uiPriority w:val="99"/>
    <w:rsid w:val="00245782"/>
    <w:pPr>
      <w:numPr>
        <w:ilvl w:val="0"/>
        <w:numId w:val="0"/>
      </w:numPr>
      <w:tabs>
        <w:tab w:val="num" w:pos="972"/>
      </w:tabs>
      <w:ind w:left="972" w:hanging="432"/>
    </w:pPr>
  </w:style>
  <w:style w:type="character" w:customStyle="1" w:styleId="39">
    <w:name w:val="Заголовок 3 со списком Знак"/>
    <w:basedOn w:val="310"/>
    <w:link w:val="38"/>
    <w:uiPriority w:val="99"/>
    <w:rsid w:val="00245782"/>
    <w:rPr>
      <w:rFonts w:ascii="Arial" w:eastAsia="Times New Roman" w:hAnsi="Arial"/>
      <w:b/>
      <w:sz w:val="24"/>
    </w:rPr>
  </w:style>
  <w:style w:type="paragraph" w:styleId="a3">
    <w:name w:val="footer"/>
    <w:basedOn w:val="a6"/>
    <w:link w:val="af"/>
    <w:uiPriority w:val="99"/>
    <w:rsid w:val="00245782"/>
    <w:pPr>
      <w:numPr>
        <w:ilvl w:val="1"/>
        <w:numId w:val="11"/>
      </w:numPr>
      <w:tabs>
        <w:tab w:val="clear" w:pos="972"/>
        <w:tab w:val="center" w:pos="4677"/>
        <w:tab w:val="right" w:pos="9355"/>
      </w:tabs>
      <w:ind w:left="0" w:firstLine="0"/>
    </w:pPr>
  </w:style>
  <w:style w:type="character" w:customStyle="1" w:styleId="af">
    <w:name w:val="Нижний колонтитул Знак"/>
    <w:link w:val="a3"/>
    <w:uiPriority w:val="99"/>
    <w:rsid w:val="00245782"/>
    <w:rPr>
      <w:rFonts w:ascii="Times New Roman" w:eastAsia="Times New Roman" w:hAnsi="Times New Roman"/>
      <w:sz w:val="24"/>
      <w:szCs w:val="24"/>
    </w:rPr>
  </w:style>
  <w:style w:type="character" w:customStyle="1" w:styleId="af0">
    <w:name w:val="Верхний колонтитул Знак"/>
    <w:aliases w:val="Linie Знак,header Знак"/>
    <w:link w:val="af1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header"/>
    <w:aliases w:val="Linie,header"/>
    <w:basedOn w:val="a6"/>
    <w:link w:val="af0"/>
    <w:uiPriority w:val="99"/>
    <w:rsid w:val="00245782"/>
    <w:pPr>
      <w:tabs>
        <w:tab w:val="center" w:pos="4677"/>
        <w:tab w:val="right" w:pos="9355"/>
      </w:tabs>
    </w:pPr>
  </w:style>
  <w:style w:type="character" w:customStyle="1" w:styleId="af2">
    <w:name w:val="Основной текст Знак"/>
    <w:link w:val="af3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6"/>
    <w:link w:val="af2"/>
    <w:uiPriority w:val="99"/>
    <w:rsid w:val="00245782"/>
    <w:pPr>
      <w:spacing w:after="120"/>
    </w:pPr>
  </w:style>
  <w:style w:type="character" w:customStyle="1" w:styleId="3a">
    <w:name w:val="Основной текст 3 Знак"/>
    <w:link w:val="3b"/>
    <w:uiPriority w:val="99"/>
    <w:rsid w:val="00245782"/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styleId="3b">
    <w:name w:val="Body Text 3"/>
    <w:basedOn w:val="a6"/>
    <w:link w:val="3a"/>
    <w:uiPriority w:val="99"/>
    <w:rsid w:val="00245782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/>
    </w:pPr>
    <w:rPr>
      <w:b/>
      <w:i/>
      <w:sz w:val="22"/>
    </w:rPr>
  </w:style>
  <w:style w:type="character" w:customStyle="1" w:styleId="af4">
    <w:name w:val="Основной шрифт"/>
    <w:uiPriority w:val="99"/>
    <w:semiHidden/>
    <w:rsid w:val="00245782"/>
  </w:style>
  <w:style w:type="paragraph" w:customStyle="1" w:styleId="af5">
    <w:name w:val="ТЛ_Заказчик"/>
    <w:basedOn w:val="a6"/>
    <w:link w:val="af6"/>
    <w:uiPriority w:val="99"/>
    <w:qFormat/>
    <w:rsid w:val="00245782"/>
    <w:pPr>
      <w:jc w:val="center"/>
    </w:pPr>
    <w:rPr>
      <w:sz w:val="28"/>
      <w:szCs w:val="28"/>
    </w:rPr>
  </w:style>
  <w:style w:type="character" w:customStyle="1" w:styleId="af6">
    <w:name w:val="ТЛ_Заказчик Знак"/>
    <w:link w:val="af5"/>
    <w:uiPriority w:val="99"/>
    <w:rsid w:val="002457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ТЛ_Утверждаю"/>
    <w:basedOn w:val="a6"/>
    <w:link w:val="af8"/>
    <w:uiPriority w:val="99"/>
    <w:qFormat/>
    <w:rsid w:val="00245782"/>
    <w:pPr>
      <w:ind w:left="4860"/>
      <w:jc w:val="center"/>
    </w:pPr>
    <w:rPr>
      <w:sz w:val="28"/>
      <w:szCs w:val="28"/>
    </w:rPr>
  </w:style>
  <w:style w:type="character" w:customStyle="1" w:styleId="af8">
    <w:name w:val="ТЛ_Утверждаю Знак"/>
    <w:link w:val="af7"/>
    <w:uiPriority w:val="99"/>
    <w:rsid w:val="002457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9">
    <w:name w:val="ТЛ_Название"/>
    <w:basedOn w:val="a6"/>
    <w:link w:val="afa"/>
    <w:uiPriority w:val="99"/>
    <w:qFormat/>
    <w:rsid w:val="00245782"/>
    <w:pPr>
      <w:jc w:val="center"/>
    </w:pPr>
    <w:rPr>
      <w:b/>
      <w:sz w:val="28"/>
      <w:szCs w:val="28"/>
    </w:rPr>
  </w:style>
  <w:style w:type="character" w:customStyle="1" w:styleId="afa">
    <w:name w:val="ТЛ_Название Знак"/>
    <w:link w:val="af9"/>
    <w:uiPriority w:val="99"/>
    <w:rsid w:val="0024578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b">
    <w:name w:val="ТЛ_Город и Дата"/>
    <w:basedOn w:val="a6"/>
    <w:link w:val="afc"/>
    <w:uiPriority w:val="99"/>
    <w:qFormat/>
    <w:rsid w:val="00245782"/>
    <w:pPr>
      <w:jc w:val="center"/>
    </w:pPr>
    <w:rPr>
      <w:sz w:val="28"/>
      <w:szCs w:val="28"/>
    </w:rPr>
  </w:style>
  <w:style w:type="character" w:customStyle="1" w:styleId="afc">
    <w:name w:val="ТЛ_Город и Дата Знак"/>
    <w:link w:val="afb"/>
    <w:uiPriority w:val="99"/>
    <w:rsid w:val="002457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d">
    <w:name w:val="АД_Наименование Разделов"/>
    <w:basedOn w:val="1"/>
    <w:link w:val="afe"/>
    <w:uiPriority w:val="99"/>
    <w:qFormat/>
    <w:rsid w:val="00245782"/>
    <w:rPr>
      <w:sz w:val="28"/>
    </w:rPr>
  </w:style>
  <w:style w:type="character" w:customStyle="1" w:styleId="afe">
    <w:name w:val="АД_Наименование Разделов Знак"/>
    <w:link w:val="afd"/>
    <w:uiPriority w:val="99"/>
    <w:rsid w:val="00245782"/>
    <w:rPr>
      <w:rFonts w:ascii="Times New Roman" w:eastAsia="Times New Roman" w:hAnsi="Times New Roman"/>
      <w:b/>
      <w:kern w:val="28"/>
      <w:sz w:val="28"/>
    </w:rPr>
  </w:style>
  <w:style w:type="paragraph" w:customStyle="1" w:styleId="aff">
    <w:name w:val="АД_Наименование главы с нумерацией"/>
    <w:basedOn w:val="28"/>
    <w:link w:val="aff0"/>
    <w:uiPriority w:val="99"/>
    <w:qFormat/>
    <w:rsid w:val="00245782"/>
    <w:rPr>
      <w:b/>
    </w:rPr>
  </w:style>
  <w:style w:type="character" w:customStyle="1" w:styleId="aff0">
    <w:name w:val="АД_Глава Знак"/>
    <w:link w:val="aff"/>
    <w:uiPriority w:val="99"/>
    <w:rsid w:val="0024578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aff1">
    <w:name w:val="АД_Наименование главы без нумерации"/>
    <w:basedOn w:val="20"/>
    <w:link w:val="aff2"/>
    <w:uiPriority w:val="99"/>
    <w:qFormat/>
    <w:rsid w:val="00245782"/>
  </w:style>
  <w:style w:type="character" w:customStyle="1" w:styleId="aff2">
    <w:name w:val="АД_Наименование главы без нумерации Знак"/>
    <w:basedOn w:val="22"/>
    <w:link w:val="aff1"/>
    <w:uiPriority w:val="99"/>
    <w:rsid w:val="0024578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aff3">
    <w:name w:val="АД_Нумерованный пункт"/>
    <w:basedOn w:val="38"/>
    <w:link w:val="aff4"/>
    <w:uiPriority w:val="99"/>
    <w:qFormat/>
    <w:rsid w:val="00245782"/>
    <w:pPr>
      <w:tabs>
        <w:tab w:val="clear" w:pos="972"/>
        <w:tab w:val="num" w:pos="720"/>
      </w:tabs>
      <w:ind w:left="720" w:hanging="720"/>
    </w:pPr>
    <w:rPr>
      <w:rFonts w:ascii="Times New Roman" w:hAnsi="Times New Roman"/>
    </w:rPr>
  </w:style>
  <w:style w:type="character" w:customStyle="1" w:styleId="aff4">
    <w:name w:val="АД_Нумерованный пункт Знак"/>
    <w:link w:val="aff3"/>
    <w:uiPriority w:val="99"/>
    <w:rsid w:val="00245782"/>
    <w:rPr>
      <w:rFonts w:ascii="Times New Roman" w:eastAsia="Times New Roman" w:hAnsi="Times New Roman"/>
      <w:b/>
      <w:sz w:val="24"/>
    </w:rPr>
  </w:style>
  <w:style w:type="paragraph" w:customStyle="1" w:styleId="aff5">
    <w:name w:val="АД_Нумерованный подпункт"/>
    <w:basedOn w:val="a6"/>
    <w:link w:val="aff6"/>
    <w:uiPriority w:val="99"/>
    <w:qFormat/>
    <w:rsid w:val="00245782"/>
    <w:pPr>
      <w:tabs>
        <w:tab w:val="left" w:pos="720"/>
      </w:tabs>
      <w:ind w:left="720" w:hanging="720"/>
    </w:pPr>
  </w:style>
  <w:style w:type="character" w:customStyle="1" w:styleId="aff6">
    <w:name w:val="АД_Нумерованный подпункт Знак"/>
    <w:link w:val="aff5"/>
    <w:uiPriority w:val="99"/>
    <w:rsid w:val="00245782"/>
    <w:rPr>
      <w:rFonts w:ascii="Times New Roman" w:eastAsia="Times New Roman" w:hAnsi="Times New Roman"/>
      <w:sz w:val="24"/>
      <w:szCs w:val="24"/>
    </w:rPr>
  </w:style>
  <w:style w:type="paragraph" w:customStyle="1" w:styleId="a4">
    <w:name w:val="АД_Основной текст"/>
    <w:basedOn w:val="a6"/>
    <w:link w:val="aff7"/>
    <w:uiPriority w:val="99"/>
    <w:qFormat/>
    <w:rsid w:val="00245782"/>
    <w:pPr>
      <w:numPr>
        <w:ilvl w:val="2"/>
        <w:numId w:val="11"/>
      </w:numPr>
      <w:tabs>
        <w:tab w:val="clear" w:pos="1440"/>
      </w:tabs>
      <w:ind w:left="0" w:firstLine="567"/>
    </w:pPr>
  </w:style>
  <w:style w:type="character" w:customStyle="1" w:styleId="aff7">
    <w:name w:val="АД_Основной текст Знак"/>
    <w:link w:val="a4"/>
    <w:uiPriority w:val="99"/>
    <w:rsid w:val="00245782"/>
    <w:rPr>
      <w:rFonts w:ascii="Times New Roman" w:eastAsia="Times New Roman" w:hAnsi="Times New Roman"/>
      <w:sz w:val="24"/>
      <w:szCs w:val="24"/>
    </w:rPr>
  </w:style>
  <w:style w:type="paragraph" w:customStyle="1" w:styleId="aff8">
    <w:name w:val="АД_Заголовки таблиц"/>
    <w:basedOn w:val="a6"/>
    <w:uiPriority w:val="99"/>
    <w:qFormat/>
    <w:rsid w:val="00245782"/>
    <w:pPr>
      <w:jc w:val="center"/>
    </w:pPr>
    <w:rPr>
      <w:b/>
      <w:bCs/>
    </w:rPr>
  </w:style>
  <w:style w:type="paragraph" w:styleId="aff9">
    <w:name w:val="TOC Heading"/>
    <w:basedOn w:val="1"/>
    <w:next w:val="a6"/>
    <w:uiPriority w:val="99"/>
    <w:qFormat/>
    <w:rsid w:val="00245782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  <w:lang w:eastAsia="en-US"/>
    </w:rPr>
  </w:style>
  <w:style w:type="character" w:customStyle="1" w:styleId="affa">
    <w:name w:val="Текст выноски Знак"/>
    <w:link w:val="affb"/>
    <w:uiPriority w:val="99"/>
    <w:rsid w:val="00245782"/>
    <w:rPr>
      <w:rFonts w:ascii="Tahoma" w:eastAsia="Times New Roman" w:hAnsi="Tahoma" w:cs="Tahoma"/>
      <w:sz w:val="16"/>
      <w:szCs w:val="16"/>
      <w:lang w:eastAsia="ru-RU"/>
    </w:rPr>
  </w:style>
  <w:style w:type="paragraph" w:styleId="affb">
    <w:name w:val="Balloon Text"/>
    <w:basedOn w:val="a6"/>
    <w:link w:val="affa"/>
    <w:uiPriority w:val="99"/>
    <w:rsid w:val="00245782"/>
    <w:rPr>
      <w:rFonts w:ascii="Tahoma" w:hAnsi="Tahoma" w:cs="Tahoma"/>
      <w:sz w:val="16"/>
      <w:szCs w:val="16"/>
    </w:rPr>
  </w:style>
  <w:style w:type="paragraph" w:customStyle="1" w:styleId="affc">
    <w:name w:val="АД_Основной текст по центру полужирный"/>
    <w:basedOn w:val="a6"/>
    <w:link w:val="affd"/>
    <w:uiPriority w:val="99"/>
    <w:qFormat/>
    <w:rsid w:val="00245782"/>
    <w:pPr>
      <w:ind w:firstLine="567"/>
      <w:jc w:val="center"/>
    </w:pPr>
    <w:rPr>
      <w:b/>
    </w:rPr>
  </w:style>
  <w:style w:type="character" w:customStyle="1" w:styleId="affd">
    <w:name w:val="АД_Основной текст по центру полужирный Знак"/>
    <w:link w:val="affc"/>
    <w:uiPriority w:val="99"/>
    <w:rsid w:val="00245782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c">
    <w:name w:val="АД_Текст отступ 3"/>
    <w:aliases w:val="25"/>
    <w:basedOn w:val="a6"/>
    <w:link w:val="3d"/>
    <w:uiPriority w:val="99"/>
    <w:qFormat/>
    <w:rsid w:val="00245782"/>
    <w:pPr>
      <w:ind w:left="1418"/>
    </w:pPr>
  </w:style>
  <w:style w:type="character" w:customStyle="1" w:styleId="3d">
    <w:name w:val="АД_Текст отступ 3 Знак"/>
    <w:aliases w:val="25 Знак"/>
    <w:link w:val="3c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АД_Нумерованный подпункт 4 уровня"/>
    <w:basedOn w:val="aff5"/>
    <w:link w:val="43"/>
    <w:uiPriority w:val="99"/>
    <w:qFormat/>
    <w:rsid w:val="00245782"/>
    <w:pPr>
      <w:numPr>
        <w:ilvl w:val="3"/>
      </w:numPr>
      <w:tabs>
        <w:tab w:val="clear" w:pos="720"/>
        <w:tab w:val="num" w:pos="993"/>
      </w:tabs>
      <w:ind w:left="993" w:hanging="993"/>
    </w:pPr>
  </w:style>
  <w:style w:type="character" w:customStyle="1" w:styleId="43">
    <w:name w:val="АД_Нумерованный подпункт 4 уровня Знак"/>
    <w:basedOn w:val="aff6"/>
    <w:link w:val="42"/>
    <w:uiPriority w:val="99"/>
    <w:rsid w:val="00245782"/>
    <w:rPr>
      <w:rFonts w:ascii="Times New Roman" w:eastAsia="Times New Roman" w:hAnsi="Times New Roman"/>
      <w:sz w:val="24"/>
      <w:szCs w:val="24"/>
    </w:rPr>
  </w:style>
  <w:style w:type="paragraph" w:customStyle="1" w:styleId="a2">
    <w:name w:val="АД_Список абв"/>
    <w:basedOn w:val="a6"/>
    <w:uiPriority w:val="99"/>
    <w:rsid w:val="00245782"/>
    <w:pPr>
      <w:numPr>
        <w:numId w:val="12"/>
      </w:numPr>
    </w:pPr>
  </w:style>
  <w:style w:type="paragraph" w:customStyle="1" w:styleId="12">
    <w:name w:val="Обычный1"/>
    <w:link w:val="Normal"/>
    <w:uiPriority w:val="99"/>
    <w:rsid w:val="00245782"/>
    <w:pPr>
      <w:widowControl w:val="0"/>
      <w:snapToGrid w:val="0"/>
      <w:spacing w:line="300" w:lineRule="auto"/>
      <w:ind w:firstLine="720"/>
      <w:jc w:val="both"/>
    </w:pPr>
    <w:rPr>
      <w:rFonts w:ascii="Times New Roman" w:eastAsia="Times New Roman" w:hAnsi="Times New Roman"/>
      <w:sz w:val="24"/>
    </w:rPr>
  </w:style>
  <w:style w:type="character" w:customStyle="1" w:styleId="Normal">
    <w:name w:val="Normal Знак"/>
    <w:link w:val="12"/>
    <w:uiPriority w:val="99"/>
    <w:rsid w:val="00245782"/>
    <w:rPr>
      <w:rFonts w:ascii="Times New Roman" w:eastAsia="Times New Roman" w:hAnsi="Times New Roman"/>
      <w:sz w:val="24"/>
      <w:lang w:val="ru-RU" w:eastAsia="ru-RU" w:bidi="ar-SA"/>
    </w:rPr>
  </w:style>
  <w:style w:type="paragraph" w:customStyle="1" w:styleId="Heading">
    <w:name w:val="Heading"/>
    <w:uiPriority w:val="99"/>
    <w:rsid w:val="00245782"/>
    <w:rPr>
      <w:rFonts w:ascii="Arial" w:eastAsia="Times New Roman" w:hAnsi="Arial"/>
      <w:b/>
      <w:snapToGrid w:val="0"/>
      <w:sz w:val="22"/>
    </w:rPr>
  </w:style>
  <w:style w:type="paragraph" w:customStyle="1" w:styleId="a5">
    <w:name w:val="Список нум."/>
    <w:basedOn w:val="a6"/>
    <w:uiPriority w:val="99"/>
    <w:rsid w:val="00245782"/>
    <w:pPr>
      <w:keepNext/>
      <w:numPr>
        <w:numId w:val="13"/>
      </w:numPr>
      <w:tabs>
        <w:tab w:val="left" w:pos="1701"/>
      </w:tabs>
      <w:spacing w:before="120" w:after="120" w:line="360" w:lineRule="auto"/>
      <w:jc w:val="left"/>
    </w:pPr>
    <w:rPr>
      <w:rFonts w:ascii="Arial" w:hAnsi="Arial"/>
      <w:szCs w:val="20"/>
    </w:rPr>
  </w:style>
  <w:style w:type="paragraph" w:customStyle="1" w:styleId="FR1">
    <w:name w:val="FR1"/>
    <w:uiPriority w:val="99"/>
    <w:rsid w:val="00245782"/>
    <w:pPr>
      <w:widowControl w:val="0"/>
      <w:spacing w:before="200"/>
      <w:ind w:left="40" w:firstLine="680"/>
      <w:jc w:val="both"/>
    </w:pPr>
    <w:rPr>
      <w:rFonts w:ascii="Arial" w:eastAsia="Times New Roman" w:hAnsi="Arial"/>
      <w:snapToGrid w:val="0"/>
    </w:rPr>
  </w:style>
  <w:style w:type="paragraph" w:customStyle="1" w:styleId="ConsPlusNormal">
    <w:name w:val="ConsPlusNormal"/>
    <w:uiPriority w:val="99"/>
    <w:rsid w:val="00245782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FR2">
    <w:name w:val="FR2"/>
    <w:uiPriority w:val="99"/>
    <w:rsid w:val="00245782"/>
    <w:pPr>
      <w:widowControl w:val="0"/>
      <w:spacing w:before="20"/>
      <w:jc w:val="center"/>
    </w:pPr>
    <w:rPr>
      <w:rFonts w:ascii="Arial" w:eastAsia="Times New Roman" w:hAnsi="Arial"/>
      <w:snapToGrid w:val="0"/>
      <w:sz w:val="24"/>
    </w:rPr>
  </w:style>
  <w:style w:type="paragraph" w:styleId="affe">
    <w:name w:val="footnote text"/>
    <w:basedOn w:val="a6"/>
    <w:link w:val="afff"/>
    <w:uiPriority w:val="99"/>
    <w:rsid w:val="00245782"/>
    <w:pPr>
      <w:jc w:val="left"/>
    </w:pPr>
    <w:rPr>
      <w:sz w:val="20"/>
      <w:szCs w:val="20"/>
    </w:rPr>
  </w:style>
  <w:style w:type="character" w:customStyle="1" w:styleId="afff">
    <w:name w:val="Текст сноски Знак"/>
    <w:link w:val="affe"/>
    <w:uiPriority w:val="99"/>
    <w:rsid w:val="002457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e">
    <w:name w:val="Стиль3 Знак Знак"/>
    <w:basedOn w:val="24"/>
    <w:link w:val="3f"/>
    <w:uiPriority w:val="99"/>
    <w:rsid w:val="00245782"/>
    <w:pPr>
      <w:widowControl w:val="0"/>
      <w:tabs>
        <w:tab w:val="num" w:pos="227"/>
      </w:tabs>
      <w:adjustRightInd w:val="0"/>
      <w:spacing w:after="0" w:line="240" w:lineRule="auto"/>
      <w:ind w:left="0"/>
      <w:textAlignment w:val="baseline"/>
    </w:pPr>
    <w:rPr>
      <w:szCs w:val="20"/>
    </w:rPr>
  </w:style>
  <w:style w:type="character" w:customStyle="1" w:styleId="3f">
    <w:name w:val="Стиль3 Знак Знак Знак"/>
    <w:link w:val="3e"/>
    <w:uiPriority w:val="99"/>
    <w:rsid w:val="0024578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0">
    <w:name w:val="Title"/>
    <w:basedOn w:val="a6"/>
    <w:link w:val="afff1"/>
    <w:uiPriority w:val="99"/>
    <w:qFormat/>
    <w:rsid w:val="00245782"/>
    <w:pPr>
      <w:widowControl w:val="0"/>
      <w:shd w:val="clear" w:color="auto" w:fill="FFFFFF"/>
      <w:autoSpaceDE w:val="0"/>
      <w:autoSpaceDN w:val="0"/>
      <w:adjustRightInd w:val="0"/>
      <w:ind w:left="72"/>
      <w:jc w:val="center"/>
    </w:pPr>
    <w:rPr>
      <w:bCs/>
      <w:color w:val="000000"/>
      <w:spacing w:val="13"/>
      <w:szCs w:val="22"/>
    </w:rPr>
  </w:style>
  <w:style w:type="character" w:customStyle="1" w:styleId="afff1">
    <w:name w:val="Название Знак"/>
    <w:link w:val="afff0"/>
    <w:uiPriority w:val="99"/>
    <w:rsid w:val="00245782"/>
    <w:rPr>
      <w:rFonts w:ascii="Times New Roman" w:eastAsia="Times New Roman" w:hAnsi="Times New Roman" w:cs="Times New Roman"/>
      <w:bCs/>
      <w:color w:val="000000"/>
      <w:spacing w:val="13"/>
      <w:sz w:val="24"/>
      <w:shd w:val="clear" w:color="auto" w:fill="FFFFFF"/>
      <w:lang w:eastAsia="ru-RU"/>
    </w:rPr>
  </w:style>
  <w:style w:type="paragraph" w:customStyle="1" w:styleId="afff2">
    <w:name w:val="текст"/>
    <w:uiPriority w:val="99"/>
    <w:rsid w:val="00245782"/>
    <w:pPr>
      <w:autoSpaceDE w:val="0"/>
      <w:autoSpaceDN w:val="0"/>
      <w:adjustRightInd w:val="0"/>
      <w:jc w:val="both"/>
    </w:pPr>
    <w:rPr>
      <w:rFonts w:ascii="SchoolBookC" w:eastAsia="Times New Roman" w:hAnsi="SchoolBookC"/>
      <w:color w:val="000000"/>
      <w:sz w:val="24"/>
    </w:rPr>
  </w:style>
  <w:style w:type="paragraph" w:customStyle="1" w:styleId="13">
    <w:name w:val="текст1"/>
    <w:uiPriority w:val="99"/>
    <w:rsid w:val="00245782"/>
    <w:pPr>
      <w:autoSpaceDE w:val="0"/>
      <w:autoSpaceDN w:val="0"/>
      <w:adjustRightInd w:val="0"/>
      <w:ind w:firstLine="397"/>
      <w:jc w:val="both"/>
    </w:pPr>
    <w:rPr>
      <w:rFonts w:ascii="SchoolBookC" w:eastAsia="Times New Roman" w:hAnsi="SchoolBookC"/>
      <w:sz w:val="24"/>
    </w:rPr>
  </w:style>
  <w:style w:type="paragraph" w:customStyle="1" w:styleId="Document1">
    <w:name w:val="Document 1"/>
    <w:uiPriority w:val="99"/>
    <w:rsid w:val="00245782"/>
    <w:pPr>
      <w:keepNext/>
      <w:keepLines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Gelvetsky 12pt" w:eastAsia="Times New Roman" w:hAnsi="Gelvetsky 12pt"/>
      <w:sz w:val="24"/>
      <w:lang w:val="en-US"/>
    </w:rPr>
  </w:style>
  <w:style w:type="character" w:customStyle="1" w:styleId="afff3">
    <w:name w:val="Текст примечания Знак"/>
    <w:link w:val="afff4"/>
    <w:uiPriority w:val="99"/>
    <w:semiHidden/>
    <w:rsid w:val="002457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4">
    <w:name w:val="annotation text"/>
    <w:basedOn w:val="a6"/>
    <w:link w:val="afff3"/>
    <w:uiPriority w:val="99"/>
    <w:semiHidden/>
    <w:rsid w:val="00245782"/>
    <w:rPr>
      <w:sz w:val="20"/>
      <w:szCs w:val="20"/>
    </w:rPr>
  </w:style>
  <w:style w:type="character" w:customStyle="1" w:styleId="afff5">
    <w:name w:val="Тема примечания Знак"/>
    <w:link w:val="afff6"/>
    <w:uiPriority w:val="99"/>
    <w:semiHidden/>
    <w:rsid w:val="0024578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6">
    <w:name w:val="annotation subject"/>
    <w:basedOn w:val="afff4"/>
    <w:next w:val="afff4"/>
    <w:link w:val="afff5"/>
    <w:uiPriority w:val="99"/>
    <w:semiHidden/>
    <w:rsid w:val="00245782"/>
    <w:rPr>
      <w:b/>
      <w:bCs/>
    </w:rPr>
  </w:style>
  <w:style w:type="paragraph" w:customStyle="1" w:styleId="Normal1">
    <w:name w:val="Normal1"/>
    <w:uiPriority w:val="99"/>
    <w:rsid w:val="00245782"/>
    <w:pPr>
      <w:spacing w:before="100" w:after="100"/>
    </w:pPr>
    <w:rPr>
      <w:rFonts w:ascii="Times New Roman" w:eastAsia="Times New Roman" w:hAnsi="Times New Roman"/>
      <w:snapToGrid w:val="0"/>
      <w:sz w:val="24"/>
    </w:rPr>
  </w:style>
  <w:style w:type="character" w:styleId="afff7">
    <w:name w:val="Strong"/>
    <w:uiPriority w:val="99"/>
    <w:qFormat/>
    <w:rsid w:val="00245782"/>
    <w:rPr>
      <w:b/>
      <w:bCs/>
    </w:rPr>
  </w:style>
  <w:style w:type="paragraph" w:customStyle="1" w:styleId="120">
    <w:name w:val="Обычный12"/>
    <w:uiPriority w:val="99"/>
    <w:rsid w:val="00245782"/>
    <w:rPr>
      <w:rFonts w:ascii="NTHelvetica/Cyrillic" w:eastAsia="Times New Roman" w:hAnsi="NTHelvetica/Cyrillic"/>
      <w:color w:val="000080"/>
      <w:sz w:val="16"/>
    </w:rPr>
  </w:style>
  <w:style w:type="paragraph" w:customStyle="1" w:styleId="14">
    <w:name w:val="_Титульный 1"/>
    <w:uiPriority w:val="99"/>
    <w:qFormat/>
    <w:rsid w:val="00245782"/>
    <w:pPr>
      <w:tabs>
        <w:tab w:val="left" w:pos="720"/>
      </w:tabs>
      <w:jc w:val="center"/>
    </w:pPr>
    <w:rPr>
      <w:rFonts w:ascii="Times New Roman" w:eastAsia="Times New Roman" w:hAnsi="Times New Roman"/>
      <w:b/>
      <w:kern w:val="32"/>
      <w:sz w:val="28"/>
      <w:szCs w:val="28"/>
    </w:rPr>
  </w:style>
  <w:style w:type="character" w:styleId="afff8">
    <w:name w:val="footnote reference"/>
    <w:uiPriority w:val="99"/>
    <w:rsid w:val="009A2DF9"/>
    <w:rPr>
      <w:vertAlign w:val="superscript"/>
    </w:rPr>
  </w:style>
  <w:style w:type="paragraph" w:styleId="2a">
    <w:name w:val="toc 2"/>
    <w:basedOn w:val="a6"/>
    <w:next w:val="a6"/>
    <w:autoRedefine/>
    <w:uiPriority w:val="99"/>
    <w:unhideWhenUsed/>
    <w:rsid w:val="006E7688"/>
    <w:pPr>
      <w:ind w:left="240"/>
    </w:pPr>
  </w:style>
  <w:style w:type="paragraph" w:styleId="3f0">
    <w:name w:val="toc 3"/>
    <w:basedOn w:val="a6"/>
    <w:next w:val="a6"/>
    <w:autoRedefine/>
    <w:uiPriority w:val="99"/>
    <w:unhideWhenUsed/>
    <w:rsid w:val="006E7688"/>
    <w:pPr>
      <w:ind w:left="480"/>
    </w:pPr>
  </w:style>
  <w:style w:type="character" w:styleId="afff9">
    <w:name w:val="Hyperlink"/>
    <w:uiPriority w:val="99"/>
    <w:unhideWhenUsed/>
    <w:rsid w:val="006E7688"/>
    <w:rPr>
      <w:color w:val="0000FF"/>
      <w:u w:val="single"/>
    </w:rPr>
  </w:style>
  <w:style w:type="character" w:customStyle="1" w:styleId="ConsPlusNonformat">
    <w:name w:val="ConsPlusNonformat Знак"/>
    <w:link w:val="ConsPlusNonformat0"/>
    <w:uiPriority w:val="99"/>
    <w:locked/>
    <w:rsid w:val="009F35C7"/>
    <w:rPr>
      <w:rFonts w:ascii="Courier New" w:hAnsi="Courier New" w:cs="Courier New"/>
    </w:rPr>
  </w:style>
  <w:style w:type="paragraph" w:customStyle="1" w:styleId="ConsPlusNonformat0">
    <w:name w:val="ConsPlusNonformat"/>
    <w:link w:val="ConsPlusNonformat"/>
    <w:uiPriority w:val="99"/>
    <w:rsid w:val="009F35C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ffa">
    <w:name w:val="List Paragraph"/>
    <w:basedOn w:val="a6"/>
    <w:uiPriority w:val="99"/>
    <w:qFormat/>
    <w:rsid w:val="00C86067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3f1">
    <w:name w:val="Знак3"/>
    <w:basedOn w:val="a6"/>
    <w:uiPriority w:val="99"/>
    <w:rsid w:val="0032184C"/>
    <w:pPr>
      <w:spacing w:before="100" w:beforeAutospacing="1" w:after="100" w:afterAutospacing="1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15">
    <w:name w:val="Основной текст с отступом1"/>
    <w:basedOn w:val="a6"/>
    <w:uiPriority w:val="99"/>
    <w:rsid w:val="00146CD6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paragraph" w:customStyle="1" w:styleId="Normalsingle">
    <w:name w:val="Normal_single"/>
    <w:basedOn w:val="a6"/>
    <w:uiPriority w:val="99"/>
    <w:rsid w:val="009568EB"/>
    <w:pPr>
      <w:widowControl w:val="0"/>
      <w:numPr>
        <w:numId w:val="15"/>
      </w:numPr>
      <w:tabs>
        <w:tab w:val="clear" w:pos="360"/>
      </w:tabs>
      <w:ind w:left="0" w:firstLine="0"/>
    </w:pPr>
    <w:rPr>
      <w:sz w:val="22"/>
      <w:szCs w:val="20"/>
      <w:lang w:eastAsia="en-US"/>
    </w:rPr>
  </w:style>
  <w:style w:type="table" w:styleId="afffb">
    <w:name w:val="Table Grid"/>
    <w:basedOn w:val="a8"/>
    <w:uiPriority w:val="59"/>
    <w:rsid w:val="00C55895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c">
    <w:name w:val="Знак"/>
    <w:basedOn w:val="a6"/>
    <w:uiPriority w:val="99"/>
    <w:rsid w:val="00D14633"/>
    <w:pPr>
      <w:spacing w:after="160" w:line="240" w:lineRule="exact"/>
      <w:jc w:val="left"/>
    </w:pPr>
    <w:rPr>
      <w:rFonts w:ascii="Verdana" w:hAnsi="Verdana" w:cs="Verdana"/>
      <w:lang w:val="en-US" w:eastAsia="en-US"/>
    </w:rPr>
  </w:style>
  <w:style w:type="paragraph" w:customStyle="1" w:styleId="2b">
    <w:name w:val="Основной текст с отступом2"/>
    <w:basedOn w:val="a6"/>
    <w:uiPriority w:val="99"/>
    <w:rsid w:val="00ED24C5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numbering" w:customStyle="1" w:styleId="16">
    <w:name w:val="Нет списка1"/>
    <w:next w:val="a9"/>
    <w:semiHidden/>
    <w:unhideWhenUsed/>
    <w:rsid w:val="001B1914"/>
  </w:style>
  <w:style w:type="paragraph" w:styleId="afffd">
    <w:name w:val="caption"/>
    <w:basedOn w:val="a6"/>
    <w:next w:val="a6"/>
    <w:uiPriority w:val="99"/>
    <w:qFormat/>
    <w:rsid w:val="001B1914"/>
    <w:pPr>
      <w:spacing w:line="280" w:lineRule="exact"/>
      <w:ind w:left="5954" w:hanging="142"/>
      <w:jc w:val="left"/>
    </w:pPr>
    <w:rPr>
      <w:szCs w:val="20"/>
      <w:lang w:eastAsia="zh-CN"/>
    </w:rPr>
  </w:style>
  <w:style w:type="paragraph" w:customStyle="1" w:styleId="3f2">
    <w:name w:val="Основной текст с отступом3"/>
    <w:basedOn w:val="a6"/>
    <w:uiPriority w:val="99"/>
    <w:rsid w:val="001B1914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character" w:customStyle="1" w:styleId="iceouttxt4">
    <w:name w:val="iceouttxt4"/>
    <w:basedOn w:val="a7"/>
    <w:uiPriority w:val="99"/>
    <w:rsid w:val="001B1914"/>
  </w:style>
  <w:style w:type="numbering" w:customStyle="1" w:styleId="2c">
    <w:name w:val="Нет списка2"/>
    <w:next w:val="a9"/>
    <w:semiHidden/>
    <w:unhideWhenUsed/>
    <w:rsid w:val="00D9543F"/>
  </w:style>
  <w:style w:type="paragraph" w:customStyle="1" w:styleId="44">
    <w:name w:val="Основной текст с отступом4"/>
    <w:basedOn w:val="a6"/>
    <w:uiPriority w:val="99"/>
    <w:rsid w:val="00D9543F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paragraph" w:customStyle="1" w:styleId="52">
    <w:name w:val="Основной текст с отступом5"/>
    <w:basedOn w:val="a6"/>
    <w:uiPriority w:val="99"/>
    <w:rsid w:val="00E61556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paragraph" w:customStyle="1" w:styleId="61">
    <w:name w:val="Основной текст с отступом6"/>
    <w:basedOn w:val="a6"/>
    <w:uiPriority w:val="99"/>
    <w:rsid w:val="00F949C7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numbering" w:customStyle="1" w:styleId="3f3">
    <w:name w:val="Нет списка3"/>
    <w:next w:val="a9"/>
    <w:uiPriority w:val="99"/>
    <w:semiHidden/>
    <w:unhideWhenUsed/>
    <w:rsid w:val="00927B72"/>
  </w:style>
  <w:style w:type="paragraph" w:customStyle="1" w:styleId="17">
    <w:name w:val="заголовок 1"/>
    <w:basedOn w:val="a6"/>
    <w:next w:val="a6"/>
    <w:uiPriority w:val="99"/>
    <w:rsid w:val="00927B72"/>
    <w:pPr>
      <w:keepNext/>
      <w:autoSpaceDE w:val="0"/>
      <w:autoSpaceDN w:val="0"/>
      <w:ind w:firstLine="851"/>
      <w:jc w:val="center"/>
    </w:pPr>
    <w:rPr>
      <w:sz w:val="32"/>
      <w:szCs w:val="32"/>
    </w:rPr>
  </w:style>
  <w:style w:type="paragraph" w:customStyle="1" w:styleId="2d">
    <w:name w:val="заголовок 2"/>
    <w:basedOn w:val="a6"/>
    <w:next w:val="a6"/>
    <w:uiPriority w:val="99"/>
    <w:rsid w:val="00927B72"/>
    <w:pPr>
      <w:keepNext/>
      <w:autoSpaceDE w:val="0"/>
      <w:autoSpaceDN w:val="0"/>
      <w:jc w:val="center"/>
    </w:pPr>
    <w:rPr>
      <w:b/>
      <w:bCs/>
      <w:sz w:val="36"/>
      <w:szCs w:val="36"/>
    </w:rPr>
  </w:style>
  <w:style w:type="paragraph" w:customStyle="1" w:styleId="3f4">
    <w:name w:val="заголовок 3"/>
    <w:basedOn w:val="a6"/>
    <w:next w:val="a6"/>
    <w:uiPriority w:val="99"/>
    <w:rsid w:val="00927B72"/>
    <w:pPr>
      <w:keepNext/>
      <w:autoSpaceDE w:val="0"/>
      <w:autoSpaceDN w:val="0"/>
      <w:ind w:firstLine="1134"/>
      <w:jc w:val="left"/>
    </w:pPr>
    <w:rPr>
      <w:sz w:val="28"/>
      <w:szCs w:val="28"/>
    </w:rPr>
  </w:style>
  <w:style w:type="paragraph" w:customStyle="1" w:styleId="45">
    <w:name w:val="заголовок 4"/>
    <w:basedOn w:val="a6"/>
    <w:next w:val="a6"/>
    <w:uiPriority w:val="99"/>
    <w:rsid w:val="00927B72"/>
    <w:pPr>
      <w:keepNext/>
      <w:autoSpaceDE w:val="0"/>
      <w:autoSpaceDN w:val="0"/>
      <w:jc w:val="center"/>
    </w:pPr>
    <w:rPr>
      <w:sz w:val="28"/>
      <w:szCs w:val="28"/>
    </w:rPr>
  </w:style>
  <w:style w:type="paragraph" w:customStyle="1" w:styleId="53">
    <w:name w:val="заголовок 5"/>
    <w:basedOn w:val="a6"/>
    <w:next w:val="a6"/>
    <w:uiPriority w:val="99"/>
    <w:rsid w:val="00927B72"/>
    <w:pPr>
      <w:keepNext/>
      <w:autoSpaceDE w:val="0"/>
      <w:autoSpaceDN w:val="0"/>
    </w:pPr>
    <w:rPr>
      <w:sz w:val="28"/>
      <w:szCs w:val="28"/>
    </w:rPr>
  </w:style>
  <w:style w:type="paragraph" w:customStyle="1" w:styleId="62">
    <w:name w:val="заголовок 6"/>
    <w:basedOn w:val="a6"/>
    <w:next w:val="a6"/>
    <w:uiPriority w:val="99"/>
    <w:rsid w:val="00927B72"/>
    <w:pPr>
      <w:keepNext/>
      <w:autoSpaceDE w:val="0"/>
      <w:autoSpaceDN w:val="0"/>
      <w:jc w:val="center"/>
    </w:pPr>
  </w:style>
  <w:style w:type="paragraph" w:customStyle="1" w:styleId="71">
    <w:name w:val="заголовок 7"/>
    <w:basedOn w:val="a6"/>
    <w:next w:val="a6"/>
    <w:uiPriority w:val="99"/>
    <w:rsid w:val="00927B72"/>
    <w:pPr>
      <w:keepNext/>
      <w:autoSpaceDE w:val="0"/>
      <w:autoSpaceDN w:val="0"/>
      <w:jc w:val="left"/>
    </w:pPr>
    <w:rPr>
      <w:sz w:val="28"/>
      <w:szCs w:val="28"/>
      <w:lang w:val="en-US"/>
    </w:rPr>
  </w:style>
  <w:style w:type="paragraph" w:customStyle="1" w:styleId="afffe">
    <w:name w:val="сновной текст"/>
    <w:basedOn w:val="a6"/>
    <w:uiPriority w:val="99"/>
    <w:rsid w:val="00927B72"/>
    <w:pPr>
      <w:autoSpaceDE w:val="0"/>
      <w:autoSpaceDN w:val="0"/>
      <w:jc w:val="center"/>
    </w:pPr>
    <w:rPr>
      <w:b/>
      <w:bCs/>
    </w:rPr>
  </w:style>
  <w:style w:type="character" w:styleId="affff">
    <w:name w:val="FollowedHyperlink"/>
    <w:uiPriority w:val="99"/>
    <w:rsid w:val="00927B72"/>
    <w:rPr>
      <w:rFonts w:cs="Times New Roman"/>
      <w:color w:val="800080"/>
      <w:u w:val="single"/>
    </w:rPr>
  </w:style>
  <w:style w:type="table" w:customStyle="1" w:styleId="18">
    <w:name w:val="Сетка таблицы1"/>
    <w:basedOn w:val="a8"/>
    <w:next w:val="afffb"/>
    <w:uiPriority w:val="99"/>
    <w:rsid w:val="00927B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0">
    <w:name w:val="Заголовок 1 Знак1"/>
    <w:aliases w:val="1 Знак1,h1 Знак1,Header 1 Знак1,H1 Знак1"/>
    <w:basedOn w:val="a7"/>
    <w:uiPriority w:val="99"/>
    <w:rsid w:val="00927B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6">
    <w:name w:val="Знак Знак4"/>
    <w:uiPriority w:val="99"/>
    <w:rsid w:val="00927B72"/>
    <w:rPr>
      <w:sz w:val="28"/>
    </w:rPr>
  </w:style>
  <w:style w:type="character" w:customStyle="1" w:styleId="2e">
    <w:name w:val="Знак Знак2"/>
    <w:uiPriority w:val="99"/>
    <w:locked/>
    <w:rsid w:val="00927B72"/>
    <w:rPr>
      <w:sz w:val="28"/>
      <w:lang w:val="ru-RU" w:eastAsia="ru-RU" w:bidi="ar-SA"/>
    </w:rPr>
  </w:style>
  <w:style w:type="numbering" w:customStyle="1" w:styleId="47">
    <w:name w:val="Нет списка4"/>
    <w:next w:val="a9"/>
    <w:uiPriority w:val="99"/>
    <w:semiHidden/>
    <w:unhideWhenUsed/>
    <w:rsid w:val="00012FEF"/>
  </w:style>
  <w:style w:type="table" w:customStyle="1" w:styleId="2f">
    <w:name w:val="Сетка таблицы2"/>
    <w:basedOn w:val="a8"/>
    <w:next w:val="afffb"/>
    <w:uiPriority w:val="99"/>
    <w:rsid w:val="00012FEF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BodyTextIndent3Char">
    <w:name w:val="Body Text Indent 3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PlainTextChar">
    <w:name w:val="Plain Text Char"/>
    <w:uiPriority w:val="99"/>
    <w:locked/>
    <w:rsid w:val="00B41E4D"/>
    <w:rPr>
      <w:rFonts w:ascii="Courier New" w:hAnsi="Courier New"/>
      <w:sz w:val="20"/>
      <w:lang w:eastAsia="ru-RU"/>
    </w:rPr>
  </w:style>
  <w:style w:type="character" w:customStyle="1" w:styleId="BodyText2Char">
    <w:name w:val="Body Text 2 Char"/>
    <w:uiPriority w:val="99"/>
    <w:locked/>
    <w:rsid w:val="00B41E4D"/>
    <w:rPr>
      <w:rFonts w:ascii="Times New Roman" w:hAnsi="Times New Roman"/>
      <w:sz w:val="24"/>
    </w:rPr>
  </w:style>
  <w:style w:type="character" w:customStyle="1" w:styleId="HeaderChar">
    <w:name w:val="Header Char"/>
    <w:aliases w:val="Linie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BodyTextChar">
    <w:name w:val="Body Text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BodyText3Char">
    <w:name w:val="Body Text 3 Char"/>
    <w:uiPriority w:val="99"/>
    <w:locked/>
    <w:rsid w:val="00B41E4D"/>
    <w:rPr>
      <w:rFonts w:ascii="Times New Roman" w:hAnsi="Times New Roman"/>
      <w:b/>
      <w:i/>
      <w:sz w:val="24"/>
      <w:lang w:eastAsia="ru-RU"/>
    </w:rPr>
  </w:style>
  <w:style w:type="character" w:customStyle="1" w:styleId="BalloonTextChar">
    <w:name w:val="Balloon Text Char"/>
    <w:uiPriority w:val="99"/>
    <w:locked/>
    <w:rsid w:val="00B41E4D"/>
    <w:rPr>
      <w:rFonts w:ascii="Tahoma" w:hAnsi="Tahoma"/>
      <w:sz w:val="16"/>
      <w:lang w:eastAsia="ru-RU"/>
    </w:rPr>
  </w:style>
  <w:style w:type="character" w:customStyle="1" w:styleId="CommentTextChar">
    <w:name w:val="Comment Text Char"/>
    <w:uiPriority w:val="99"/>
    <w:semiHidden/>
    <w:locked/>
    <w:rsid w:val="00B41E4D"/>
    <w:rPr>
      <w:rFonts w:ascii="Times New Roman" w:hAnsi="Times New Roman"/>
      <w:sz w:val="20"/>
      <w:lang w:eastAsia="ru-RU"/>
    </w:rPr>
  </w:style>
  <w:style w:type="character" w:customStyle="1" w:styleId="CommentSubjectChar">
    <w:name w:val="Comment Subject Char"/>
    <w:uiPriority w:val="99"/>
    <w:semiHidden/>
    <w:locked/>
    <w:rsid w:val="00B41E4D"/>
    <w:rPr>
      <w:rFonts w:ascii="Times New Roman" w:hAnsi="Times New Roman"/>
      <w:b/>
      <w:sz w:val="20"/>
      <w:lang w:eastAsia="ru-RU"/>
    </w:rPr>
  </w:style>
  <w:style w:type="paragraph" w:customStyle="1" w:styleId="111">
    <w:name w:val="Обычный11"/>
    <w:uiPriority w:val="99"/>
    <w:rsid w:val="00B41E4D"/>
    <w:rPr>
      <w:rFonts w:ascii="NTHelvetica/Cyrillic" w:eastAsia="Times New Roman" w:hAnsi="NTHelvetica/Cyrillic"/>
      <w:color w:val="000080"/>
      <w:sz w:val="16"/>
    </w:rPr>
  </w:style>
  <w:style w:type="paragraph" w:customStyle="1" w:styleId="72">
    <w:name w:val="Основной текст с отступом7"/>
    <w:basedOn w:val="a6"/>
    <w:uiPriority w:val="99"/>
    <w:rsid w:val="00292DFC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paragraph" w:customStyle="1" w:styleId="81">
    <w:name w:val="Основной текст с отступом8"/>
    <w:basedOn w:val="a6"/>
    <w:uiPriority w:val="99"/>
    <w:rsid w:val="008D2694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paragraph" w:customStyle="1" w:styleId="91">
    <w:name w:val="Основной текст с отступом9"/>
    <w:basedOn w:val="a6"/>
    <w:uiPriority w:val="99"/>
    <w:rsid w:val="00E100E6"/>
    <w:pPr>
      <w:widowControl w:val="0"/>
      <w:tabs>
        <w:tab w:val="left" w:pos="851"/>
      </w:tabs>
      <w:jc w:val="left"/>
    </w:pPr>
    <w:rPr>
      <w:rFonts w:ascii="Courier New" w:hAnsi="Courier New"/>
      <w:szCs w:val="20"/>
    </w:rPr>
  </w:style>
  <w:style w:type="paragraph" w:customStyle="1" w:styleId="100">
    <w:name w:val="Основной текст с отступом10"/>
    <w:basedOn w:val="a6"/>
    <w:uiPriority w:val="99"/>
    <w:rsid w:val="006C24BB"/>
    <w:pPr>
      <w:widowControl w:val="0"/>
      <w:tabs>
        <w:tab w:val="left" w:pos="851"/>
      </w:tabs>
      <w:jc w:val="left"/>
    </w:pPr>
    <w:rPr>
      <w:rFonts w:ascii="Courier New" w:hAnsi="Courier New"/>
      <w:szCs w:val="20"/>
    </w:rPr>
  </w:style>
  <w:style w:type="table" w:customStyle="1" w:styleId="210">
    <w:name w:val="Сетка таблицы21"/>
    <w:basedOn w:val="a8"/>
    <w:next w:val="afffb"/>
    <w:uiPriority w:val="99"/>
    <w:rsid w:val="00930F8A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f5">
    <w:name w:val="Сетка таблицы3"/>
    <w:basedOn w:val="a8"/>
    <w:next w:val="afffb"/>
    <w:uiPriority w:val="99"/>
    <w:locked/>
    <w:rsid w:val="00BA41D0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54">
    <w:name w:val="Нет списка5"/>
    <w:next w:val="a9"/>
    <w:uiPriority w:val="99"/>
    <w:semiHidden/>
    <w:unhideWhenUsed/>
    <w:rsid w:val="00482E93"/>
  </w:style>
  <w:style w:type="table" w:customStyle="1" w:styleId="48">
    <w:name w:val="Сетка таблицы4"/>
    <w:basedOn w:val="a8"/>
    <w:next w:val="afffb"/>
    <w:uiPriority w:val="99"/>
    <w:rsid w:val="00482E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2">
    <w:name w:val="Нет списка11"/>
    <w:next w:val="a9"/>
    <w:uiPriority w:val="99"/>
    <w:semiHidden/>
    <w:unhideWhenUsed/>
    <w:rsid w:val="00482E93"/>
  </w:style>
  <w:style w:type="character" w:customStyle="1" w:styleId="BodyTextIndentChar1">
    <w:name w:val="Body Text Indent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BodyTextIndent3Char1">
    <w:name w:val="Body Text Indent 3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PlainTextChar1">
    <w:name w:val="Plain Text Char1"/>
    <w:uiPriority w:val="99"/>
    <w:locked/>
    <w:rsid w:val="00482E93"/>
    <w:rPr>
      <w:rFonts w:ascii="Courier New" w:hAnsi="Courier New"/>
      <w:sz w:val="20"/>
      <w:lang w:eastAsia="ru-RU"/>
    </w:rPr>
  </w:style>
  <w:style w:type="character" w:customStyle="1" w:styleId="BodyText2Char1">
    <w:name w:val="Body Text 2 Char1"/>
    <w:uiPriority w:val="99"/>
    <w:locked/>
    <w:rsid w:val="00482E93"/>
    <w:rPr>
      <w:rFonts w:ascii="Times New Roman" w:hAnsi="Times New Roman"/>
      <w:sz w:val="24"/>
    </w:rPr>
  </w:style>
  <w:style w:type="character" w:customStyle="1" w:styleId="HeaderChar1">
    <w:name w:val="Header Char1"/>
    <w:aliases w:val="Linie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BodyTextChar1">
    <w:name w:val="Body Text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BodyText3Char1">
    <w:name w:val="Body Text 3 Char1"/>
    <w:uiPriority w:val="99"/>
    <w:locked/>
    <w:rsid w:val="00482E93"/>
    <w:rPr>
      <w:rFonts w:ascii="Times New Roman" w:hAnsi="Times New Roman"/>
      <w:b/>
      <w:i/>
      <w:sz w:val="24"/>
      <w:lang w:eastAsia="ru-RU"/>
    </w:rPr>
  </w:style>
  <w:style w:type="character" w:customStyle="1" w:styleId="BalloonTextChar1">
    <w:name w:val="Balloon Text Char1"/>
    <w:uiPriority w:val="99"/>
    <w:locked/>
    <w:rsid w:val="00482E93"/>
    <w:rPr>
      <w:rFonts w:ascii="Tahoma" w:hAnsi="Tahoma"/>
      <w:sz w:val="16"/>
      <w:lang w:eastAsia="ru-RU"/>
    </w:rPr>
  </w:style>
  <w:style w:type="character" w:customStyle="1" w:styleId="CommentTextChar1">
    <w:name w:val="Comment Text Char1"/>
    <w:uiPriority w:val="99"/>
    <w:semiHidden/>
    <w:locked/>
    <w:rsid w:val="00482E93"/>
    <w:rPr>
      <w:rFonts w:ascii="Times New Roman" w:hAnsi="Times New Roman"/>
      <w:sz w:val="20"/>
      <w:lang w:eastAsia="ru-RU"/>
    </w:rPr>
  </w:style>
  <w:style w:type="character" w:customStyle="1" w:styleId="CommentSubjectChar1">
    <w:name w:val="Comment Subject Char1"/>
    <w:uiPriority w:val="99"/>
    <w:semiHidden/>
    <w:locked/>
    <w:rsid w:val="00482E93"/>
    <w:rPr>
      <w:rFonts w:ascii="Times New Roman" w:hAnsi="Times New Roman"/>
      <w:b/>
      <w:sz w:val="20"/>
      <w:lang w:eastAsia="ru-RU"/>
    </w:rPr>
  </w:style>
  <w:style w:type="table" w:customStyle="1" w:styleId="312">
    <w:name w:val="Сетка таблицы31"/>
    <w:uiPriority w:val="99"/>
    <w:rsid w:val="00482E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0">
    <w:name w:val="endnote text"/>
    <w:basedOn w:val="a6"/>
    <w:link w:val="affff1"/>
    <w:uiPriority w:val="99"/>
    <w:semiHidden/>
    <w:unhideWhenUsed/>
    <w:rsid w:val="00E3074A"/>
    <w:rPr>
      <w:sz w:val="20"/>
      <w:szCs w:val="20"/>
    </w:rPr>
  </w:style>
  <w:style w:type="character" w:customStyle="1" w:styleId="affff1">
    <w:name w:val="Текст концевой сноски Знак"/>
    <w:basedOn w:val="a7"/>
    <w:link w:val="affff0"/>
    <w:uiPriority w:val="99"/>
    <w:semiHidden/>
    <w:rsid w:val="00E3074A"/>
    <w:rPr>
      <w:rFonts w:ascii="Times New Roman" w:eastAsia="Times New Roman" w:hAnsi="Times New Roman"/>
    </w:rPr>
  </w:style>
  <w:style w:type="character" w:styleId="affff2">
    <w:name w:val="endnote reference"/>
    <w:basedOn w:val="a7"/>
    <w:uiPriority w:val="99"/>
    <w:semiHidden/>
    <w:unhideWhenUsed/>
    <w:rsid w:val="00E3074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qFormat="1"/>
    <w:lsdException w:name="annotation reference" w:uiPriority="0"/>
    <w:lsdException w:name="List Bullet" w:uiPriority="0"/>
    <w:lsdException w:name="List Bullet 4" w:uiPriority="0"/>
    <w:lsdException w:name="List Bullet 5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nhideWhenUsed="0" w:qFormat="1"/>
    <w:lsdException w:name="Emphasis" w:semiHidden="0" w:uiPriority="20" w:unhideWhenUsed="0" w:qFormat="1"/>
    <w:lsdException w:name="Normal (Web)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a6">
    <w:name w:val="Normal"/>
    <w:qFormat/>
    <w:rsid w:val="00716FDD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1,h1,Header 1,H1"/>
    <w:basedOn w:val="a6"/>
    <w:next w:val="a6"/>
    <w:link w:val="11"/>
    <w:uiPriority w:val="99"/>
    <w:qFormat/>
    <w:rsid w:val="00245782"/>
    <w:pPr>
      <w:keepNext/>
      <w:numPr>
        <w:numId w:val="14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0">
    <w:name w:val="heading 2"/>
    <w:aliases w:val="H2"/>
    <w:basedOn w:val="a6"/>
    <w:next w:val="a6"/>
    <w:link w:val="22"/>
    <w:uiPriority w:val="99"/>
    <w:qFormat/>
    <w:rsid w:val="00245782"/>
    <w:pPr>
      <w:keepNext/>
      <w:numPr>
        <w:ilvl w:val="1"/>
        <w:numId w:val="14"/>
      </w:numPr>
      <w:jc w:val="center"/>
      <w:outlineLvl w:val="1"/>
    </w:pPr>
    <w:rPr>
      <w:b/>
      <w:bCs/>
    </w:rPr>
  </w:style>
  <w:style w:type="paragraph" w:styleId="31">
    <w:name w:val="heading 3"/>
    <w:basedOn w:val="a6"/>
    <w:next w:val="a6"/>
    <w:link w:val="310"/>
    <w:uiPriority w:val="99"/>
    <w:qFormat/>
    <w:rsid w:val="00245782"/>
    <w:pPr>
      <w:keepNext/>
      <w:numPr>
        <w:ilvl w:val="2"/>
        <w:numId w:val="14"/>
      </w:numPr>
      <w:spacing w:before="240" w:after="60"/>
      <w:outlineLvl w:val="2"/>
    </w:pPr>
    <w:rPr>
      <w:rFonts w:ascii="Arial" w:hAnsi="Arial"/>
      <w:b/>
      <w:szCs w:val="20"/>
    </w:rPr>
  </w:style>
  <w:style w:type="paragraph" w:styleId="40">
    <w:name w:val="heading 4"/>
    <w:basedOn w:val="a6"/>
    <w:next w:val="a6"/>
    <w:link w:val="41"/>
    <w:uiPriority w:val="99"/>
    <w:qFormat/>
    <w:rsid w:val="00245782"/>
    <w:pPr>
      <w:keepNext/>
      <w:numPr>
        <w:ilvl w:val="3"/>
        <w:numId w:val="14"/>
      </w:numPr>
      <w:spacing w:before="240" w:after="60"/>
      <w:outlineLvl w:val="3"/>
    </w:pPr>
    <w:rPr>
      <w:rFonts w:ascii="Arial" w:hAnsi="Arial"/>
      <w:szCs w:val="20"/>
    </w:rPr>
  </w:style>
  <w:style w:type="paragraph" w:styleId="50">
    <w:name w:val="heading 5"/>
    <w:basedOn w:val="a6"/>
    <w:next w:val="a6"/>
    <w:link w:val="51"/>
    <w:uiPriority w:val="99"/>
    <w:qFormat/>
    <w:rsid w:val="00245782"/>
    <w:pPr>
      <w:numPr>
        <w:ilvl w:val="4"/>
        <w:numId w:val="14"/>
      </w:numPr>
      <w:spacing w:before="240" w:after="60"/>
      <w:outlineLvl w:val="4"/>
    </w:pPr>
    <w:rPr>
      <w:sz w:val="22"/>
      <w:szCs w:val="20"/>
    </w:rPr>
  </w:style>
  <w:style w:type="paragraph" w:styleId="6">
    <w:name w:val="heading 6"/>
    <w:basedOn w:val="a6"/>
    <w:next w:val="a6"/>
    <w:link w:val="60"/>
    <w:uiPriority w:val="99"/>
    <w:qFormat/>
    <w:rsid w:val="00245782"/>
    <w:pPr>
      <w:numPr>
        <w:ilvl w:val="5"/>
        <w:numId w:val="14"/>
      </w:numPr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6"/>
    <w:next w:val="a6"/>
    <w:link w:val="70"/>
    <w:uiPriority w:val="99"/>
    <w:qFormat/>
    <w:rsid w:val="00245782"/>
    <w:pPr>
      <w:numPr>
        <w:ilvl w:val="6"/>
        <w:numId w:val="14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6"/>
    <w:next w:val="a6"/>
    <w:link w:val="80"/>
    <w:uiPriority w:val="99"/>
    <w:qFormat/>
    <w:rsid w:val="00245782"/>
    <w:pPr>
      <w:numPr>
        <w:ilvl w:val="7"/>
        <w:numId w:val="14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6"/>
    <w:next w:val="a6"/>
    <w:link w:val="90"/>
    <w:uiPriority w:val="99"/>
    <w:qFormat/>
    <w:rsid w:val="00245782"/>
    <w:pPr>
      <w:numPr>
        <w:ilvl w:val="8"/>
        <w:numId w:val="14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1">
    <w:name w:val="Заголовок 1 Знак"/>
    <w:aliases w:val="1 Знак,h1 Знак,Header 1 Знак,H1 Знак"/>
    <w:link w:val="1"/>
    <w:uiPriority w:val="99"/>
    <w:rsid w:val="00245782"/>
    <w:rPr>
      <w:rFonts w:ascii="Times New Roman" w:eastAsia="Times New Roman" w:hAnsi="Times New Roman"/>
      <w:b/>
      <w:kern w:val="28"/>
      <w:sz w:val="36"/>
    </w:rPr>
  </w:style>
  <w:style w:type="character" w:customStyle="1" w:styleId="22">
    <w:name w:val="Заголовок 2 Знак"/>
    <w:aliases w:val="H2 Знак"/>
    <w:link w:val="20"/>
    <w:uiPriority w:val="99"/>
    <w:rsid w:val="00245782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310">
    <w:name w:val="Заголовок 3 Знак1"/>
    <w:link w:val="31"/>
    <w:uiPriority w:val="99"/>
    <w:rsid w:val="00245782"/>
    <w:rPr>
      <w:rFonts w:ascii="Arial" w:eastAsia="Times New Roman" w:hAnsi="Arial"/>
      <w:b/>
      <w:sz w:val="24"/>
    </w:rPr>
  </w:style>
  <w:style w:type="character" w:customStyle="1" w:styleId="41">
    <w:name w:val="Заголовок 4 Знак"/>
    <w:link w:val="40"/>
    <w:uiPriority w:val="99"/>
    <w:rsid w:val="00245782"/>
    <w:rPr>
      <w:rFonts w:ascii="Arial" w:eastAsia="Times New Roman" w:hAnsi="Arial"/>
      <w:sz w:val="24"/>
    </w:rPr>
  </w:style>
  <w:style w:type="character" w:customStyle="1" w:styleId="51">
    <w:name w:val="Заголовок 5 Знак"/>
    <w:link w:val="50"/>
    <w:uiPriority w:val="99"/>
    <w:rsid w:val="00245782"/>
    <w:rPr>
      <w:rFonts w:ascii="Times New Roman" w:eastAsia="Times New Roman" w:hAnsi="Times New Roman"/>
      <w:sz w:val="22"/>
    </w:rPr>
  </w:style>
  <w:style w:type="character" w:customStyle="1" w:styleId="60">
    <w:name w:val="Заголовок 6 Знак"/>
    <w:link w:val="6"/>
    <w:uiPriority w:val="99"/>
    <w:rsid w:val="00245782"/>
    <w:rPr>
      <w:rFonts w:ascii="Times New Roman" w:eastAsia="Times New Roman" w:hAnsi="Times New Roman"/>
      <w:i/>
      <w:sz w:val="22"/>
    </w:rPr>
  </w:style>
  <w:style w:type="character" w:customStyle="1" w:styleId="70">
    <w:name w:val="Заголовок 7 Знак"/>
    <w:link w:val="7"/>
    <w:uiPriority w:val="99"/>
    <w:rsid w:val="00245782"/>
    <w:rPr>
      <w:rFonts w:ascii="Arial" w:eastAsia="Times New Roman" w:hAnsi="Arial"/>
    </w:rPr>
  </w:style>
  <w:style w:type="character" w:customStyle="1" w:styleId="80">
    <w:name w:val="Заголовок 8 Знак"/>
    <w:link w:val="8"/>
    <w:uiPriority w:val="99"/>
    <w:rsid w:val="00245782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uiPriority w:val="99"/>
    <w:rsid w:val="00245782"/>
    <w:rPr>
      <w:rFonts w:ascii="Arial" w:eastAsia="Times New Roman" w:hAnsi="Arial"/>
      <w:b/>
      <w:i/>
      <w:sz w:val="18"/>
    </w:rPr>
  </w:style>
  <w:style w:type="character" w:customStyle="1" w:styleId="35">
    <w:name w:val="Заголовок 3 Знак"/>
    <w:uiPriority w:val="99"/>
    <w:rsid w:val="00245782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aa">
    <w:name w:val="Основной текст с отступом Знак"/>
    <w:link w:val="ab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ody Text Indent"/>
    <w:basedOn w:val="a6"/>
    <w:link w:val="aa"/>
    <w:uiPriority w:val="99"/>
    <w:rsid w:val="00245782"/>
    <w:pPr>
      <w:ind w:left="5760"/>
    </w:pPr>
  </w:style>
  <w:style w:type="paragraph" w:customStyle="1" w:styleId="10">
    <w:name w:val="Стиль1"/>
    <w:basedOn w:val="a6"/>
    <w:uiPriority w:val="99"/>
    <w:rsid w:val="00245782"/>
    <w:pPr>
      <w:keepNext/>
      <w:keepLines/>
      <w:widowControl w:val="0"/>
      <w:numPr>
        <w:numId w:val="1"/>
      </w:numPr>
      <w:suppressLineNumbers/>
      <w:suppressAutoHyphens/>
      <w:spacing w:after="60"/>
    </w:pPr>
    <w:rPr>
      <w:b/>
      <w:sz w:val="28"/>
    </w:rPr>
  </w:style>
  <w:style w:type="paragraph" w:customStyle="1" w:styleId="21">
    <w:name w:val="Стиль2"/>
    <w:basedOn w:val="23"/>
    <w:uiPriority w:val="99"/>
    <w:rsid w:val="00245782"/>
    <w:pPr>
      <w:keepNext/>
      <w:keepLines/>
      <w:widowControl w:val="0"/>
      <w:numPr>
        <w:ilvl w:val="1"/>
        <w:numId w:val="1"/>
      </w:numPr>
      <w:suppressLineNumbers/>
      <w:suppressAutoHyphens/>
      <w:spacing w:after="60"/>
    </w:pPr>
    <w:rPr>
      <w:b/>
      <w:szCs w:val="20"/>
    </w:rPr>
  </w:style>
  <w:style w:type="paragraph" w:styleId="23">
    <w:name w:val="List Number 2"/>
    <w:basedOn w:val="a6"/>
    <w:uiPriority w:val="99"/>
    <w:rsid w:val="00245782"/>
    <w:pPr>
      <w:tabs>
        <w:tab w:val="num" w:pos="643"/>
      </w:tabs>
      <w:ind w:left="643" w:hanging="360"/>
    </w:pPr>
  </w:style>
  <w:style w:type="paragraph" w:customStyle="1" w:styleId="34">
    <w:name w:val="Стиль3 Знак"/>
    <w:basedOn w:val="24"/>
    <w:link w:val="311"/>
    <w:uiPriority w:val="99"/>
    <w:rsid w:val="00245782"/>
    <w:pPr>
      <w:widowControl w:val="0"/>
      <w:numPr>
        <w:ilvl w:val="2"/>
        <w:numId w:val="1"/>
      </w:numPr>
      <w:adjustRightInd w:val="0"/>
      <w:spacing w:after="0" w:line="240" w:lineRule="auto"/>
      <w:textAlignment w:val="baseline"/>
    </w:pPr>
    <w:rPr>
      <w:szCs w:val="20"/>
    </w:rPr>
  </w:style>
  <w:style w:type="paragraph" w:styleId="24">
    <w:name w:val="Body Text Indent 2"/>
    <w:basedOn w:val="a6"/>
    <w:link w:val="25"/>
    <w:uiPriority w:val="99"/>
    <w:rsid w:val="00245782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link w:val="24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1">
    <w:name w:val="Стиль3 Знак Знак1"/>
    <w:link w:val="34"/>
    <w:uiPriority w:val="99"/>
    <w:rsid w:val="00245782"/>
    <w:rPr>
      <w:rFonts w:ascii="Times New Roman" w:eastAsia="Times New Roman" w:hAnsi="Times New Roman"/>
      <w:sz w:val="24"/>
    </w:rPr>
  </w:style>
  <w:style w:type="paragraph" w:customStyle="1" w:styleId="ConsNormal">
    <w:name w:val="ConsNormal"/>
    <w:uiPriority w:val="99"/>
    <w:semiHidden/>
    <w:rsid w:val="00245782"/>
    <w:pPr>
      <w:widowControl w:val="0"/>
      <w:autoSpaceDE w:val="0"/>
      <w:autoSpaceDN w:val="0"/>
      <w:adjustRightInd w:val="0"/>
      <w:ind w:left="709" w:right="19772" w:firstLine="720"/>
      <w:jc w:val="both"/>
    </w:pPr>
    <w:rPr>
      <w:rFonts w:ascii="Arial" w:eastAsia="Times New Roman" w:hAnsi="Arial" w:cs="Arial"/>
    </w:rPr>
  </w:style>
  <w:style w:type="paragraph" w:styleId="2">
    <w:name w:val="List Bullet 2"/>
    <w:basedOn w:val="a6"/>
    <w:autoRedefine/>
    <w:uiPriority w:val="99"/>
    <w:rsid w:val="00245782"/>
    <w:pPr>
      <w:numPr>
        <w:numId w:val="2"/>
      </w:numPr>
      <w:spacing w:after="60"/>
    </w:pPr>
    <w:rPr>
      <w:szCs w:val="20"/>
    </w:rPr>
  </w:style>
  <w:style w:type="character" w:customStyle="1" w:styleId="36">
    <w:name w:val="Основной текст с отступом 3 Знак"/>
    <w:link w:val="37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7">
    <w:name w:val="Body Text Indent 3"/>
    <w:basedOn w:val="a6"/>
    <w:link w:val="36"/>
    <w:uiPriority w:val="99"/>
    <w:rsid w:val="00245782"/>
    <w:pPr>
      <w:keepNext/>
      <w:keepLines/>
      <w:widowControl w:val="0"/>
      <w:suppressLineNumbers/>
      <w:tabs>
        <w:tab w:val="num" w:pos="252"/>
      </w:tabs>
      <w:suppressAutoHyphens/>
      <w:ind w:left="720"/>
    </w:pPr>
  </w:style>
  <w:style w:type="character" w:customStyle="1" w:styleId="ac">
    <w:name w:val="Текст Знак"/>
    <w:link w:val="ad"/>
    <w:uiPriority w:val="99"/>
    <w:rsid w:val="0024578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Plain Text"/>
    <w:basedOn w:val="a6"/>
    <w:link w:val="ac"/>
    <w:uiPriority w:val="99"/>
    <w:rsid w:val="00245782"/>
    <w:rPr>
      <w:rFonts w:ascii="Courier New" w:hAnsi="Courier New" w:cs="Courier New"/>
      <w:sz w:val="20"/>
      <w:szCs w:val="20"/>
    </w:rPr>
  </w:style>
  <w:style w:type="character" w:customStyle="1" w:styleId="26">
    <w:name w:val="Основной текст 2 Знак"/>
    <w:link w:val="27"/>
    <w:uiPriority w:val="99"/>
    <w:rsid w:val="00245782"/>
    <w:rPr>
      <w:rFonts w:ascii="Times New Roman" w:eastAsia="Times New Roman" w:hAnsi="Times New Roman"/>
      <w:sz w:val="24"/>
    </w:rPr>
  </w:style>
  <w:style w:type="paragraph" w:styleId="27">
    <w:name w:val="Body Text 2"/>
    <w:basedOn w:val="a6"/>
    <w:link w:val="26"/>
    <w:uiPriority w:val="99"/>
    <w:rsid w:val="00245782"/>
    <w:pPr>
      <w:tabs>
        <w:tab w:val="num" w:pos="1418"/>
      </w:tabs>
      <w:spacing w:after="60"/>
      <w:ind w:left="1418" w:hanging="567"/>
    </w:pPr>
    <w:rPr>
      <w:szCs w:val="20"/>
    </w:rPr>
  </w:style>
  <w:style w:type="paragraph" w:styleId="33">
    <w:name w:val="List Bullet 3"/>
    <w:basedOn w:val="a6"/>
    <w:autoRedefine/>
    <w:uiPriority w:val="99"/>
    <w:rsid w:val="00245782"/>
    <w:pPr>
      <w:numPr>
        <w:ilvl w:val="1"/>
        <w:numId w:val="10"/>
      </w:numPr>
      <w:tabs>
        <w:tab w:val="num" w:pos="926"/>
      </w:tabs>
      <w:spacing w:after="60"/>
      <w:ind w:left="926" w:hanging="360"/>
    </w:pPr>
    <w:rPr>
      <w:szCs w:val="20"/>
    </w:rPr>
  </w:style>
  <w:style w:type="paragraph" w:styleId="a1">
    <w:name w:val="List Number"/>
    <w:basedOn w:val="a6"/>
    <w:uiPriority w:val="99"/>
    <w:rsid w:val="00245782"/>
    <w:pPr>
      <w:numPr>
        <w:numId w:val="3"/>
      </w:numPr>
      <w:tabs>
        <w:tab w:val="clear" w:pos="926"/>
        <w:tab w:val="num" w:pos="360"/>
      </w:tabs>
      <w:spacing w:after="60"/>
      <w:ind w:left="360"/>
    </w:pPr>
    <w:rPr>
      <w:szCs w:val="20"/>
    </w:rPr>
  </w:style>
  <w:style w:type="paragraph" w:styleId="30">
    <w:name w:val="List Number 3"/>
    <w:basedOn w:val="a6"/>
    <w:uiPriority w:val="99"/>
    <w:rsid w:val="00245782"/>
    <w:pPr>
      <w:numPr>
        <w:numId w:val="4"/>
      </w:numPr>
      <w:tabs>
        <w:tab w:val="clear" w:pos="1209"/>
        <w:tab w:val="num" w:pos="926"/>
      </w:tabs>
      <w:spacing w:after="60"/>
      <w:ind w:left="926"/>
    </w:pPr>
    <w:rPr>
      <w:szCs w:val="20"/>
    </w:rPr>
  </w:style>
  <w:style w:type="paragraph" w:styleId="4">
    <w:name w:val="List Number 4"/>
    <w:basedOn w:val="a6"/>
    <w:uiPriority w:val="99"/>
    <w:rsid w:val="00245782"/>
    <w:pPr>
      <w:numPr>
        <w:numId w:val="5"/>
      </w:numPr>
      <w:tabs>
        <w:tab w:val="clear" w:pos="1492"/>
        <w:tab w:val="num" w:pos="1209"/>
      </w:tabs>
      <w:spacing w:after="60"/>
      <w:ind w:left="1209"/>
    </w:pPr>
    <w:rPr>
      <w:szCs w:val="20"/>
    </w:rPr>
  </w:style>
  <w:style w:type="paragraph" w:styleId="5">
    <w:name w:val="List Number 5"/>
    <w:basedOn w:val="a6"/>
    <w:uiPriority w:val="99"/>
    <w:rsid w:val="00245782"/>
    <w:pPr>
      <w:numPr>
        <w:numId w:val="6"/>
      </w:numPr>
      <w:tabs>
        <w:tab w:val="clear" w:pos="360"/>
        <w:tab w:val="num" w:pos="1492"/>
      </w:tabs>
      <w:spacing w:after="60"/>
      <w:ind w:left="1492"/>
    </w:pPr>
    <w:rPr>
      <w:szCs w:val="20"/>
    </w:rPr>
  </w:style>
  <w:style w:type="paragraph" w:customStyle="1" w:styleId="a0">
    <w:name w:val="Раздел"/>
    <w:basedOn w:val="a6"/>
    <w:uiPriority w:val="99"/>
    <w:semiHidden/>
    <w:rsid w:val="00245782"/>
    <w:pPr>
      <w:numPr>
        <w:numId w:val="7"/>
      </w:numPr>
      <w:tabs>
        <w:tab w:val="clear" w:pos="926"/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  <w:szCs w:val="20"/>
    </w:rPr>
  </w:style>
  <w:style w:type="paragraph" w:customStyle="1" w:styleId="3">
    <w:name w:val="Раздел 3"/>
    <w:basedOn w:val="a6"/>
    <w:uiPriority w:val="99"/>
    <w:semiHidden/>
    <w:rsid w:val="00245782"/>
    <w:pPr>
      <w:numPr>
        <w:numId w:val="8"/>
      </w:numPr>
      <w:tabs>
        <w:tab w:val="clear" w:pos="1209"/>
        <w:tab w:val="num" w:pos="360"/>
      </w:tabs>
      <w:spacing w:before="120" w:after="120"/>
      <w:ind w:left="360"/>
      <w:jc w:val="center"/>
    </w:pPr>
    <w:rPr>
      <w:b/>
      <w:szCs w:val="20"/>
    </w:rPr>
  </w:style>
  <w:style w:type="paragraph" w:customStyle="1" w:styleId="a">
    <w:name w:val="Условия контракта"/>
    <w:basedOn w:val="a6"/>
    <w:uiPriority w:val="99"/>
    <w:semiHidden/>
    <w:rsid w:val="00245782"/>
    <w:pPr>
      <w:numPr>
        <w:numId w:val="9"/>
      </w:numPr>
      <w:tabs>
        <w:tab w:val="clear" w:pos="1492"/>
        <w:tab w:val="num" w:pos="567"/>
      </w:tabs>
      <w:spacing w:before="240" w:after="120"/>
      <w:ind w:left="567" w:hanging="567"/>
    </w:pPr>
    <w:rPr>
      <w:b/>
      <w:szCs w:val="20"/>
    </w:rPr>
  </w:style>
  <w:style w:type="paragraph" w:customStyle="1" w:styleId="Instruction">
    <w:name w:val="Instruction"/>
    <w:basedOn w:val="27"/>
    <w:uiPriority w:val="99"/>
    <w:semiHidden/>
    <w:rsid w:val="00245782"/>
    <w:pPr>
      <w:tabs>
        <w:tab w:val="clear" w:pos="1418"/>
        <w:tab w:val="num" w:pos="360"/>
        <w:tab w:val="num" w:pos="2160"/>
      </w:tabs>
      <w:spacing w:before="180"/>
      <w:ind w:left="360" w:hanging="360"/>
    </w:pPr>
    <w:rPr>
      <w:b/>
    </w:rPr>
  </w:style>
  <w:style w:type="character" w:styleId="ae">
    <w:name w:val="page number"/>
    <w:uiPriority w:val="99"/>
    <w:rsid w:val="00245782"/>
    <w:rPr>
      <w:rFonts w:ascii="Times New Roman" w:hAnsi="Times New Roman"/>
    </w:rPr>
  </w:style>
  <w:style w:type="paragraph" w:customStyle="1" w:styleId="32">
    <w:name w:val="Стиль3"/>
    <w:basedOn w:val="24"/>
    <w:uiPriority w:val="99"/>
    <w:rsid w:val="00245782"/>
    <w:pPr>
      <w:widowControl w:val="0"/>
      <w:numPr>
        <w:numId w:val="10"/>
      </w:numPr>
      <w:adjustRightInd w:val="0"/>
      <w:spacing w:after="0" w:line="240" w:lineRule="auto"/>
      <w:textAlignment w:val="baseline"/>
    </w:pPr>
    <w:rPr>
      <w:szCs w:val="20"/>
    </w:rPr>
  </w:style>
  <w:style w:type="paragraph" w:customStyle="1" w:styleId="28">
    <w:name w:val="Заголовок 2 со списком"/>
    <w:basedOn w:val="20"/>
    <w:next w:val="a6"/>
    <w:link w:val="29"/>
    <w:uiPriority w:val="99"/>
    <w:rsid w:val="00245782"/>
    <w:pPr>
      <w:numPr>
        <w:ilvl w:val="0"/>
        <w:numId w:val="0"/>
      </w:numPr>
      <w:tabs>
        <w:tab w:val="num" w:pos="360"/>
      </w:tabs>
      <w:spacing w:line="360" w:lineRule="auto"/>
      <w:ind w:left="360" w:hanging="360"/>
    </w:pPr>
    <w:rPr>
      <w:b w:val="0"/>
    </w:rPr>
  </w:style>
  <w:style w:type="character" w:customStyle="1" w:styleId="29">
    <w:name w:val="Заголовок 2 со списком Знак"/>
    <w:link w:val="28"/>
    <w:uiPriority w:val="99"/>
    <w:rsid w:val="00245782"/>
    <w:rPr>
      <w:rFonts w:ascii="Times New Roman" w:eastAsia="Times New Roman" w:hAnsi="Times New Roman"/>
      <w:bCs/>
      <w:sz w:val="24"/>
      <w:szCs w:val="24"/>
    </w:rPr>
  </w:style>
  <w:style w:type="paragraph" w:customStyle="1" w:styleId="38">
    <w:name w:val="Заголовок 3 со списком"/>
    <w:basedOn w:val="31"/>
    <w:link w:val="39"/>
    <w:uiPriority w:val="99"/>
    <w:rsid w:val="00245782"/>
    <w:pPr>
      <w:numPr>
        <w:ilvl w:val="0"/>
        <w:numId w:val="0"/>
      </w:numPr>
      <w:tabs>
        <w:tab w:val="num" w:pos="972"/>
      </w:tabs>
      <w:ind w:left="972" w:hanging="432"/>
    </w:pPr>
  </w:style>
  <w:style w:type="character" w:customStyle="1" w:styleId="39">
    <w:name w:val="Заголовок 3 со списком Знак"/>
    <w:basedOn w:val="310"/>
    <w:link w:val="38"/>
    <w:uiPriority w:val="99"/>
    <w:rsid w:val="00245782"/>
    <w:rPr>
      <w:rFonts w:ascii="Arial" w:eastAsia="Times New Roman" w:hAnsi="Arial"/>
      <w:b/>
      <w:sz w:val="24"/>
    </w:rPr>
  </w:style>
  <w:style w:type="paragraph" w:styleId="a3">
    <w:name w:val="footer"/>
    <w:basedOn w:val="a6"/>
    <w:link w:val="af"/>
    <w:uiPriority w:val="99"/>
    <w:rsid w:val="00245782"/>
    <w:pPr>
      <w:numPr>
        <w:ilvl w:val="1"/>
        <w:numId w:val="11"/>
      </w:numPr>
      <w:tabs>
        <w:tab w:val="clear" w:pos="972"/>
        <w:tab w:val="center" w:pos="4677"/>
        <w:tab w:val="right" w:pos="9355"/>
      </w:tabs>
      <w:ind w:left="0" w:firstLine="0"/>
    </w:pPr>
  </w:style>
  <w:style w:type="character" w:customStyle="1" w:styleId="af">
    <w:name w:val="Нижний колонтитул Знак"/>
    <w:link w:val="a3"/>
    <w:uiPriority w:val="99"/>
    <w:rsid w:val="00245782"/>
    <w:rPr>
      <w:rFonts w:ascii="Times New Roman" w:eastAsia="Times New Roman" w:hAnsi="Times New Roman"/>
      <w:sz w:val="24"/>
      <w:szCs w:val="24"/>
    </w:rPr>
  </w:style>
  <w:style w:type="character" w:customStyle="1" w:styleId="af0">
    <w:name w:val="Верхний колонтитул Знак"/>
    <w:aliases w:val="Linie Знак,header Знак"/>
    <w:link w:val="af1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header"/>
    <w:aliases w:val="Linie,header"/>
    <w:basedOn w:val="a6"/>
    <w:link w:val="af0"/>
    <w:uiPriority w:val="99"/>
    <w:rsid w:val="00245782"/>
    <w:pPr>
      <w:tabs>
        <w:tab w:val="center" w:pos="4677"/>
        <w:tab w:val="right" w:pos="9355"/>
      </w:tabs>
    </w:pPr>
  </w:style>
  <w:style w:type="character" w:customStyle="1" w:styleId="af2">
    <w:name w:val="Основной текст Знак"/>
    <w:link w:val="af3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6"/>
    <w:link w:val="af2"/>
    <w:uiPriority w:val="99"/>
    <w:rsid w:val="00245782"/>
    <w:pPr>
      <w:spacing w:after="120"/>
    </w:pPr>
  </w:style>
  <w:style w:type="character" w:customStyle="1" w:styleId="3a">
    <w:name w:val="Основной текст 3 Знак"/>
    <w:link w:val="3b"/>
    <w:uiPriority w:val="99"/>
    <w:rsid w:val="00245782"/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styleId="3b">
    <w:name w:val="Body Text 3"/>
    <w:basedOn w:val="a6"/>
    <w:link w:val="3a"/>
    <w:uiPriority w:val="99"/>
    <w:rsid w:val="00245782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/>
    </w:pPr>
    <w:rPr>
      <w:b/>
      <w:i/>
      <w:sz w:val="22"/>
    </w:rPr>
  </w:style>
  <w:style w:type="character" w:customStyle="1" w:styleId="af4">
    <w:name w:val="Основной шрифт"/>
    <w:uiPriority w:val="99"/>
    <w:semiHidden/>
    <w:rsid w:val="00245782"/>
  </w:style>
  <w:style w:type="paragraph" w:customStyle="1" w:styleId="af5">
    <w:name w:val="ТЛ_Заказчик"/>
    <w:basedOn w:val="a6"/>
    <w:link w:val="af6"/>
    <w:uiPriority w:val="99"/>
    <w:qFormat/>
    <w:rsid w:val="00245782"/>
    <w:pPr>
      <w:jc w:val="center"/>
    </w:pPr>
    <w:rPr>
      <w:sz w:val="28"/>
      <w:szCs w:val="28"/>
    </w:rPr>
  </w:style>
  <w:style w:type="character" w:customStyle="1" w:styleId="af6">
    <w:name w:val="ТЛ_Заказчик Знак"/>
    <w:link w:val="af5"/>
    <w:uiPriority w:val="99"/>
    <w:rsid w:val="002457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ТЛ_Утверждаю"/>
    <w:basedOn w:val="a6"/>
    <w:link w:val="af8"/>
    <w:uiPriority w:val="99"/>
    <w:qFormat/>
    <w:rsid w:val="00245782"/>
    <w:pPr>
      <w:ind w:left="4860"/>
      <w:jc w:val="center"/>
    </w:pPr>
    <w:rPr>
      <w:sz w:val="28"/>
      <w:szCs w:val="28"/>
    </w:rPr>
  </w:style>
  <w:style w:type="character" w:customStyle="1" w:styleId="af8">
    <w:name w:val="ТЛ_Утверждаю Знак"/>
    <w:link w:val="af7"/>
    <w:uiPriority w:val="99"/>
    <w:rsid w:val="002457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9">
    <w:name w:val="ТЛ_Название"/>
    <w:basedOn w:val="a6"/>
    <w:link w:val="afa"/>
    <w:uiPriority w:val="99"/>
    <w:qFormat/>
    <w:rsid w:val="00245782"/>
    <w:pPr>
      <w:jc w:val="center"/>
    </w:pPr>
    <w:rPr>
      <w:b/>
      <w:sz w:val="28"/>
      <w:szCs w:val="28"/>
    </w:rPr>
  </w:style>
  <w:style w:type="character" w:customStyle="1" w:styleId="afa">
    <w:name w:val="ТЛ_Название Знак"/>
    <w:link w:val="af9"/>
    <w:uiPriority w:val="99"/>
    <w:rsid w:val="0024578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b">
    <w:name w:val="ТЛ_Город и Дата"/>
    <w:basedOn w:val="a6"/>
    <w:link w:val="afc"/>
    <w:uiPriority w:val="99"/>
    <w:qFormat/>
    <w:rsid w:val="00245782"/>
    <w:pPr>
      <w:jc w:val="center"/>
    </w:pPr>
    <w:rPr>
      <w:sz w:val="28"/>
      <w:szCs w:val="28"/>
    </w:rPr>
  </w:style>
  <w:style w:type="character" w:customStyle="1" w:styleId="afc">
    <w:name w:val="ТЛ_Город и Дата Знак"/>
    <w:link w:val="afb"/>
    <w:uiPriority w:val="99"/>
    <w:rsid w:val="002457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d">
    <w:name w:val="АД_Наименование Разделов"/>
    <w:basedOn w:val="1"/>
    <w:link w:val="afe"/>
    <w:uiPriority w:val="99"/>
    <w:qFormat/>
    <w:rsid w:val="00245782"/>
    <w:rPr>
      <w:sz w:val="28"/>
    </w:rPr>
  </w:style>
  <w:style w:type="character" w:customStyle="1" w:styleId="afe">
    <w:name w:val="АД_Наименование Разделов Знак"/>
    <w:link w:val="afd"/>
    <w:uiPriority w:val="99"/>
    <w:rsid w:val="00245782"/>
    <w:rPr>
      <w:rFonts w:ascii="Times New Roman" w:eastAsia="Times New Roman" w:hAnsi="Times New Roman"/>
      <w:b/>
      <w:kern w:val="28"/>
      <w:sz w:val="28"/>
    </w:rPr>
  </w:style>
  <w:style w:type="paragraph" w:customStyle="1" w:styleId="aff">
    <w:name w:val="АД_Наименование главы с нумерацией"/>
    <w:basedOn w:val="28"/>
    <w:link w:val="aff0"/>
    <w:uiPriority w:val="99"/>
    <w:qFormat/>
    <w:rsid w:val="00245782"/>
    <w:rPr>
      <w:b/>
    </w:rPr>
  </w:style>
  <w:style w:type="character" w:customStyle="1" w:styleId="aff0">
    <w:name w:val="АД_Глава Знак"/>
    <w:link w:val="aff"/>
    <w:uiPriority w:val="99"/>
    <w:rsid w:val="0024578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aff1">
    <w:name w:val="АД_Наименование главы без нумерации"/>
    <w:basedOn w:val="20"/>
    <w:link w:val="aff2"/>
    <w:uiPriority w:val="99"/>
    <w:qFormat/>
    <w:rsid w:val="00245782"/>
  </w:style>
  <w:style w:type="character" w:customStyle="1" w:styleId="aff2">
    <w:name w:val="АД_Наименование главы без нумерации Знак"/>
    <w:basedOn w:val="22"/>
    <w:link w:val="aff1"/>
    <w:uiPriority w:val="99"/>
    <w:rsid w:val="0024578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aff3">
    <w:name w:val="АД_Нумерованный пункт"/>
    <w:basedOn w:val="38"/>
    <w:link w:val="aff4"/>
    <w:uiPriority w:val="99"/>
    <w:qFormat/>
    <w:rsid w:val="00245782"/>
    <w:pPr>
      <w:tabs>
        <w:tab w:val="clear" w:pos="972"/>
        <w:tab w:val="num" w:pos="720"/>
      </w:tabs>
      <w:ind w:left="720" w:hanging="720"/>
    </w:pPr>
    <w:rPr>
      <w:rFonts w:ascii="Times New Roman" w:hAnsi="Times New Roman"/>
    </w:rPr>
  </w:style>
  <w:style w:type="character" w:customStyle="1" w:styleId="aff4">
    <w:name w:val="АД_Нумерованный пункт Знак"/>
    <w:link w:val="aff3"/>
    <w:uiPriority w:val="99"/>
    <w:rsid w:val="00245782"/>
    <w:rPr>
      <w:rFonts w:ascii="Times New Roman" w:eastAsia="Times New Roman" w:hAnsi="Times New Roman"/>
      <w:b/>
      <w:sz w:val="24"/>
    </w:rPr>
  </w:style>
  <w:style w:type="paragraph" w:customStyle="1" w:styleId="aff5">
    <w:name w:val="АД_Нумерованный подпункт"/>
    <w:basedOn w:val="a6"/>
    <w:link w:val="aff6"/>
    <w:uiPriority w:val="99"/>
    <w:qFormat/>
    <w:rsid w:val="00245782"/>
    <w:pPr>
      <w:tabs>
        <w:tab w:val="left" w:pos="720"/>
      </w:tabs>
      <w:ind w:left="720" w:hanging="720"/>
    </w:pPr>
  </w:style>
  <w:style w:type="character" w:customStyle="1" w:styleId="aff6">
    <w:name w:val="АД_Нумерованный подпункт Знак"/>
    <w:link w:val="aff5"/>
    <w:uiPriority w:val="99"/>
    <w:rsid w:val="00245782"/>
    <w:rPr>
      <w:rFonts w:ascii="Times New Roman" w:eastAsia="Times New Roman" w:hAnsi="Times New Roman"/>
      <w:sz w:val="24"/>
      <w:szCs w:val="24"/>
    </w:rPr>
  </w:style>
  <w:style w:type="paragraph" w:customStyle="1" w:styleId="a4">
    <w:name w:val="АД_Основной текст"/>
    <w:basedOn w:val="a6"/>
    <w:link w:val="aff7"/>
    <w:uiPriority w:val="99"/>
    <w:qFormat/>
    <w:rsid w:val="00245782"/>
    <w:pPr>
      <w:numPr>
        <w:ilvl w:val="2"/>
        <w:numId w:val="11"/>
      </w:numPr>
      <w:tabs>
        <w:tab w:val="clear" w:pos="1440"/>
      </w:tabs>
      <w:ind w:left="0" w:firstLine="567"/>
    </w:pPr>
  </w:style>
  <w:style w:type="character" w:customStyle="1" w:styleId="aff7">
    <w:name w:val="АД_Основной текст Знак"/>
    <w:link w:val="a4"/>
    <w:uiPriority w:val="99"/>
    <w:rsid w:val="00245782"/>
    <w:rPr>
      <w:rFonts w:ascii="Times New Roman" w:eastAsia="Times New Roman" w:hAnsi="Times New Roman"/>
      <w:sz w:val="24"/>
      <w:szCs w:val="24"/>
    </w:rPr>
  </w:style>
  <w:style w:type="paragraph" w:customStyle="1" w:styleId="aff8">
    <w:name w:val="АД_Заголовки таблиц"/>
    <w:basedOn w:val="a6"/>
    <w:uiPriority w:val="99"/>
    <w:qFormat/>
    <w:rsid w:val="00245782"/>
    <w:pPr>
      <w:jc w:val="center"/>
    </w:pPr>
    <w:rPr>
      <w:b/>
      <w:bCs/>
    </w:rPr>
  </w:style>
  <w:style w:type="paragraph" w:styleId="aff9">
    <w:name w:val="TOC Heading"/>
    <w:basedOn w:val="1"/>
    <w:next w:val="a6"/>
    <w:uiPriority w:val="99"/>
    <w:qFormat/>
    <w:rsid w:val="00245782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  <w:lang w:eastAsia="en-US"/>
    </w:rPr>
  </w:style>
  <w:style w:type="character" w:customStyle="1" w:styleId="affa">
    <w:name w:val="Текст выноски Знак"/>
    <w:link w:val="affb"/>
    <w:uiPriority w:val="99"/>
    <w:rsid w:val="00245782"/>
    <w:rPr>
      <w:rFonts w:ascii="Tahoma" w:eastAsia="Times New Roman" w:hAnsi="Tahoma" w:cs="Tahoma"/>
      <w:sz w:val="16"/>
      <w:szCs w:val="16"/>
      <w:lang w:eastAsia="ru-RU"/>
    </w:rPr>
  </w:style>
  <w:style w:type="paragraph" w:styleId="affb">
    <w:name w:val="Balloon Text"/>
    <w:basedOn w:val="a6"/>
    <w:link w:val="affa"/>
    <w:uiPriority w:val="99"/>
    <w:rsid w:val="00245782"/>
    <w:rPr>
      <w:rFonts w:ascii="Tahoma" w:hAnsi="Tahoma" w:cs="Tahoma"/>
      <w:sz w:val="16"/>
      <w:szCs w:val="16"/>
    </w:rPr>
  </w:style>
  <w:style w:type="paragraph" w:customStyle="1" w:styleId="affc">
    <w:name w:val="АД_Основной текст по центру полужирный"/>
    <w:basedOn w:val="a6"/>
    <w:link w:val="affd"/>
    <w:uiPriority w:val="99"/>
    <w:qFormat/>
    <w:rsid w:val="00245782"/>
    <w:pPr>
      <w:ind w:firstLine="567"/>
      <w:jc w:val="center"/>
    </w:pPr>
    <w:rPr>
      <w:b/>
    </w:rPr>
  </w:style>
  <w:style w:type="character" w:customStyle="1" w:styleId="affd">
    <w:name w:val="АД_Основной текст по центру полужирный Знак"/>
    <w:link w:val="affc"/>
    <w:uiPriority w:val="99"/>
    <w:rsid w:val="00245782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c">
    <w:name w:val="АД_Текст отступ 3"/>
    <w:aliases w:val="25"/>
    <w:basedOn w:val="a6"/>
    <w:link w:val="3d"/>
    <w:uiPriority w:val="99"/>
    <w:qFormat/>
    <w:rsid w:val="00245782"/>
    <w:pPr>
      <w:ind w:left="1418"/>
    </w:pPr>
  </w:style>
  <w:style w:type="character" w:customStyle="1" w:styleId="3d">
    <w:name w:val="АД_Текст отступ 3 Знак"/>
    <w:aliases w:val="25 Знак"/>
    <w:link w:val="3c"/>
    <w:uiPriority w:val="99"/>
    <w:rsid w:val="002457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АД_Нумерованный подпункт 4 уровня"/>
    <w:basedOn w:val="aff5"/>
    <w:link w:val="43"/>
    <w:uiPriority w:val="99"/>
    <w:qFormat/>
    <w:rsid w:val="00245782"/>
    <w:pPr>
      <w:numPr>
        <w:ilvl w:val="3"/>
      </w:numPr>
      <w:tabs>
        <w:tab w:val="clear" w:pos="720"/>
        <w:tab w:val="num" w:pos="993"/>
      </w:tabs>
      <w:ind w:left="993" w:hanging="993"/>
    </w:pPr>
  </w:style>
  <w:style w:type="character" w:customStyle="1" w:styleId="43">
    <w:name w:val="АД_Нумерованный подпункт 4 уровня Знак"/>
    <w:basedOn w:val="aff6"/>
    <w:link w:val="42"/>
    <w:uiPriority w:val="99"/>
    <w:rsid w:val="00245782"/>
    <w:rPr>
      <w:rFonts w:ascii="Times New Roman" w:eastAsia="Times New Roman" w:hAnsi="Times New Roman"/>
      <w:sz w:val="24"/>
      <w:szCs w:val="24"/>
    </w:rPr>
  </w:style>
  <w:style w:type="paragraph" w:customStyle="1" w:styleId="a2">
    <w:name w:val="АД_Список абв"/>
    <w:basedOn w:val="a6"/>
    <w:uiPriority w:val="99"/>
    <w:rsid w:val="00245782"/>
    <w:pPr>
      <w:numPr>
        <w:numId w:val="12"/>
      </w:numPr>
    </w:pPr>
  </w:style>
  <w:style w:type="paragraph" w:customStyle="1" w:styleId="12">
    <w:name w:val="Обычный1"/>
    <w:link w:val="Normal"/>
    <w:uiPriority w:val="99"/>
    <w:rsid w:val="00245782"/>
    <w:pPr>
      <w:widowControl w:val="0"/>
      <w:snapToGrid w:val="0"/>
      <w:spacing w:line="300" w:lineRule="auto"/>
      <w:ind w:firstLine="720"/>
      <w:jc w:val="both"/>
    </w:pPr>
    <w:rPr>
      <w:rFonts w:ascii="Times New Roman" w:eastAsia="Times New Roman" w:hAnsi="Times New Roman"/>
      <w:sz w:val="24"/>
    </w:rPr>
  </w:style>
  <w:style w:type="character" w:customStyle="1" w:styleId="Normal">
    <w:name w:val="Normal Знак"/>
    <w:link w:val="12"/>
    <w:uiPriority w:val="99"/>
    <w:rsid w:val="00245782"/>
    <w:rPr>
      <w:rFonts w:ascii="Times New Roman" w:eastAsia="Times New Roman" w:hAnsi="Times New Roman"/>
      <w:sz w:val="24"/>
      <w:lang w:val="ru-RU" w:eastAsia="ru-RU" w:bidi="ar-SA"/>
    </w:rPr>
  </w:style>
  <w:style w:type="paragraph" w:customStyle="1" w:styleId="Heading">
    <w:name w:val="Heading"/>
    <w:uiPriority w:val="99"/>
    <w:rsid w:val="00245782"/>
    <w:rPr>
      <w:rFonts w:ascii="Arial" w:eastAsia="Times New Roman" w:hAnsi="Arial"/>
      <w:b/>
      <w:snapToGrid w:val="0"/>
      <w:sz w:val="22"/>
    </w:rPr>
  </w:style>
  <w:style w:type="paragraph" w:customStyle="1" w:styleId="a5">
    <w:name w:val="Список нум."/>
    <w:basedOn w:val="a6"/>
    <w:uiPriority w:val="99"/>
    <w:rsid w:val="00245782"/>
    <w:pPr>
      <w:keepNext/>
      <w:numPr>
        <w:numId w:val="13"/>
      </w:numPr>
      <w:tabs>
        <w:tab w:val="left" w:pos="1701"/>
      </w:tabs>
      <w:spacing w:before="120" w:after="120" w:line="360" w:lineRule="auto"/>
      <w:jc w:val="left"/>
    </w:pPr>
    <w:rPr>
      <w:rFonts w:ascii="Arial" w:hAnsi="Arial"/>
      <w:szCs w:val="20"/>
    </w:rPr>
  </w:style>
  <w:style w:type="paragraph" w:customStyle="1" w:styleId="FR1">
    <w:name w:val="FR1"/>
    <w:uiPriority w:val="99"/>
    <w:rsid w:val="00245782"/>
    <w:pPr>
      <w:widowControl w:val="0"/>
      <w:spacing w:before="200"/>
      <w:ind w:left="40" w:firstLine="680"/>
      <w:jc w:val="both"/>
    </w:pPr>
    <w:rPr>
      <w:rFonts w:ascii="Arial" w:eastAsia="Times New Roman" w:hAnsi="Arial"/>
      <w:snapToGrid w:val="0"/>
    </w:rPr>
  </w:style>
  <w:style w:type="paragraph" w:customStyle="1" w:styleId="ConsPlusNormal">
    <w:name w:val="ConsPlusNormal"/>
    <w:uiPriority w:val="99"/>
    <w:rsid w:val="00245782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FR2">
    <w:name w:val="FR2"/>
    <w:uiPriority w:val="99"/>
    <w:rsid w:val="00245782"/>
    <w:pPr>
      <w:widowControl w:val="0"/>
      <w:spacing w:before="20"/>
      <w:jc w:val="center"/>
    </w:pPr>
    <w:rPr>
      <w:rFonts w:ascii="Arial" w:eastAsia="Times New Roman" w:hAnsi="Arial"/>
      <w:snapToGrid w:val="0"/>
      <w:sz w:val="24"/>
    </w:rPr>
  </w:style>
  <w:style w:type="paragraph" w:styleId="affe">
    <w:name w:val="footnote text"/>
    <w:basedOn w:val="a6"/>
    <w:link w:val="afff"/>
    <w:uiPriority w:val="99"/>
    <w:rsid w:val="00245782"/>
    <w:pPr>
      <w:jc w:val="left"/>
    </w:pPr>
    <w:rPr>
      <w:sz w:val="20"/>
      <w:szCs w:val="20"/>
    </w:rPr>
  </w:style>
  <w:style w:type="character" w:customStyle="1" w:styleId="afff">
    <w:name w:val="Текст сноски Знак"/>
    <w:link w:val="affe"/>
    <w:uiPriority w:val="99"/>
    <w:rsid w:val="002457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e">
    <w:name w:val="Стиль3 Знак Знак"/>
    <w:basedOn w:val="24"/>
    <w:link w:val="3f"/>
    <w:uiPriority w:val="99"/>
    <w:rsid w:val="00245782"/>
    <w:pPr>
      <w:widowControl w:val="0"/>
      <w:tabs>
        <w:tab w:val="num" w:pos="227"/>
      </w:tabs>
      <w:adjustRightInd w:val="0"/>
      <w:spacing w:after="0" w:line="240" w:lineRule="auto"/>
      <w:ind w:left="0"/>
      <w:textAlignment w:val="baseline"/>
    </w:pPr>
    <w:rPr>
      <w:szCs w:val="20"/>
    </w:rPr>
  </w:style>
  <w:style w:type="character" w:customStyle="1" w:styleId="3f">
    <w:name w:val="Стиль3 Знак Знак Знак"/>
    <w:link w:val="3e"/>
    <w:uiPriority w:val="99"/>
    <w:rsid w:val="0024578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0">
    <w:name w:val="Title"/>
    <w:basedOn w:val="a6"/>
    <w:link w:val="afff1"/>
    <w:uiPriority w:val="99"/>
    <w:qFormat/>
    <w:rsid w:val="00245782"/>
    <w:pPr>
      <w:widowControl w:val="0"/>
      <w:shd w:val="clear" w:color="auto" w:fill="FFFFFF"/>
      <w:autoSpaceDE w:val="0"/>
      <w:autoSpaceDN w:val="0"/>
      <w:adjustRightInd w:val="0"/>
      <w:ind w:left="72"/>
      <w:jc w:val="center"/>
    </w:pPr>
    <w:rPr>
      <w:bCs/>
      <w:color w:val="000000"/>
      <w:spacing w:val="13"/>
      <w:szCs w:val="22"/>
    </w:rPr>
  </w:style>
  <w:style w:type="character" w:customStyle="1" w:styleId="afff1">
    <w:name w:val="Название Знак"/>
    <w:link w:val="afff0"/>
    <w:uiPriority w:val="99"/>
    <w:rsid w:val="00245782"/>
    <w:rPr>
      <w:rFonts w:ascii="Times New Roman" w:eastAsia="Times New Roman" w:hAnsi="Times New Roman" w:cs="Times New Roman"/>
      <w:bCs/>
      <w:color w:val="000000"/>
      <w:spacing w:val="13"/>
      <w:sz w:val="24"/>
      <w:shd w:val="clear" w:color="auto" w:fill="FFFFFF"/>
      <w:lang w:eastAsia="ru-RU"/>
    </w:rPr>
  </w:style>
  <w:style w:type="paragraph" w:customStyle="1" w:styleId="afff2">
    <w:name w:val="текст"/>
    <w:uiPriority w:val="99"/>
    <w:rsid w:val="00245782"/>
    <w:pPr>
      <w:autoSpaceDE w:val="0"/>
      <w:autoSpaceDN w:val="0"/>
      <w:adjustRightInd w:val="0"/>
      <w:jc w:val="both"/>
    </w:pPr>
    <w:rPr>
      <w:rFonts w:ascii="SchoolBookC" w:eastAsia="Times New Roman" w:hAnsi="SchoolBookC"/>
      <w:color w:val="000000"/>
      <w:sz w:val="24"/>
    </w:rPr>
  </w:style>
  <w:style w:type="paragraph" w:customStyle="1" w:styleId="13">
    <w:name w:val="текст1"/>
    <w:uiPriority w:val="99"/>
    <w:rsid w:val="00245782"/>
    <w:pPr>
      <w:autoSpaceDE w:val="0"/>
      <w:autoSpaceDN w:val="0"/>
      <w:adjustRightInd w:val="0"/>
      <w:ind w:firstLine="397"/>
      <w:jc w:val="both"/>
    </w:pPr>
    <w:rPr>
      <w:rFonts w:ascii="SchoolBookC" w:eastAsia="Times New Roman" w:hAnsi="SchoolBookC"/>
      <w:sz w:val="24"/>
    </w:rPr>
  </w:style>
  <w:style w:type="paragraph" w:customStyle="1" w:styleId="Document1">
    <w:name w:val="Document 1"/>
    <w:uiPriority w:val="99"/>
    <w:rsid w:val="00245782"/>
    <w:pPr>
      <w:keepNext/>
      <w:keepLines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Gelvetsky 12pt" w:eastAsia="Times New Roman" w:hAnsi="Gelvetsky 12pt"/>
      <w:sz w:val="24"/>
      <w:lang w:val="en-US"/>
    </w:rPr>
  </w:style>
  <w:style w:type="character" w:customStyle="1" w:styleId="afff3">
    <w:name w:val="Текст примечания Знак"/>
    <w:link w:val="afff4"/>
    <w:uiPriority w:val="99"/>
    <w:semiHidden/>
    <w:rsid w:val="002457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4">
    <w:name w:val="annotation text"/>
    <w:basedOn w:val="a6"/>
    <w:link w:val="afff3"/>
    <w:uiPriority w:val="99"/>
    <w:semiHidden/>
    <w:rsid w:val="00245782"/>
    <w:rPr>
      <w:sz w:val="20"/>
      <w:szCs w:val="20"/>
    </w:rPr>
  </w:style>
  <w:style w:type="character" w:customStyle="1" w:styleId="afff5">
    <w:name w:val="Тема примечания Знак"/>
    <w:link w:val="afff6"/>
    <w:uiPriority w:val="99"/>
    <w:semiHidden/>
    <w:rsid w:val="0024578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6">
    <w:name w:val="annotation subject"/>
    <w:basedOn w:val="afff4"/>
    <w:next w:val="afff4"/>
    <w:link w:val="afff5"/>
    <w:uiPriority w:val="99"/>
    <w:semiHidden/>
    <w:rsid w:val="00245782"/>
    <w:rPr>
      <w:b/>
      <w:bCs/>
    </w:rPr>
  </w:style>
  <w:style w:type="paragraph" w:customStyle="1" w:styleId="Normal1">
    <w:name w:val="Normal1"/>
    <w:uiPriority w:val="99"/>
    <w:rsid w:val="00245782"/>
    <w:pPr>
      <w:spacing w:before="100" w:after="100"/>
    </w:pPr>
    <w:rPr>
      <w:rFonts w:ascii="Times New Roman" w:eastAsia="Times New Roman" w:hAnsi="Times New Roman"/>
      <w:snapToGrid w:val="0"/>
      <w:sz w:val="24"/>
    </w:rPr>
  </w:style>
  <w:style w:type="character" w:styleId="afff7">
    <w:name w:val="Strong"/>
    <w:uiPriority w:val="99"/>
    <w:qFormat/>
    <w:rsid w:val="00245782"/>
    <w:rPr>
      <w:b/>
      <w:bCs/>
    </w:rPr>
  </w:style>
  <w:style w:type="paragraph" w:customStyle="1" w:styleId="120">
    <w:name w:val="Обычный12"/>
    <w:uiPriority w:val="99"/>
    <w:rsid w:val="00245782"/>
    <w:rPr>
      <w:rFonts w:ascii="NTHelvetica/Cyrillic" w:eastAsia="Times New Roman" w:hAnsi="NTHelvetica/Cyrillic"/>
      <w:color w:val="000080"/>
      <w:sz w:val="16"/>
    </w:rPr>
  </w:style>
  <w:style w:type="paragraph" w:customStyle="1" w:styleId="14">
    <w:name w:val="_Титульный 1"/>
    <w:uiPriority w:val="99"/>
    <w:qFormat/>
    <w:rsid w:val="00245782"/>
    <w:pPr>
      <w:tabs>
        <w:tab w:val="left" w:pos="720"/>
      </w:tabs>
      <w:jc w:val="center"/>
    </w:pPr>
    <w:rPr>
      <w:rFonts w:ascii="Times New Roman" w:eastAsia="Times New Roman" w:hAnsi="Times New Roman"/>
      <w:b/>
      <w:kern w:val="32"/>
      <w:sz w:val="28"/>
      <w:szCs w:val="28"/>
    </w:rPr>
  </w:style>
  <w:style w:type="character" w:styleId="afff8">
    <w:name w:val="footnote reference"/>
    <w:uiPriority w:val="99"/>
    <w:rsid w:val="009A2DF9"/>
    <w:rPr>
      <w:vertAlign w:val="superscript"/>
    </w:rPr>
  </w:style>
  <w:style w:type="paragraph" w:styleId="2a">
    <w:name w:val="toc 2"/>
    <w:basedOn w:val="a6"/>
    <w:next w:val="a6"/>
    <w:autoRedefine/>
    <w:uiPriority w:val="99"/>
    <w:unhideWhenUsed/>
    <w:rsid w:val="006E7688"/>
    <w:pPr>
      <w:ind w:left="240"/>
    </w:pPr>
  </w:style>
  <w:style w:type="paragraph" w:styleId="3f0">
    <w:name w:val="toc 3"/>
    <w:basedOn w:val="a6"/>
    <w:next w:val="a6"/>
    <w:autoRedefine/>
    <w:uiPriority w:val="99"/>
    <w:unhideWhenUsed/>
    <w:rsid w:val="006E7688"/>
    <w:pPr>
      <w:ind w:left="480"/>
    </w:pPr>
  </w:style>
  <w:style w:type="character" w:styleId="afff9">
    <w:name w:val="Hyperlink"/>
    <w:uiPriority w:val="99"/>
    <w:unhideWhenUsed/>
    <w:rsid w:val="006E7688"/>
    <w:rPr>
      <w:color w:val="0000FF"/>
      <w:u w:val="single"/>
    </w:rPr>
  </w:style>
  <w:style w:type="character" w:customStyle="1" w:styleId="ConsPlusNonformat">
    <w:name w:val="ConsPlusNonformat Знак"/>
    <w:link w:val="ConsPlusNonformat0"/>
    <w:uiPriority w:val="99"/>
    <w:locked/>
    <w:rsid w:val="009F35C7"/>
    <w:rPr>
      <w:rFonts w:ascii="Courier New" w:hAnsi="Courier New" w:cs="Courier New"/>
    </w:rPr>
  </w:style>
  <w:style w:type="paragraph" w:customStyle="1" w:styleId="ConsPlusNonformat0">
    <w:name w:val="ConsPlusNonformat"/>
    <w:link w:val="ConsPlusNonformat"/>
    <w:uiPriority w:val="99"/>
    <w:rsid w:val="009F35C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ffa">
    <w:name w:val="List Paragraph"/>
    <w:basedOn w:val="a6"/>
    <w:uiPriority w:val="99"/>
    <w:qFormat/>
    <w:rsid w:val="00C86067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3f1">
    <w:name w:val="Знак3"/>
    <w:basedOn w:val="a6"/>
    <w:uiPriority w:val="99"/>
    <w:rsid w:val="0032184C"/>
    <w:pPr>
      <w:spacing w:before="100" w:beforeAutospacing="1" w:after="100" w:afterAutospacing="1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15">
    <w:name w:val="Основной текст с отступом1"/>
    <w:basedOn w:val="a6"/>
    <w:uiPriority w:val="99"/>
    <w:rsid w:val="00146CD6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paragraph" w:customStyle="1" w:styleId="Normalsingle">
    <w:name w:val="Normal_single"/>
    <w:basedOn w:val="a6"/>
    <w:uiPriority w:val="99"/>
    <w:rsid w:val="009568EB"/>
    <w:pPr>
      <w:widowControl w:val="0"/>
      <w:numPr>
        <w:numId w:val="15"/>
      </w:numPr>
      <w:tabs>
        <w:tab w:val="clear" w:pos="360"/>
      </w:tabs>
      <w:ind w:left="0" w:firstLine="0"/>
    </w:pPr>
    <w:rPr>
      <w:sz w:val="22"/>
      <w:szCs w:val="20"/>
      <w:lang w:eastAsia="en-US"/>
    </w:rPr>
  </w:style>
  <w:style w:type="table" w:styleId="afffb">
    <w:name w:val="Table Grid"/>
    <w:basedOn w:val="a8"/>
    <w:uiPriority w:val="59"/>
    <w:rsid w:val="00C55895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c">
    <w:name w:val="Знак"/>
    <w:basedOn w:val="a6"/>
    <w:uiPriority w:val="99"/>
    <w:rsid w:val="00D14633"/>
    <w:pPr>
      <w:spacing w:after="160" w:line="240" w:lineRule="exact"/>
      <w:jc w:val="left"/>
    </w:pPr>
    <w:rPr>
      <w:rFonts w:ascii="Verdana" w:hAnsi="Verdana" w:cs="Verdana"/>
      <w:lang w:val="en-US" w:eastAsia="en-US"/>
    </w:rPr>
  </w:style>
  <w:style w:type="paragraph" w:customStyle="1" w:styleId="2b">
    <w:name w:val="Основной текст с отступом2"/>
    <w:basedOn w:val="a6"/>
    <w:uiPriority w:val="99"/>
    <w:rsid w:val="00ED24C5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numbering" w:customStyle="1" w:styleId="16">
    <w:name w:val="Нет списка1"/>
    <w:next w:val="a9"/>
    <w:semiHidden/>
    <w:unhideWhenUsed/>
    <w:rsid w:val="001B1914"/>
  </w:style>
  <w:style w:type="paragraph" w:styleId="afffd">
    <w:name w:val="caption"/>
    <w:basedOn w:val="a6"/>
    <w:next w:val="a6"/>
    <w:uiPriority w:val="99"/>
    <w:qFormat/>
    <w:rsid w:val="001B1914"/>
    <w:pPr>
      <w:spacing w:line="280" w:lineRule="exact"/>
      <w:ind w:left="5954" w:hanging="142"/>
      <w:jc w:val="left"/>
    </w:pPr>
    <w:rPr>
      <w:szCs w:val="20"/>
      <w:lang w:eastAsia="zh-CN"/>
    </w:rPr>
  </w:style>
  <w:style w:type="paragraph" w:customStyle="1" w:styleId="3f2">
    <w:name w:val="Основной текст с отступом3"/>
    <w:basedOn w:val="a6"/>
    <w:uiPriority w:val="99"/>
    <w:rsid w:val="001B1914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character" w:customStyle="1" w:styleId="iceouttxt4">
    <w:name w:val="iceouttxt4"/>
    <w:basedOn w:val="a7"/>
    <w:uiPriority w:val="99"/>
    <w:rsid w:val="001B1914"/>
  </w:style>
  <w:style w:type="numbering" w:customStyle="1" w:styleId="2c">
    <w:name w:val="Нет списка2"/>
    <w:next w:val="a9"/>
    <w:semiHidden/>
    <w:unhideWhenUsed/>
    <w:rsid w:val="00D9543F"/>
  </w:style>
  <w:style w:type="paragraph" w:customStyle="1" w:styleId="44">
    <w:name w:val="Основной текст с отступом4"/>
    <w:basedOn w:val="a6"/>
    <w:uiPriority w:val="99"/>
    <w:rsid w:val="00D9543F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paragraph" w:customStyle="1" w:styleId="52">
    <w:name w:val="Основной текст с отступом5"/>
    <w:basedOn w:val="a6"/>
    <w:uiPriority w:val="99"/>
    <w:rsid w:val="00E61556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paragraph" w:customStyle="1" w:styleId="61">
    <w:name w:val="Основной текст с отступом6"/>
    <w:basedOn w:val="a6"/>
    <w:uiPriority w:val="99"/>
    <w:rsid w:val="00F949C7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numbering" w:customStyle="1" w:styleId="3f3">
    <w:name w:val="Нет списка3"/>
    <w:next w:val="a9"/>
    <w:uiPriority w:val="99"/>
    <w:semiHidden/>
    <w:unhideWhenUsed/>
    <w:rsid w:val="00927B72"/>
  </w:style>
  <w:style w:type="paragraph" w:customStyle="1" w:styleId="17">
    <w:name w:val="заголовок 1"/>
    <w:basedOn w:val="a6"/>
    <w:next w:val="a6"/>
    <w:uiPriority w:val="99"/>
    <w:rsid w:val="00927B72"/>
    <w:pPr>
      <w:keepNext/>
      <w:autoSpaceDE w:val="0"/>
      <w:autoSpaceDN w:val="0"/>
      <w:ind w:firstLine="851"/>
      <w:jc w:val="center"/>
    </w:pPr>
    <w:rPr>
      <w:sz w:val="32"/>
      <w:szCs w:val="32"/>
    </w:rPr>
  </w:style>
  <w:style w:type="paragraph" w:customStyle="1" w:styleId="2d">
    <w:name w:val="заголовок 2"/>
    <w:basedOn w:val="a6"/>
    <w:next w:val="a6"/>
    <w:uiPriority w:val="99"/>
    <w:rsid w:val="00927B72"/>
    <w:pPr>
      <w:keepNext/>
      <w:autoSpaceDE w:val="0"/>
      <w:autoSpaceDN w:val="0"/>
      <w:jc w:val="center"/>
    </w:pPr>
    <w:rPr>
      <w:b/>
      <w:bCs/>
      <w:sz w:val="36"/>
      <w:szCs w:val="36"/>
    </w:rPr>
  </w:style>
  <w:style w:type="paragraph" w:customStyle="1" w:styleId="3f4">
    <w:name w:val="заголовок 3"/>
    <w:basedOn w:val="a6"/>
    <w:next w:val="a6"/>
    <w:uiPriority w:val="99"/>
    <w:rsid w:val="00927B72"/>
    <w:pPr>
      <w:keepNext/>
      <w:autoSpaceDE w:val="0"/>
      <w:autoSpaceDN w:val="0"/>
      <w:ind w:firstLine="1134"/>
      <w:jc w:val="left"/>
    </w:pPr>
    <w:rPr>
      <w:sz w:val="28"/>
      <w:szCs w:val="28"/>
    </w:rPr>
  </w:style>
  <w:style w:type="paragraph" w:customStyle="1" w:styleId="45">
    <w:name w:val="заголовок 4"/>
    <w:basedOn w:val="a6"/>
    <w:next w:val="a6"/>
    <w:uiPriority w:val="99"/>
    <w:rsid w:val="00927B72"/>
    <w:pPr>
      <w:keepNext/>
      <w:autoSpaceDE w:val="0"/>
      <w:autoSpaceDN w:val="0"/>
      <w:jc w:val="center"/>
    </w:pPr>
    <w:rPr>
      <w:sz w:val="28"/>
      <w:szCs w:val="28"/>
    </w:rPr>
  </w:style>
  <w:style w:type="paragraph" w:customStyle="1" w:styleId="53">
    <w:name w:val="заголовок 5"/>
    <w:basedOn w:val="a6"/>
    <w:next w:val="a6"/>
    <w:uiPriority w:val="99"/>
    <w:rsid w:val="00927B72"/>
    <w:pPr>
      <w:keepNext/>
      <w:autoSpaceDE w:val="0"/>
      <w:autoSpaceDN w:val="0"/>
    </w:pPr>
    <w:rPr>
      <w:sz w:val="28"/>
      <w:szCs w:val="28"/>
    </w:rPr>
  </w:style>
  <w:style w:type="paragraph" w:customStyle="1" w:styleId="62">
    <w:name w:val="заголовок 6"/>
    <w:basedOn w:val="a6"/>
    <w:next w:val="a6"/>
    <w:uiPriority w:val="99"/>
    <w:rsid w:val="00927B72"/>
    <w:pPr>
      <w:keepNext/>
      <w:autoSpaceDE w:val="0"/>
      <w:autoSpaceDN w:val="0"/>
      <w:jc w:val="center"/>
    </w:pPr>
  </w:style>
  <w:style w:type="paragraph" w:customStyle="1" w:styleId="71">
    <w:name w:val="заголовок 7"/>
    <w:basedOn w:val="a6"/>
    <w:next w:val="a6"/>
    <w:uiPriority w:val="99"/>
    <w:rsid w:val="00927B72"/>
    <w:pPr>
      <w:keepNext/>
      <w:autoSpaceDE w:val="0"/>
      <w:autoSpaceDN w:val="0"/>
      <w:jc w:val="left"/>
    </w:pPr>
    <w:rPr>
      <w:sz w:val="28"/>
      <w:szCs w:val="28"/>
      <w:lang w:val="en-US"/>
    </w:rPr>
  </w:style>
  <w:style w:type="paragraph" w:customStyle="1" w:styleId="afffe">
    <w:name w:val="сновной текст"/>
    <w:basedOn w:val="a6"/>
    <w:uiPriority w:val="99"/>
    <w:rsid w:val="00927B72"/>
    <w:pPr>
      <w:autoSpaceDE w:val="0"/>
      <w:autoSpaceDN w:val="0"/>
      <w:jc w:val="center"/>
    </w:pPr>
    <w:rPr>
      <w:b/>
      <w:bCs/>
    </w:rPr>
  </w:style>
  <w:style w:type="character" w:styleId="affff">
    <w:name w:val="FollowedHyperlink"/>
    <w:uiPriority w:val="99"/>
    <w:rsid w:val="00927B72"/>
    <w:rPr>
      <w:rFonts w:cs="Times New Roman"/>
      <w:color w:val="800080"/>
      <w:u w:val="single"/>
    </w:rPr>
  </w:style>
  <w:style w:type="table" w:customStyle="1" w:styleId="18">
    <w:name w:val="Сетка таблицы1"/>
    <w:basedOn w:val="a8"/>
    <w:next w:val="afffb"/>
    <w:uiPriority w:val="99"/>
    <w:rsid w:val="00927B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0">
    <w:name w:val="Заголовок 1 Знак1"/>
    <w:aliases w:val="1 Знак1,h1 Знак1,Header 1 Знак1,H1 Знак1"/>
    <w:basedOn w:val="a7"/>
    <w:uiPriority w:val="99"/>
    <w:rsid w:val="00927B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6">
    <w:name w:val="Знак Знак4"/>
    <w:uiPriority w:val="99"/>
    <w:rsid w:val="00927B72"/>
    <w:rPr>
      <w:sz w:val="28"/>
    </w:rPr>
  </w:style>
  <w:style w:type="character" w:customStyle="1" w:styleId="2e">
    <w:name w:val="Знак Знак2"/>
    <w:uiPriority w:val="99"/>
    <w:locked/>
    <w:rsid w:val="00927B72"/>
    <w:rPr>
      <w:sz w:val="28"/>
      <w:lang w:val="ru-RU" w:eastAsia="ru-RU" w:bidi="ar-SA"/>
    </w:rPr>
  </w:style>
  <w:style w:type="numbering" w:customStyle="1" w:styleId="47">
    <w:name w:val="Нет списка4"/>
    <w:next w:val="a9"/>
    <w:uiPriority w:val="99"/>
    <w:semiHidden/>
    <w:unhideWhenUsed/>
    <w:rsid w:val="00012FEF"/>
  </w:style>
  <w:style w:type="table" w:customStyle="1" w:styleId="2f">
    <w:name w:val="Сетка таблицы2"/>
    <w:basedOn w:val="a8"/>
    <w:next w:val="afffb"/>
    <w:uiPriority w:val="99"/>
    <w:rsid w:val="00012FEF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BodyTextIndent3Char">
    <w:name w:val="Body Text Indent 3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PlainTextChar">
    <w:name w:val="Plain Text Char"/>
    <w:uiPriority w:val="99"/>
    <w:locked/>
    <w:rsid w:val="00B41E4D"/>
    <w:rPr>
      <w:rFonts w:ascii="Courier New" w:hAnsi="Courier New"/>
      <w:sz w:val="20"/>
      <w:lang w:eastAsia="ru-RU"/>
    </w:rPr>
  </w:style>
  <w:style w:type="character" w:customStyle="1" w:styleId="BodyText2Char">
    <w:name w:val="Body Text 2 Char"/>
    <w:uiPriority w:val="99"/>
    <w:locked/>
    <w:rsid w:val="00B41E4D"/>
    <w:rPr>
      <w:rFonts w:ascii="Times New Roman" w:hAnsi="Times New Roman"/>
      <w:sz w:val="24"/>
    </w:rPr>
  </w:style>
  <w:style w:type="character" w:customStyle="1" w:styleId="HeaderChar">
    <w:name w:val="Header Char"/>
    <w:aliases w:val="Linie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BodyTextChar">
    <w:name w:val="Body Text Char"/>
    <w:uiPriority w:val="99"/>
    <w:locked/>
    <w:rsid w:val="00B41E4D"/>
    <w:rPr>
      <w:rFonts w:ascii="Times New Roman" w:hAnsi="Times New Roman"/>
      <w:sz w:val="24"/>
      <w:lang w:eastAsia="ru-RU"/>
    </w:rPr>
  </w:style>
  <w:style w:type="character" w:customStyle="1" w:styleId="BodyText3Char">
    <w:name w:val="Body Text 3 Char"/>
    <w:uiPriority w:val="99"/>
    <w:locked/>
    <w:rsid w:val="00B41E4D"/>
    <w:rPr>
      <w:rFonts w:ascii="Times New Roman" w:hAnsi="Times New Roman"/>
      <w:b/>
      <w:i/>
      <w:sz w:val="24"/>
      <w:lang w:eastAsia="ru-RU"/>
    </w:rPr>
  </w:style>
  <w:style w:type="character" w:customStyle="1" w:styleId="BalloonTextChar">
    <w:name w:val="Balloon Text Char"/>
    <w:uiPriority w:val="99"/>
    <w:locked/>
    <w:rsid w:val="00B41E4D"/>
    <w:rPr>
      <w:rFonts w:ascii="Tahoma" w:hAnsi="Tahoma"/>
      <w:sz w:val="16"/>
      <w:lang w:eastAsia="ru-RU"/>
    </w:rPr>
  </w:style>
  <w:style w:type="character" w:customStyle="1" w:styleId="CommentTextChar">
    <w:name w:val="Comment Text Char"/>
    <w:uiPriority w:val="99"/>
    <w:semiHidden/>
    <w:locked/>
    <w:rsid w:val="00B41E4D"/>
    <w:rPr>
      <w:rFonts w:ascii="Times New Roman" w:hAnsi="Times New Roman"/>
      <w:sz w:val="20"/>
      <w:lang w:eastAsia="ru-RU"/>
    </w:rPr>
  </w:style>
  <w:style w:type="character" w:customStyle="1" w:styleId="CommentSubjectChar">
    <w:name w:val="Comment Subject Char"/>
    <w:uiPriority w:val="99"/>
    <w:semiHidden/>
    <w:locked/>
    <w:rsid w:val="00B41E4D"/>
    <w:rPr>
      <w:rFonts w:ascii="Times New Roman" w:hAnsi="Times New Roman"/>
      <w:b/>
      <w:sz w:val="20"/>
      <w:lang w:eastAsia="ru-RU"/>
    </w:rPr>
  </w:style>
  <w:style w:type="paragraph" w:customStyle="1" w:styleId="111">
    <w:name w:val="Обычный11"/>
    <w:uiPriority w:val="99"/>
    <w:rsid w:val="00B41E4D"/>
    <w:rPr>
      <w:rFonts w:ascii="NTHelvetica/Cyrillic" w:eastAsia="Times New Roman" w:hAnsi="NTHelvetica/Cyrillic"/>
      <w:color w:val="000080"/>
      <w:sz w:val="16"/>
    </w:rPr>
  </w:style>
  <w:style w:type="paragraph" w:customStyle="1" w:styleId="72">
    <w:name w:val="Основной текст с отступом7"/>
    <w:basedOn w:val="a6"/>
    <w:uiPriority w:val="99"/>
    <w:rsid w:val="00292DFC"/>
    <w:pPr>
      <w:widowControl w:val="0"/>
      <w:tabs>
        <w:tab w:val="left" w:pos="851"/>
      </w:tabs>
    </w:pPr>
    <w:rPr>
      <w:rFonts w:ascii="Courier New" w:hAnsi="Courier New"/>
      <w:szCs w:val="20"/>
      <w:lang w:eastAsia="zh-CN"/>
    </w:rPr>
  </w:style>
  <w:style w:type="paragraph" w:customStyle="1" w:styleId="81">
    <w:name w:val="Основной текст с отступом8"/>
    <w:basedOn w:val="a6"/>
    <w:uiPriority w:val="99"/>
    <w:rsid w:val="008D2694"/>
    <w:pPr>
      <w:widowControl w:val="0"/>
      <w:tabs>
        <w:tab w:val="left" w:pos="851"/>
      </w:tabs>
    </w:pPr>
    <w:rPr>
      <w:rFonts w:ascii="Courier New" w:hAnsi="Courier New"/>
      <w:szCs w:val="20"/>
    </w:rPr>
  </w:style>
  <w:style w:type="paragraph" w:customStyle="1" w:styleId="91">
    <w:name w:val="Основной текст с отступом9"/>
    <w:basedOn w:val="a6"/>
    <w:uiPriority w:val="99"/>
    <w:rsid w:val="00E100E6"/>
    <w:pPr>
      <w:widowControl w:val="0"/>
      <w:tabs>
        <w:tab w:val="left" w:pos="851"/>
      </w:tabs>
      <w:jc w:val="left"/>
    </w:pPr>
    <w:rPr>
      <w:rFonts w:ascii="Courier New" w:hAnsi="Courier New"/>
      <w:szCs w:val="20"/>
    </w:rPr>
  </w:style>
  <w:style w:type="paragraph" w:customStyle="1" w:styleId="100">
    <w:name w:val="Основной текст с отступом10"/>
    <w:basedOn w:val="a6"/>
    <w:uiPriority w:val="99"/>
    <w:rsid w:val="006C24BB"/>
    <w:pPr>
      <w:widowControl w:val="0"/>
      <w:tabs>
        <w:tab w:val="left" w:pos="851"/>
      </w:tabs>
      <w:jc w:val="left"/>
    </w:pPr>
    <w:rPr>
      <w:rFonts w:ascii="Courier New" w:hAnsi="Courier New"/>
      <w:szCs w:val="20"/>
    </w:rPr>
  </w:style>
  <w:style w:type="table" w:customStyle="1" w:styleId="210">
    <w:name w:val="Сетка таблицы21"/>
    <w:basedOn w:val="a8"/>
    <w:next w:val="afffb"/>
    <w:uiPriority w:val="99"/>
    <w:rsid w:val="00930F8A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f5">
    <w:name w:val="Сетка таблицы3"/>
    <w:basedOn w:val="a8"/>
    <w:next w:val="afffb"/>
    <w:uiPriority w:val="99"/>
    <w:locked/>
    <w:rsid w:val="00BA41D0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54">
    <w:name w:val="Нет списка5"/>
    <w:next w:val="a9"/>
    <w:uiPriority w:val="99"/>
    <w:semiHidden/>
    <w:unhideWhenUsed/>
    <w:rsid w:val="00482E93"/>
  </w:style>
  <w:style w:type="table" w:customStyle="1" w:styleId="48">
    <w:name w:val="Сетка таблицы4"/>
    <w:basedOn w:val="a8"/>
    <w:next w:val="afffb"/>
    <w:uiPriority w:val="99"/>
    <w:rsid w:val="00482E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2">
    <w:name w:val="Нет списка11"/>
    <w:next w:val="a9"/>
    <w:uiPriority w:val="99"/>
    <w:semiHidden/>
    <w:unhideWhenUsed/>
    <w:rsid w:val="00482E93"/>
  </w:style>
  <w:style w:type="character" w:customStyle="1" w:styleId="BodyTextIndentChar1">
    <w:name w:val="Body Text Indent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BodyTextIndent3Char1">
    <w:name w:val="Body Text Indent 3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PlainTextChar1">
    <w:name w:val="Plain Text Char1"/>
    <w:uiPriority w:val="99"/>
    <w:locked/>
    <w:rsid w:val="00482E93"/>
    <w:rPr>
      <w:rFonts w:ascii="Courier New" w:hAnsi="Courier New"/>
      <w:sz w:val="20"/>
      <w:lang w:eastAsia="ru-RU"/>
    </w:rPr>
  </w:style>
  <w:style w:type="character" w:customStyle="1" w:styleId="BodyText2Char1">
    <w:name w:val="Body Text 2 Char1"/>
    <w:uiPriority w:val="99"/>
    <w:locked/>
    <w:rsid w:val="00482E93"/>
    <w:rPr>
      <w:rFonts w:ascii="Times New Roman" w:hAnsi="Times New Roman"/>
      <w:sz w:val="24"/>
    </w:rPr>
  </w:style>
  <w:style w:type="character" w:customStyle="1" w:styleId="HeaderChar1">
    <w:name w:val="Header Char1"/>
    <w:aliases w:val="Linie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BodyTextChar1">
    <w:name w:val="Body Text Char1"/>
    <w:uiPriority w:val="99"/>
    <w:locked/>
    <w:rsid w:val="00482E93"/>
    <w:rPr>
      <w:rFonts w:ascii="Times New Roman" w:hAnsi="Times New Roman"/>
      <w:sz w:val="24"/>
      <w:lang w:eastAsia="ru-RU"/>
    </w:rPr>
  </w:style>
  <w:style w:type="character" w:customStyle="1" w:styleId="BodyText3Char1">
    <w:name w:val="Body Text 3 Char1"/>
    <w:uiPriority w:val="99"/>
    <w:locked/>
    <w:rsid w:val="00482E93"/>
    <w:rPr>
      <w:rFonts w:ascii="Times New Roman" w:hAnsi="Times New Roman"/>
      <w:b/>
      <w:i/>
      <w:sz w:val="24"/>
      <w:lang w:eastAsia="ru-RU"/>
    </w:rPr>
  </w:style>
  <w:style w:type="character" w:customStyle="1" w:styleId="BalloonTextChar1">
    <w:name w:val="Balloon Text Char1"/>
    <w:uiPriority w:val="99"/>
    <w:locked/>
    <w:rsid w:val="00482E93"/>
    <w:rPr>
      <w:rFonts w:ascii="Tahoma" w:hAnsi="Tahoma"/>
      <w:sz w:val="16"/>
      <w:lang w:eastAsia="ru-RU"/>
    </w:rPr>
  </w:style>
  <w:style w:type="character" w:customStyle="1" w:styleId="CommentTextChar1">
    <w:name w:val="Comment Text Char1"/>
    <w:uiPriority w:val="99"/>
    <w:semiHidden/>
    <w:locked/>
    <w:rsid w:val="00482E93"/>
    <w:rPr>
      <w:rFonts w:ascii="Times New Roman" w:hAnsi="Times New Roman"/>
      <w:sz w:val="20"/>
      <w:lang w:eastAsia="ru-RU"/>
    </w:rPr>
  </w:style>
  <w:style w:type="character" w:customStyle="1" w:styleId="CommentSubjectChar1">
    <w:name w:val="Comment Subject Char1"/>
    <w:uiPriority w:val="99"/>
    <w:semiHidden/>
    <w:locked/>
    <w:rsid w:val="00482E93"/>
    <w:rPr>
      <w:rFonts w:ascii="Times New Roman" w:hAnsi="Times New Roman"/>
      <w:b/>
      <w:sz w:val="20"/>
      <w:lang w:eastAsia="ru-RU"/>
    </w:rPr>
  </w:style>
  <w:style w:type="table" w:customStyle="1" w:styleId="312">
    <w:name w:val="Сетка таблицы31"/>
    <w:uiPriority w:val="99"/>
    <w:rsid w:val="00482E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0">
    <w:name w:val="endnote text"/>
    <w:basedOn w:val="a6"/>
    <w:link w:val="affff1"/>
    <w:uiPriority w:val="99"/>
    <w:semiHidden/>
    <w:unhideWhenUsed/>
    <w:rsid w:val="00E3074A"/>
    <w:rPr>
      <w:sz w:val="20"/>
      <w:szCs w:val="20"/>
    </w:rPr>
  </w:style>
  <w:style w:type="character" w:customStyle="1" w:styleId="affff1">
    <w:name w:val="Текст концевой сноски Знак"/>
    <w:basedOn w:val="a7"/>
    <w:link w:val="affff0"/>
    <w:uiPriority w:val="99"/>
    <w:semiHidden/>
    <w:rsid w:val="00E3074A"/>
    <w:rPr>
      <w:rFonts w:ascii="Times New Roman" w:eastAsia="Times New Roman" w:hAnsi="Times New Roman"/>
    </w:rPr>
  </w:style>
  <w:style w:type="character" w:styleId="affff2">
    <w:name w:val="endnote reference"/>
    <w:basedOn w:val="a7"/>
    <w:uiPriority w:val="99"/>
    <w:semiHidden/>
    <w:unhideWhenUsed/>
    <w:rsid w:val="00E307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consultantplus://offline/ref=6F3DC416072A059F1C142CE4A5B00BA7C618B9570F5026CD30C08BCFEC1C1C48457B58DCB9D946C4C76C34CAC829204A814A47BAFD84P1l3G" TargetMode="External"/><Relationship Id="rId18" Type="http://schemas.openxmlformats.org/officeDocument/2006/relationships/hyperlink" Target="consultantplus://offline/ref=B6E796A6F286798038ED29B32F3BC96F3C25F54CEDBEAAF35298F279F28205D89BC95828E97F7D4929A9D3BF7DB6C0D5F0FF39D9778878m0C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consultantplus://offline/ref=6F3DC416072A059F1C142CE4A5B00BA7C618B9570F5026CD30C08BCFEC1C1C48457B58DCB9D945C4C76C34CAC829204A814A47BAFD84P1l3G" TargetMode="External"/><Relationship Id="rId17" Type="http://schemas.openxmlformats.org/officeDocument/2006/relationships/hyperlink" Target="consultantplus://offline/ref=B6E796A6F286798038ED29B32F3BC96F3C25F54CEDBEAAF35298F279F28205D89BC95828E97E754929A9D3BF7DB6C0D5F0FF39D9778878m0C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B6E796A6F286798038ED29B32F3BC96F3C25F54CEDBEAAF35298F279F28205D89BC95828E97E7A4929A9D3BF7DB6C0D5F0FF39D9778878m0C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consultantplus://offline/ref=6F3DC416072A059F1C142CE4A5B00BA7C618B9570F5026CD30C08BCFEC1C1C48457B58DCB9D84DC4C76C34CAC829204A814A47BAFD84P1l3G" TargetMode="External"/><Relationship Id="rId5" Type="http://schemas.openxmlformats.org/officeDocument/2006/relationships/settings" Target="settings.xml"/><Relationship Id="rId15" Type="http://schemas.openxmlformats.org/officeDocument/2006/relationships/hyperlink" Target="consultantplus://offline/ref=B6E796A6F286798038ED29B32F3BC96F3C25F54CEDBEAAF35298F279F28205D89BC95828EC7E7E4929A9D3BF7DB6C0D5F0FF39D9778878m0C" TargetMode="External"/><Relationship Id="rId23" Type="http://schemas.openxmlformats.org/officeDocument/2006/relationships/theme" Target="theme/theme1.xml"/><Relationship Id="rId10" Type="http://schemas.openxmlformats.org/officeDocument/2006/relationships/hyperlink" Target="consultantplus://offline/ref=6F3DC416072A059F1C142CE4A5B00BA7C61BBA570E5F26CD30C08BCFEC1C1C48457B58DCB8D845C7933624CE817E2A56865259BEE3871ACDP1l7G" TargetMode="External"/><Relationship Id="rId19" Type="http://schemas.openxmlformats.org/officeDocument/2006/relationships/hyperlink" Target="consultantplus://offline/ref=B6E796A6F286798038ED29B32F3BC96F3C25F54CEDBEAAF35298F279F28205D89BC95828EA747B4929A9D3BF7DB6C0D5F0FF39D9778878m0C" TargetMode="External"/><Relationship Id="rId4" Type="http://schemas.microsoft.com/office/2007/relationships/stylesWithEffects" Target="stylesWithEffects.xml"/><Relationship Id="rId9" Type="http://schemas.openxmlformats.org/officeDocument/2006/relationships/hyperlink" Target="consultantplus://offline/ref=E90FEDC5F308C6F46FBB40BE1FDD471EF89AA586DB9DEFEA4D94BD6C368EA7302C7FCCD58545300FB4746C26D1FB8A6046225B05AB28C861k5DAB" TargetMode="External"/><Relationship Id="rId14" Type="http://schemas.openxmlformats.org/officeDocument/2006/relationships/hyperlink" Target="consultantplus://offline/ref=D20AD6253DCA65D200A3DFE40318654AB55E43E90D97DB3A3C92F9A9F38477AA04347C75B650C379480162A0DD1B134543A67D29782AF142uAdAH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makonova_es\Desktop\&#1050;&#1072;&#1076;&#1072;&#1089;&#1090;&#1088;&#1086;&#1074;&#1099;&#1077;%20&#1088;&#1072;&#1073;&#1086;&#1090;&#1099;\&#1044;&#1086;&#1082;&#1091;&#1084;&#1077;&#1085;&#1090;&#1072;&#1094;&#1080;&#1103;.do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65DF50-917F-43B0-BFAD-F2CEFB385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Документация.doc.dot</Template>
  <TotalTime>61</TotalTime>
  <Pages>20</Pages>
  <Words>7244</Words>
  <Characters>41292</Characters>
  <Application>Microsoft Office Word</Application>
  <DocSecurity>0</DocSecurity>
  <Lines>344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K4</Company>
  <LinksUpToDate>false</LinksUpToDate>
  <CharactersWithSpaces>48440</CharactersWithSpaces>
  <SharedDoc>false</SharedDoc>
  <HLinks>
    <vt:vector size="72" baseType="variant">
      <vt:variant>
        <vt:i4>6291506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consultantplus://offline/ref=95D026CBB1A1C6F56E666143A31E8DAE8DBCD072ECC0635FB2FD33548804CF522FA9B5F989D7630As7N5E</vt:lpwstr>
      </vt:variant>
      <vt:variant>
        <vt:lpwstr/>
      </vt:variant>
      <vt:variant>
        <vt:i4>2883689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consultantplus://offline/ref=B7FA7A8AC90552040A662427808F07DBEDE3F97C0C231CE7A9D2C877BD1A57D50C725BBC21DE5D281Ch2K</vt:lpwstr>
      </vt:variant>
      <vt:variant>
        <vt:lpwstr/>
      </vt:variant>
      <vt:variant>
        <vt:i4>7929908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consultantplus://offline/ref=522C8FA1A9396300EB7C8F000E2EF7CE29B4925FF8AED2D60139504EB6749F27DB881DEA40D8584E3BA3F</vt:lpwstr>
      </vt:variant>
      <vt:variant>
        <vt:lpwstr/>
      </vt:variant>
      <vt:variant>
        <vt:i4>7602230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consultantplus://offline/ref=D703C1B8D85D083CB917DE70742FAE550007B0B2092CD5441D3C5986853D3A16FC2E1D8E8FA113DF5F37E</vt:lpwstr>
      </vt:variant>
      <vt:variant>
        <vt:lpwstr/>
      </vt:variant>
      <vt:variant>
        <vt:i4>7602279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consultantplus://offline/ref=D703C1B8D85D083CB917DE70742FAE550007B0B2092CD5441D3C5986853D3A16FC2E1D8E8FA113DF5F3FE</vt:lpwstr>
      </vt:variant>
      <vt:variant>
        <vt:lpwstr/>
      </vt:variant>
      <vt:variant>
        <vt:i4>8061032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consultantplus://offline/ref=9EB152D1074F87E734D230AA4D6EFC19ABB01477F6AE3AC0C739B61783CC20411A4BF5175428B4b7E</vt:lpwstr>
      </vt:variant>
      <vt:variant>
        <vt:lpwstr/>
      </vt:variant>
      <vt:variant>
        <vt:i4>3407917</vt:i4>
      </vt:variant>
      <vt:variant>
        <vt:i4>15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3407917</vt:i4>
      </vt:variant>
      <vt:variant>
        <vt:i4>12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3407917</vt:i4>
      </vt:variant>
      <vt:variant>
        <vt:i4>9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7602183</vt:i4>
      </vt:variant>
      <vt:variant>
        <vt:i4>6</vt:i4>
      </vt:variant>
      <vt:variant>
        <vt:i4>0</vt:i4>
      </vt:variant>
      <vt:variant>
        <vt:i4>5</vt:i4>
      </vt:variant>
      <vt:variant>
        <vt:lpwstr>mailto:kim-gn@vlc.ru</vt:lpwstr>
      </vt:variant>
      <vt:variant>
        <vt:lpwstr/>
      </vt:variant>
      <vt:variant>
        <vt:i4>3407917</vt:i4>
      </vt:variant>
      <vt:variant>
        <vt:i4>3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Сергеевна Номаконова</dc:creator>
  <cp:lastModifiedBy>Гайда Елена Николаевна</cp:lastModifiedBy>
  <cp:revision>22</cp:revision>
  <cp:lastPrinted>2020-01-24T00:28:00Z</cp:lastPrinted>
  <dcterms:created xsi:type="dcterms:W3CDTF">2025-08-07T23:31:00Z</dcterms:created>
  <dcterms:modified xsi:type="dcterms:W3CDTF">2025-12-03T06:40:00Z</dcterms:modified>
</cp:coreProperties>
</file>